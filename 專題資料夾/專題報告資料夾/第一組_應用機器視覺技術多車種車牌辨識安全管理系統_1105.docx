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0.jpg" ContentType="image/png"/>
  <Override PartName="/word/media/image12.JPG" ContentType="image/png"/>
  <Override PartName="/word/media/image13.jpg" ContentType="image/png"/>
  <Override PartName="/word/media/image15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7A5CF" w14:textId="77777777" w:rsidR="00C77856" w:rsidRPr="002F00EF" w:rsidRDefault="00C77856" w:rsidP="00C77856">
      <w:pPr>
        <w:spacing w:line="160" w:lineRule="atLeast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虎 尾 科 技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大 學</w:t>
      </w:r>
    </w:p>
    <w:p w14:paraId="3710B870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電 子 工 程 系</w:t>
      </w:r>
    </w:p>
    <w:p w14:paraId="17806A0C" w14:textId="77777777" w:rsidR="00C77856" w:rsidRPr="002F00EF" w:rsidRDefault="00C77856" w:rsidP="00C77856">
      <w:pPr>
        <w:rPr>
          <w:rFonts w:asciiTheme="minorEastAsia" w:hAnsiTheme="minorEastAsia"/>
          <w:color w:val="auto"/>
          <w:sz w:val="56"/>
        </w:rPr>
      </w:pPr>
    </w:p>
    <w:p w14:paraId="3470FB2B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96"/>
          <w:szCs w:val="96"/>
        </w:rPr>
        <w:t>專題製作報告</w:t>
      </w:r>
    </w:p>
    <w:p w14:paraId="3BF83E40" w14:textId="77777777" w:rsidR="008267BC" w:rsidRPr="002F00EF" w:rsidRDefault="008267BC" w:rsidP="00C77856">
      <w:pPr>
        <w:jc w:val="center"/>
        <w:rPr>
          <w:rFonts w:asciiTheme="minorEastAsia" w:hAnsiTheme="minorEastAsia"/>
          <w:color w:val="auto"/>
          <w:sz w:val="48"/>
          <w:szCs w:val="48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應用機器視覺技術多車種車牌辨識</w:t>
      </w:r>
    </w:p>
    <w:p w14:paraId="6D606BEC" w14:textId="6CE8D9CB" w:rsidR="00C77856" w:rsidRPr="002F00EF" w:rsidRDefault="008267BC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安全管理系統</w:t>
      </w:r>
    </w:p>
    <w:p w14:paraId="27192BA1" w14:textId="77777777" w:rsidR="00C77856" w:rsidRPr="002F00EF" w:rsidRDefault="00C77856" w:rsidP="00C778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Theme="minorEastAsia" w:hAnsiTheme="minorEastAsia"/>
          <w:color w:val="auto"/>
          <w:sz w:val="40"/>
          <w:szCs w:val="40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(</w:t>
      </w:r>
      <w:r w:rsidRPr="008D2416">
        <w:rPr>
          <w:rFonts w:ascii="Times New Roman" w:hAnsi="Times New Roman"/>
          <w:color w:val="auto"/>
          <w:sz w:val="40"/>
          <w:szCs w:val="40"/>
          <w:lang w:eastAsia="zh-TW"/>
        </w:rPr>
        <w:t>License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 xml:space="preserve"> </w:t>
      </w:r>
      <w:r w:rsidRPr="008D2416">
        <w:rPr>
          <w:rFonts w:ascii="Times New Roman" w:hAnsi="Times New Roman"/>
          <w:color w:val="auto"/>
          <w:sz w:val="40"/>
          <w:szCs w:val="40"/>
          <w:lang w:eastAsia="zh-TW"/>
        </w:rPr>
        <w:t>plate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 xml:space="preserve"> </w:t>
      </w:r>
      <w:r w:rsidRPr="008D2416">
        <w:rPr>
          <w:rFonts w:ascii="Times New Roman" w:hAnsi="Times New Roman"/>
          <w:color w:val="auto"/>
          <w:sz w:val="40"/>
          <w:szCs w:val="40"/>
          <w:lang w:eastAsia="zh-TW"/>
        </w:rPr>
        <w:t>recognition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 xml:space="preserve"> </w:t>
      </w:r>
      <w:r w:rsidRPr="008D2416">
        <w:rPr>
          <w:rFonts w:ascii="Times New Roman" w:hAnsi="Times New Roman"/>
          <w:color w:val="auto"/>
          <w:sz w:val="40"/>
          <w:szCs w:val="40"/>
          <w:lang w:eastAsia="zh-TW"/>
        </w:rPr>
        <w:t>system</w:t>
      </w: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)</w:t>
      </w:r>
    </w:p>
    <w:p w14:paraId="0BAB92BD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0290891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13A8D73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4E514866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指導教授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蔡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振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凱</w:t>
      </w:r>
    </w:p>
    <w:p w14:paraId="1F533FCF" w14:textId="3B5357A4" w:rsidR="00C77856" w:rsidRPr="002F00EF" w:rsidRDefault="00C77856" w:rsidP="00C77856">
      <w:pPr>
        <w:jc w:val="center"/>
        <w:rPr>
          <w:rFonts w:asciiTheme="minorEastAsia" w:eastAsia="SimSun" w:hAnsiTheme="minorEastAsia"/>
          <w:color w:val="auto"/>
          <w:sz w:val="36"/>
          <w:szCs w:val="3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班    級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447036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夜四電子四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甲</w:t>
      </w:r>
    </w:p>
    <w:p w14:paraId="57C39801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製作學生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3D0BB0"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曾品鈞、陳岳鋒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、楊岡穎、蔡佳展</w:t>
      </w:r>
    </w:p>
    <w:p w14:paraId="13F13C11" w14:textId="4C86D794" w:rsidR="00C77856" w:rsidRPr="002F00EF" w:rsidRDefault="00C77856" w:rsidP="00FC10ED">
      <w:pPr>
        <w:rPr>
          <w:rFonts w:asciiTheme="minorEastAsia" w:eastAsia="STXinwei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    學號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40540411、40540415、40540419、40540425</w:t>
      </w:r>
    </w:p>
    <w:p w14:paraId="289A140C" w14:textId="5C4535FA" w:rsidR="00714486" w:rsidRPr="002F00EF" w:rsidRDefault="00C77856" w:rsidP="00C77856">
      <w:pPr>
        <w:jc w:val="center"/>
        <w:rPr>
          <w:rFonts w:asciiTheme="minorEastAsia" w:hAnsiTheme="minorEastAsia"/>
          <w:color w:val="auto"/>
          <w:sz w:val="32"/>
          <w:szCs w:val="32"/>
        </w:rPr>
      </w:pP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中華民國  </w:t>
      </w:r>
      <w:r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108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年  </w:t>
      </w:r>
      <w:r w:rsidR="007A0792" w:rsidRPr="002F00EF">
        <w:rPr>
          <w:rFonts w:asciiTheme="minorEastAsia" w:hAnsiTheme="minorEastAsia"/>
          <w:color w:val="auto"/>
          <w:sz w:val="32"/>
          <w:szCs w:val="32"/>
          <w:lang w:eastAsia="zh-TW"/>
        </w:rPr>
        <w:t>11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月 </w:t>
      </w:r>
      <w:r w:rsidR="007A0792"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5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日</w:t>
      </w:r>
    </w:p>
    <w:p w14:paraId="0404ACFA" w14:textId="17225FE7" w:rsidR="00630C1C" w:rsidRDefault="00980434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lastRenderedPageBreak/>
        <w:fldChar w:fldCharType="begin"/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instrText xml:space="preserve"> TOC \o "1-2" \h \z \u </w:instrText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separate"/>
      </w:r>
      <w:hyperlink w:anchor="_Toc28268308" w:history="1">
        <w:r w:rsidR="00630C1C" w:rsidRPr="008F014D">
          <w:rPr>
            <w:rStyle w:val="aff8"/>
            <w:rFonts w:hint="eastAsia"/>
          </w:rPr>
          <w:t>摘要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_Toc28268308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</w:t>
        </w:r>
        <w:r w:rsidR="00630C1C">
          <w:rPr>
            <w:webHidden/>
          </w:rPr>
          <w:fldChar w:fldCharType="end"/>
        </w:r>
      </w:hyperlink>
    </w:p>
    <w:p w14:paraId="426C9D61" w14:textId="3D1F2558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09" w:history="1">
        <w:r w:rsidR="00630C1C"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動機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_Toc28268309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3</w:t>
        </w:r>
        <w:r w:rsidR="00630C1C">
          <w:rPr>
            <w:noProof/>
            <w:webHidden/>
          </w:rPr>
          <w:fldChar w:fldCharType="end"/>
        </w:r>
      </w:hyperlink>
    </w:p>
    <w:p w14:paraId="5BDE72AB" w14:textId="06AEE6E9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0" w:history="1">
        <w:r w:rsidR="00630C1C"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預期成果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_Toc28268310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3</w:t>
        </w:r>
        <w:r w:rsidR="00630C1C">
          <w:rPr>
            <w:noProof/>
            <w:webHidden/>
          </w:rPr>
          <w:fldChar w:fldCharType="end"/>
        </w:r>
      </w:hyperlink>
    </w:p>
    <w:p w14:paraId="7FE2018E" w14:textId="1D1F687F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1" w:history="1">
        <w:r w:rsidR="00630C1C"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所需工具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_Toc28268311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4</w:t>
        </w:r>
        <w:r w:rsidR="00630C1C">
          <w:rPr>
            <w:noProof/>
            <w:webHidden/>
          </w:rPr>
          <w:fldChar w:fldCharType="end"/>
        </w:r>
      </w:hyperlink>
    </w:p>
    <w:p w14:paraId="1C6292F5" w14:textId="69B75C47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2" w:history="1">
        <w:r w:rsidR="00630C1C"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使用軟體介紹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_Toc28268312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5</w:t>
        </w:r>
        <w:r w:rsidR="00630C1C">
          <w:rPr>
            <w:noProof/>
            <w:webHidden/>
          </w:rPr>
          <w:fldChar w:fldCharType="end"/>
        </w:r>
      </w:hyperlink>
    </w:p>
    <w:p w14:paraId="0CAC89EA" w14:textId="0303DDCB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3" w:history="1"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OpenCV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_Toc28268313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5</w:t>
        </w:r>
        <w:r w:rsidR="00630C1C">
          <w:rPr>
            <w:noProof/>
            <w:webHidden/>
          </w:rPr>
          <w:fldChar w:fldCharType="end"/>
        </w:r>
      </w:hyperlink>
    </w:p>
    <w:p w14:paraId="52337F5E" w14:textId="32AB1757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4" w:history="1">
        <w:r w:rsidR="00630C1C"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應用領域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_Toc28268314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5</w:t>
        </w:r>
        <w:r w:rsidR="00630C1C">
          <w:rPr>
            <w:noProof/>
            <w:webHidden/>
          </w:rPr>
          <w:fldChar w:fldCharType="end"/>
        </w:r>
      </w:hyperlink>
    </w:p>
    <w:p w14:paraId="1CAA1D2E" w14:textId="72E8FAA7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5" w:history="1"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Python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_Toc28268315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6</w:t>
        </w:r>
        <w:r w:rsidR="00630C1C">
          <w:rPr>
            <w:noProof/>
            <w:webHidden/>
          </w:rPr>
          <w:fldChar w:fldCharType="end"/>
        </w:r>
      </w:hyperlink>
    </w:p>
    <w:p w14:paraId="452E33FE" w14:textId="727941D6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6" w:history="1">
        <w:r w:rsidR="00630C1C" w:rsidRPr="008F014D">
          <w:rPr>
            <w:rStyle w:val="aff8"/>
            <w:rFonts w:asciiTheme="minorEastAsia" w:hAnsiTheme="minorEastAsia" w:hint="eastAsia"/>
            <w:b/>
            <w:noProof/>
            <w:spacing w:val="-1"/>
            <w:shd w:val="clear" w:color="auto" w:fill="FFFFFF"/>
            <w:lang w:eastAsia="zh-TW"/>
          </w:rPr>
          <w:t>歷史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_Toc28268316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6</w:t>
        </w:r>
        <w:r w:rsidR="00630C1C">
          <w:rPr>
            <w:noProof/>
            <w:webHidden/>
          </w:rPr>
          <w:fldChar w:fldCharType="end"/>
        </w:r>
      </w:hyperlink>
    </w:p>
    <w:p w14:paraId="188D7FA7" w14:textId="727D625E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7" w:history="1">
        <w:r w:rsidR="00630C1C" w:rsidRPr="008D2416">
          <w:rPr>
            <w:rStyle w:val="aff8"/>
            <w:rFonts w:ascii="Times New Roman" w:hAnsi="Times New Roman"/>
            <w:b/>
            <w:noProof/>
            <w:spacing w:val="-1"/>
            <w:u w:val="none"/>
            <w:shd w:val="clear" w:color="auto" w:fill="FFFFFF"/>
            <w:lang w:eastAsia="zh-TW"/>
          </w:rPr>
          <w:t>TensorFlow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_Toc28268317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7</w:t>
        </w:r>
        <w:r w:rsidR="00630C1C">
          <w:rPr>
            <w:noProof/>
            <w:webHidden/>
          </w:rPr>
          <w:fldChar w:fldCharType="end"/>
        </w:r>
      </w:hyperlink>
    </w:p>
    <w:p w14:paraId="0766DE1F" w14:textId="02DF6CAB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8" w:history="1">
        <w:r w:rsidR="00630C1C" w:rsidRPr="008F014D">
          <w:rPr>
            <w:rStyle w:val="aff8"/>
            <w:rFonts w:asciiTheme="minorEastAsia" w:hAnsiTheme="minorEastAsia" w:hint="eastAsia"/>
            <w:bCs/>
            <w:noProof/>
          </w:rPr>
          <w:t>解構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TensorFlow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_Toc28268318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7</w:t>
        </w:r>
        <w:r w:rsidR="00630C1C">
          <w:rPr>
            <w:noProof/>
            <w:webHidden/>
          </w:rPr>
          <w:fldChar w:fldCharType="end"/>
        </w:r>
      </w:hyperlink>
    </w:p>
    <w:p w14:paraId="1064046F" w14:textId="0A066C09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9" w:history="1"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TensorFlow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F014D">
          <w:rPr>
            <w:rStyle w:val="aff8"/>
            <w:rFonts w:asciiTheme="minorEastAsia" w:hAnsiTheme="minorEastAsia" w:hint="eastAsia"/>
            <w:bCs/>
            <w:noProof/>
          </w:rPr>
          <w:t>如何融入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AI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F014D">
          <w:rPr>
            <w:rStyle w:val="aff8"/>
            <w:rFonts w:asciiTheme="minorEastAsia" w:hAnsiTheme="minorEastAsia" w:hint="eastAsia"/>
            <w:bCs/>
            <w:noProof/>
          </w:rPr>
          <w:t>與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Machine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Learning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_Toc28268319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7</w:t>
        </w:r>
        <w:r w:rsidR="00630C1C">
          <w:rPr>
            <w:noProof/>
            <w:webHidden/>
          </w:rPr>
          <w:fldChar w:fldCharType="end"/>
        </w:r>
      </w:hyperlink>
    </w:p>
    <w:p w14:paraId="680AE080" w14:textId="79FCD9A4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0" w:history="1"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Computational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Cs/>
            <w:noProof/>
            <w:u w:val="none"/>
          </w:rPr>
          <w:t>Graph</w:t>
        </w:r>
        <w:r w:rsidR="00630C1C" w:rsidRPr="008F014D">
          <w:rPr>
            <w:rStyle w:val="aff8"/>
            <w:rFonts w:asciiTheme="minorEastAsia" w:hAnsiTheme="minorEastAsia"/>
            <w:bCs/>
            <w:noProof/>
          </w:rPr>
          <w:t xml:space="preserve"> </w:t>
        </w:r>
        <w:r w:rsidR="00630C1C" w:rsidRPr="008F014D">
          <w:rPr>
            <w:rStyle w:val="aff8"/>
            <w:rFonts w:asciiTheme="minorEastAsia" w:hAnsiTheme="minorEastAsia" w:hint="eastAsia"/>
            <w:bCs/>
            <w:noProof/>
          </w:rPr>
          <w:t>和概略理論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_Toc28268320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8</w:t>
        </w:r>
        <w:r w:rsidR="00630C1C">
          <w:rPr>
            <w:noProof/>
            <w:webHidden/>
          </w:rPr>
          <w:fldChar w:fldCharType="end"/>
        </w:r>
      </w:hyperlink>
    </w:p>
    <w:p w14:paraId="045387F6" w14:textId="7C4C35C2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1" w:history="1">
        <w:r w:rsidR="00630C1C" w:rsidRPr="008F014D">
          <w:rPr>
            <w:rStyle w:val="aff8"/>
            <w:rFonts w:ascii="Libre Baskerville" w:hAnsi="Libre Baskerville" w:hint="eastAsia"/>
            <w:b/>
            <w:bCs/>
            <w:noProof/>
          </w:rPr>
          <w:t>想使用</w:t>
        </w:r>
        <w:r w:rsidR="00630C1C" w:rsidRPr="008F014D">
          <w:rPr>
            <w:rStyle w:val="aff8"/>
            <w:rFonts w:ascii="Libre Baskerville" w:hAnsi="Libre Baskerville"/>
            <w:b/>
            <w:bCs/>
            <w:noProof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/>
            <w:bCs/>
            <w:noProof/>
            <w:u w:val="none"/>
          </w:rPr>
          <w:t>TensorFlow</w:t>
        </w:r>
        <w:r w:rsidR="00630C1C" w:rsidRPr="008F014D">
          <w:rPr>
            <w:rStyle w:val="aff8"/>
            <w:rFonts w:ascii="Libre Baskerville" w:hAnsi="Libre Baskerville" w:hint="eastAsia"/>
            <w:b/>
            <w:bCs/>
            <w:noProof/>
          </w:rPr>
          <w:t>，開發者需要做什麼？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_Toc28268321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8</w:t>
        </w:r>
        <w:r w:rsidR="00630C1C">
          <w:rPr>
            <w:noProof/>
            <w:webHidden/>
          </w:rPr>
          <w:fldChar w:fldCharType="end"/>
        </w:r>
      </w:hyperlink>
    </w:p>
    <w:p w14:paraId="1393ACB4" w14:textId="38FA85E8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2" w:history="1">
        <w:r w:rsidR="00630C1C" w:rsidRPr="008D2416">
          <w:rPr>
            <w:rStyle w:val="aff8"/>
            <w:rFonts w:ascii="Times New Roman" w:hAnsi="Times New Roman"/>
            <w:b/>
            <w:bCs/>
            <w:noProof/>
            <w:u w:val="none"/>
          </w:rPr>
          <w:t>TensorFlow</w:t>
        </w:r>
        <w:r w:rsidR="00630C1C" w:rsidRPr="008F014D">
          <w:rPr>
            <w:rStyle w:val="aff8"/>
            <w:rFonts w:ascii="Libre Baskerville" w:hAnsi="Libre Baskerville"/>
            <w:b/>
            <w:bCs/>
            <w:noProof/>
          </w:rPr>
          <w:t xml:space="preserve"> </w:t>
        </w:r>
        <w:r w:rsidR="00630C1C" w:rsidRPr="008F014D">
          <w:rPr>
            <w:rStyle w:val="aff8"/>
            <w:rFonts w:ascii="Libre Baskerville" w:hAnsi="Libre Baskerville" w:hint="eastAsia"/>
            <w:b/>
            <w:bCs/>
            <w:noProof/>
          </w:rPr>
          <w:t>常見的三個應用方式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_Toc28268322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9</w:t>
        </w:r>
        <w:r w:rsidR="00630C1C">
          <w:rPr>
            <w:noProof/>
            <w:webHidden/>
          </w:rPr>
          <w:fldChar w:fldCharType="end"/>
        </w:r>
      </w:hyperlink>
    </w:p>
    <w:p w14:paraId="2355420B" w14:textId="1C2C4889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3" w:history="1"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Yolo</w:t>
        </w:r>
        <w:r w:rsidR="00630C1C"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：</w:t>
        </w:r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you</w:t>
        </w:r>
        <w:r w:rsidR="00630C1C"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 xml:space="preserve"> </w:t>
        </w:r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only</w:t>
        </w:r>
        <w:r w:rsidR="00630C1C"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 xml:space="preserve"> </w:t>
        </w:r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look</w:t>
        </w:r>
        <w:r w:rsidR="00630C1C"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 xml:space="preserve"> </w:t>
        </w:r>
        <w:r w:rsidR="00630C1C" w:rsidRPr="008D2416">
          <w:rPr>
            <w:rStyle w:val="aff8"/>
            <w:rFonts w:ascii="Times New Roman" w:eastAsia="標楷體" w:hAnsi="Times New Roman"/>
            <w:b/>
            <w:noProof/>
            <w:u w:val="none"/>
            <w:lang w:eastAsia="zh-TW"/>
          </w:rPr>
          <w:t>once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_Toc28268323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9</w:t>
        </w:r>
        <w:r w:rsidR="00630C1C">
          <w:rPr>
            <w:noProof/>
            <w:webHidden/>
          </w:rPr>
          <w:fldChar w:fldCharType="end"/>
        </w:r>
      </w:hyperlink>
    </w:p>
    <w:p w14:paraId="18D372DF" w14:textId="4D883202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4" w:history="1"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希望成果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_Toc28268324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17</w:t>
        </w:r>
        <w:r w:rsidR="00630C1C">
          <w:rPr>
            <w:noProof/>
            <w:webHidden/>
          </w:rPr>
          <w:fldChar w:fldCharType="end"/>
        </w:r>
      </w:hyperlink>
    </w:p>
    <w:p w14:paraId="02EA8472" w14:textId="5F2DAC65" w:rsidR="00630C1C" w:rsidRDefault="005134AD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25" w:history="1">
        <w:r w:rsidR="00630C1C"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理論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_Toc28268325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18</w:t>
        </w:r>
        <w:r w:rsidR="00630C1C">
          <w:rPr>
            <w:webHidden/>
          </w:rPr>
          <w:fldChar w:fldCharType="end"/>
        </w:r>
      </w:hyperlink>
    </w:p>
    <w:p w14:paraId="79E7BC10" w14:textId="543000BF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6" w:history="1"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/>
            <w:bCs/>
            <w:noProof/>
            <w:spacing w:val="-1"/>
            <w:u w:val="none"/>
            <w:shd w:val="clear" w:color="auto" w:fill="FFFFFF"/>
            <w:lang w:eastAsia="zh-TW"/>
          </w:rPr>
          <w:t>Arduino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</w:t>
        </w:r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_Toc28268326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18</w:t>
        </w:r>
        <w:r w:rsidR="00630C1C">
          <w:rPr>
            <w:noProof/>
            <w:webHidden/>
          </w:rPr>
          <w:fldChar w:fldCharType="end"/>
        </w:r>
      </w:hyperlink>
    </w:p>
    <w:p w14:paraId="4A26A9ED" w14:textId="6135D1A5" w:rsidR="00630C1C" w:rsidRDefault="005134AD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7" w:history="1"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</w:t>
        </w:r>
        <w:r w:rsidR="00630C1C" w:rsidRPr="008D2416">
          <w:rPr>
            <w:rStyle w:val="aff8"/>
            <w:rFonts w:ascii="Times New Roman" w:hAnsi="Times New Roman"/>
            <w:b/>
            <w:bCs/>
            <w:noProof/>
            <w:spacing w:val="-1"/>
            <w:u w:val="none"/>
            <w:shd w:val="clear" w:color="auto" w:fill="FFFFFF"/>
            <w:lang w:eastAsia="zh-TW"/>
          </w:rPr>
          <w:t>Python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</w:t>
        </w:r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_Toc28268327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19</w:t>
        </w:r>
        <w:r w:rsidR="00630C1C">
          <w:rPr>
            <w:noProof/>
            <w:webHidden/>
          </w:rPr>
          <w:fldChar w:fldCharType="end"/>
        </w:r>
      </w:hyperlink>
    </w:p>
    <w:p w14:paraId="4851BA18" w14:textId="143AA26D" w:rsidR="00630C1C" w:rsidRDefault="005134AD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8" w:history="1"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(一)</w:t>
        </w:r>
        <w:r w:rsidR="00630C1C">
          <w:rPr>
            <w:noProof/>
            <w:color w:val="auto"/>
            <w:kern w:val="2"/>
            <w:sz w:val="24"/>
            <w:lang w:eastAsia="zh-TW"/>
          </w:rPr>
          <w:tab/>
        </w:r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硬體製作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_Toc28268328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21</w:t>
        </w:r>
        <w:r w:rsidR="00630C1C">
          <w:rPr>
            <w:noProof/>
            <w:webHidden/>
          </w:rPr>
          <w:fldChar w:fldCharType="end"/>
        </w:r>
      </w:hyperlink>
    </w:p>
    <w:p w14:paraId="025D1220" w14:textId="3DFE72E0" w:rsidR="00630C1C" w:rsidRDefault="005134AD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9" w:history="1"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(二)</w:t>
        </w:r>
        <w:r w:rsidR="00630C1C">
          <w:rPr>
            <w:noProof/>
            <w:color w:val="auto"/>
            <w:kern w:val="2"/>
            <w:sz w:val="24"/>
            <w:lang w:eastAsia="zh-TW"/>
          </w:rPr>
          <w:tab/>
        </w:r>
        <w:r w:rsidR="00630C1C"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軟體撰寫</w:t>
        </w:r>
        <w:r w:rsidR="00630C1C"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 w:rsidR="00630C1C">
          <w:rPr>
            <w:noProof/>
            <w:webHidden/>
          </w:rPr>
          <w:tab/>
        </w:r>
        <w:r w:rsidR="00630C1C">
          <w:rPr>
            <w:noProof/>
            <w:webHidden/>
          </w:rPr>
          <w:fldChar w:fldCharType="begin"/>
        </w:r>
        <w:r w:rsidR="00630C1C">
          <w:rPr>
            <w:noProof/>
            <w:webHidden/>
          </w:rPr>
          <w:instrText xml:space="preserve"> PAGEREF _Toc28268329 \h </w:instrText>
        </w:r>
        <w:r w:rsidR="00630C1C">
          <w:rPr>
            <w:noProof/>
            <w:webHidden/>
          </w:rPr>
        </w:r>
        <w:r w:rsidR="00630C1C">
          <w:rPr>
            <w:noProof/>
            <w:webHidden/>
          </w:rPr>
          <w:fldChar w:fldCharType="separate"/>
        </w:r>
        <w:r w:rsidR="00630C1C">
          <w:rPr>
            <w:noProof/>
            <w:webHidden/>
          </w:rPr>
          <w:t>21</w:t>
        </w:r>
        <w:r w:rsidR="00630C1C">
          <w:rPr>
            <w:noProof/>
            <w:webHidden/>
          </w:rPr>
          <w:fldChar w:fldCharType="end"/>
        </w:r>
      </w:hyperlink>
    </w:p>
    <w:p w14:paraId="478CFC37" w14:textId="184AEEE5" w:rsidR="00630C1C" w:rsidRDefault="005134AD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0" w:history="1">
        <w:r w:rsidR="00630C1C"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結論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_Toc28268330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28</w:t>
        </w:r>
        <w:r w:rsidR="00630C1C">
          <w:rPr>
            <w:webHidden/>
          </w:rPr>
          <w:fldChar w:fldCharType="end"/>
        </w:r>
      </w:hyperlink>
    </w:p>
    <w:p w14:paraId="06B4925E" w14:textId="546CE86A" w:rsidR="00630C1C" w:rsidRDefault="005134AD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1" w:history="1">
        <w:r w:rsidR="00630C1C"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建議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_Toc28268331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28</w:t>
        </w:r>
        <w:r w:rsidR="00630C1C">
          <w:rPr>
            <w:webHidden/>
          </w:rPr>
          <w:fldChar w:fldCharType="end"/>
        </w:r>
      </w:hyperlink>
    </w:p>
    <w:p w14:paraId="585FD618" w14:textId="33DE74C9" w:rsidR="00630C1C" w:rsidRDefault="005134AD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2" w:history="1">
        <w:r w:rsidR="00630C1C"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參考資料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_Toc28268332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29</w:t>
        </w:r>
        <w:r w:rsidR="00630C1C">
          <w:rPr>
            <w:webHidden/>
          </w:rPr>
          <w:fldChar w:fldCharType="end"/>
        </w:r>
      </w:hyperlink>
    </w:p>
    <w:p w14:paraId="6FA54E87" w14:textId="63234866" w:rsidR="00630C1C" w:rsidRDefault="005134AD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3" w:history="1">
        <w:r w:rsidR="00630C1C"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操作手冊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_Toc28268333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30</w:t>
        </w:r>
        <w:r w:rsidR="00630C1C">
          <w:rPr>
            <w:webHidden/>
          </w:rPr>
          <w:fldChar w:fldCharType="end"/>
        </w:r>
      </w:hyperlink>
    </w:p>
    <w:p w14:paraId="1D86AB8A" w14:textId="1DB00035" w:rsidR="00714486" w:rsidRPr="002F00EF" w:rsidRDefault="00980434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end"/>
      </w:r>
    </w:p>
    <w:p w14:paraId="04A1F983" w14:textId="301572A1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41DB5D22" w14:textId="2ED127A5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28EABFFB" w14:textId="77777777" w:rsidR="00950CD5" w:rsidRPr="002F00EF" w:rsidRDefault="00950CD5" w:rsidP="00714486">
      <w:pPr>
        <w:rPr>
          <w:rFonts w:asciiTheme="minorEastAsia" w:hAnsiTheme="minorEastAsia"/>
          <w:color w:val="auto"/>
          <w:sz w:val="32"/>
          <w:szCs w:val="32"/>
        </w:rPr>
      </w:pPr>
    </w:p>
    <w:p w14:paraId="526F9630" w14:textId="15BBAB15" w:rsidR="00C61727" w:rsidRPr="002F00EF" w:rsidRDefault="003C0311" w:rsidP="00C61727">
      <w:pPr>
        <w:pStyle w:val="1"/>
        <w:rPr>
          <w:rFonts w:ascii="標楷體" w:eastAsia="標楷體" w:hAnsi="標楷體"/>
          <w:b/>
          <w:bCs/>
          <w:color w:val="auto"/>
          <w:sz w:val="52"/>
          <w:szCs w:val="44"/>
          <w:lang w:eastAsia="zh-TW"/>
        </w:rPr>
      </w:pPr>
      <w:bookmarkStart w:id="0" w:name="_Toc28268308"/>
      <w:r w:rsidRPr="002F00EF">
        <w:rPr>
          <w:rFonts w:ascii="標楷體" w:eastAsia="標楷體" w:hAnsi="標楷體" w:hint="eastAsia"/>
          <w:b/>
          <w:bCs/>
          <w:color w:val="auto"/>
          <w:sz w:val="52"/>
          <w:szCs w:val="44"/>
          <w:lang w:eastAsia="zh-TW"/>
        </w:rPr>
        <w:t>摘要</w:t>
      </w:r>
      <w:bookmarkEnd w:id="0"/>
    </w:p>
    <w:p w14:paraId="1DE18D1A" w14:textId="64E99E0B" w:rsidR="00C61727" w:rsidRPr="002F00EF" w:rsidRDefault="00C61727" w:rsidP="00C61727">
      <w:p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在現今生活中，汽機車已經是每個人不可或缺的交通工具，車輛的使用越來越頻繁，但也衍生出許多治安與控制問題，例如</w:t>
      </w:r>
      <w:r w:rsidRPr="002F00EF">
        <w:rPr>
          <w:rFonts w:hint="eastAsia"/>
          <w:color w:val="auto"/>
          <w:sz w:val="28"/>
          <w:szCs w:val="28"/>
          <w:lang w:eastAsia="zh-TW"/>
        </w:rPr>
        <w:t>:</w:t>
      </w:r>
      <w:r w:rsidRPr="002F00EF">
        <w:rPr>
          <w:rFonts w:hint="eastAsia"/>
          <w:color w:val="auto"/>
          <w:sz w:val="28"/>
          <w:szCs w:val="28"/>
          <w:lang w:eastAsia="zh-TW"/>
        </w:rPr>
        <w:t>交通違規、車輛遺失等情形。在事件發生之後，藉由車牌辨別車主已經是常態，並記錄進入車牌號碼及車型，可依過往進出紀錄判斷是否為附近居民，現今警政單位依然是依靠人工辨別，大幅增加員警工作量與精神消耗，為有效減少警力負擔，此車牌辨識可應用於辨識使用車輛停車場或管制區。</w:t>
      </w:r>
    </w:p>
    <w:p w14:paraId="730918BF" w14:textId="19B0A2DF" w:rsidR="00950CD5" w:rsidRPr="002F00EF" w:rsidRDefault="00724850" w:rsidP="00C61727">
      <w:pPr>
        <w:rPr>
          <w:color w:val="auto"/>
          <w:sz w:val="28"/>
          <w:szCs w:val="28"/>
          <w:lang w:eastAsia="zh-TW"/>
        </w:rPr>
      </w:pPr>
      <w:r w:rsidRPr="002F00EF">
        <w:rPr>
          <w:color w:val="auto"/>
          <w:sz w:val="28"/>
          <w:szCs w:val="28"/>
          <w:lang w:eastAsia="zh-TW"/>
        </w:rPr>
        <w:tab/>
      </w:r>
      <w:r w:rsidRPr="002F00EF">
        <w:rPr>
          <w:rFonts w:hint="eastAsia"/>
          <w:color w:val="auto"/>
          <w:sz w:val="28"/>
          <w:szCs w:val="28"/>
          <w:lang w:eastAsia="zh-TW"/>
        </w:rPr>
        <w:t>在資訊爆炸的時代，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AI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的興起勢</w:t>
      </w:r>
      <w:r w:rsidRPr="002F00EF">
        <w:rPr>
          <w:rFonts w:hint="eastAsia"/>
          <w:color w:val="auto"/>
          <w:sz w:val="28"/>
          <w:szCs w:val="28"/>
          <w:lang w:eastAsia="zh-TW"/>
        </w:rPr>
        <w:t>不可檔，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尤其是應用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在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視覺的</w:t>
      </w:r>
      <w:r w:rsidR="001C1373"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更是大幅躍進，有別以往依靠正則法，只能辨識特定的物體，到使用類神經網路及各類演算法可以偵測各類物件，透過大量</w:t>
      </w:r>
      <w:r w:rsidR="009E2178"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Data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提高正確率，更可以自訂議物件類別，用途多樣且彈性，</w:t>
      </w:r>
      <w:r w:rsidR="009E2178"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的興起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，</w:t>
      </w:r>
      <w:r w:rsidR="00E41B2E" w:rsidRPr="002F00EF">
        <w:rPr>
          <w:rFonts w:hint="eastAsia"/>
          <w:color w:val="auto"/>
          <w:sz w:val="28"/>
          <w:szCs w:val="28"/>
          <w:lang w:eastAsia="zh-TW"/>
        </w:rPr>
        <w:t>可以減緩人力的負擔，也不像人類有多餘的情感可達成判別正當性。</w:t>
      </w:r>
    </w:p>
    <w:p w14:paraId="408D5C54" w14:textId="4049088E" w:rsidR="00F4259F" w:rsidRPr="002F00EF" w:rsidRDefault="00C61727" w:rsidP="006838E1">
      <w:pPr>
        <w:pStyle w:val="a0"/>
        <w:numPr>
          <w:ilvl w:val="0"/>
          <w:numId w:val="0"/>
        </w:num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藉由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控制攝像頭傳輸至電腦做紀錄並判別是否為可進入車輛，程式使用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Python</w:t>
      </w:r>
      <w:r w:rsidRPr="002F00EF">
        <w:rPr>
          <w:rFonts w:hint="eastAsia"/>
          <w:color w:val="auto"/>
          <w:sz w:val="28"/>
          <w:szCs w:val="28"/>
          <w:lang w:eastAsia="zh-TW"/>
        </w:rPr>
        <w:t>搭配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Open</w:t>
      </w:r>
      <w:r w:rsidRPr="008D2416">
        <w:rPr>
          <w:rFonts w:ascii="Times New Roman" w:hAnsi="Times New Roman"/>
          <w:color w:val="auto"/>
          <w:sz w:val="28"/>
          <w:szCs w:val="28"/>
          <w:lang w:eastAsia="zh-TW"/>
        </w:rPr>
        <w:t>C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V</w:t>
      </w:r>
      <w:r w:rsidRPr="002F00EF">
        <w:rPr>
          <w:rFonts w:hint="eastAsia"/>
          <w:color w:val="auto"/>
          <w:sz w:val="28"/>
          <w:szCs w:val="28"/>
          <w:lang w:eastAsia="zh-TW"/>
        </w:rPr>
        <w:t>作影像辨識，並加入最新的機器學習</w:t>
      </w:r>
      <w:r w:rsidRPr="002F00EF">
        <w:rPr>
          <w:rFonts w:hint="eastAsia"/>
          <w:color w:val="auto"/>
          <w:sz w:val="28"/>
          <w:szCs w:val="28"/>
          <w:lang w:eastAsia="zh-TW"/>
        </w:rPr>
        <w:t>(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Machine</w:t>
      </w:r>
      <w:r w:rsidRPr="002F00EF">
        <w:rPr>
          <w:rFonts w:hint="eastAsia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Learning</w:t>
      </w:r>
      <w:r w:rsidRPr="002F00EF">
        <w:rPr>
          <w:rFonts w:hint="eastAsia"/>
          <w:color w:val="auto"/>
          <w:sz w:val="28"/>
          <w:szCs w:val="28"/>
          <w:lang w:eastAsia="zh-TW"/>
        </w:rPr>
        <w:t>)</w:t>
      </w:r>
      <w:r w:rsidRPr="002F00EF">
        <w:rPr>
          <w:rFonts w:hint="eastAsia"/>
          <w:color w:val="auto"/>
          <w:sz w:val="28"/>
          <w:szCs w:val="28"/>
          <w:lang w:eastAsia="zh-TW"/>
        </w:rPr>
        <w:t>辨別車型種類，且建立一資料檔並做紀錄。卻認為可進入之車輛就給指令給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控制閘門打開。若為危險車輛並控制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通知管理員避免意外發生。</w:t>
      </w:r>
    </w:p>
    <w:p w14:paraId="4CD9FD83" w14:textId="4AEE385B" w:rsidR="00950CD5" w:rsidRPr="002F00EF" w:rsidRDefault="00950CD5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>搭上</w:t>
      </w:r>
      <w:r w:rsidRPr="002F00EF">
        <w:rPr>
          <w:rFonts w:hint="eastAsia"/>
          <w:color w:val="auto"/>
          <w:sz w:val="28"/>
          <w:szCs w:val="28"/>
          <w:lang w:eastAsia="zh-TW"/>
        </w:rPr>
        <w:t>5</w:t>
      </w:r>
      <w:r w:rsidRPr="008D2416">
        <w:rPr>
          <w:rFonts w:ascii="Times New Roman" w:hAnsi="Times New Roman"/>
          <w:color w:val="auto"/>
          <w:sz w:val="28"/>
          <w:szCs w:val="28"/>
          <w:lang w:eastAsia="zh-TW"/>
        </w:rPr>
        <w:t>G</w:t>
      </w:r>
      <w:r w:rsidRPr="002F00EF">
        <w:rPr>
          <w:rFonts w:hint="eastAsia"/>
          <w:color w:val="auto"/>
          <w:sz w:val="28"/>
          <w:szCs w:val="28"/>
          <w:lang w:eastAsia="zh-TW"/>
        </w:rPr>
        <w:t>列車，提前練習物聯網應用選用</w:t>
      </w:r>
      <w:r w:rsidRPr="008D2416">
        <w:rPr>
          <w:rFonts w:ascii="Times New Roman" w:hAnsi="Times New Roman"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做為物聯網媒介，與電腦通訊，只需設定程式內碼即可控制多個攝影機，以學校來舉例，在排除攝相電纜長度，即在電算中心內部的虛擬電腦即可以控制校園所有出入口控制，並在有人誤闖校園時，第一時間通知警衛到場查看。僅僅需要一台電腦中央控制就能控制所有閘門。</w:t>
      </w:r>
    </w:p>
    <w:p w14:paraId="2FF4CD68" w14:textId="3E6DBB25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2B14A18" w14:textId="331089AB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bookmarkStart w:id="1" w:name="_GoBack"/>
      <w:bookmarkEnd w:id="1"/>
    </w:p>
    <w:p w14:paraId="1C7E2962" w14:textId="127DD11E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7FCC3147" w14:textId="77777777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rFonts w:ascii="微軟正黑體" w:eastAsia="微軟正黑體" w:hAnsi="微軟正黑體"/>
          <w:color w:val="auto"/>
          <w:lang w:eastAsia="zh-TW"/>
        </w:rPr>
      </w:pPr>
    </w:p>
    <w:p w14:paraId="0A1BDA7C" w14:textId="2BE95CDE" w:rsidR="00D5413C" w:rsidRPr="0014479A" w:rsidRDefault="006838E1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2" w:name="_Toc28268309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動機</w:t>
      </w:r>
      <w:bookmarkEnd w:id="2"/>
    </w:p>
    <w:p w14:paraId="699983F6" w14:textId="77777777" w:rsidR="00C77856" w:rsidRPr="002F00EF" w:rsidRDefault="00B35C98" w:rsidP="00B35C98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每當我經過學校門口，時常看到有機車等待被警衛放行，他們並非不是校園教職員工，而</w:t>
      </w:r>
      <w:r w:rsidR="00E767CB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單純只是校園車牌辨識系統僅能辨別小客車車牌，以致機車需要下車刷磁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釦才能通過障礙，若能增進校園門口辨識系統想必須相當值得榮幸的事，並與專題組員討論過後，決定以此為題目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作為大學專題內容。</w:t>
      </w:r>
    </w:p>
    <w:p w14:paraId="4168680F" w14:textId="77777777" w:rsidR="006838E1" w:rsidRPr="002F00EF" w:rsidRDefault="00C77856" w:rsidP="00C77856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現在最新型的停車場都是用車牌辨識系統來處理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車輛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，顯得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更為重要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傳統用人工進行管理的方法不符合經濟成本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於是才有車牌辨識系統的產生。還能記錄進出校門車輛紀錄，達到校園安全掌控。</w:t>
      </w:r>
    </w:p>
    <w:p w14:paraId="4AAF4255" w14:textId="325DD189" w:rsidR="00A16CD3" w:rsidRPr="0014479A" w:rsidRDefault="00B273A5" w:rsidP="00A16CD3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3" w:name="_Toc28268310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預期成果</w:t>
      </w:r>
      <w:bookmarkEnd w:id="3"/>
    </w:p>
    <w:p w14:paraId="2740FD3A" w14:textId="02CA8E2D" w:rsidR="00671BBB" w:rsidRPr="002F00EF" w:rsidRDefault="00B273A5" w:rsidP="00C61727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傳統車牌辨識的</w:t>
      </w:r>
      <w:r w:rsidR="006A2A30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做法有個缺點，就是在車牌位子有過多的裝飾容易造成機器判讀失敗，又或者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未停留在規定區域及造成讀取失敗，且在判別汽機車上困難，不便於記錄，車牌讀取時，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會因光影問題易造成讀取失敗(因為</w:t>
      </w:r>
      <w:r w:rsidR="00EA7D89" w:rsidRPr="008D2416">
        <w:rPr>
          <w:rFonts w:ascii="Times New Roman" w:eastAsia="標楷體" w:hAnsi="Times New Roman" w:hint="eastAsia"/>
          <w:color w:val="auto"/>
          <w:sz w:val="28"/>
          <w:szCs w:val="28"/>
          <w:lang w:eastAsia="zh-TW"/>
        </w:rPr>
        <w:t>ocr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辨識條件嚴苛)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。</w:t>
      </w:r>
    </w:p>
    <w:p w14:paraId="2FBCF432" w14:textId="6BB8E7EC" w:rsidR="00A16CD3" w:rsidRPr="002F00EF" w:rsidRDefault="00A16CD3" w:rsidP="00A16CD3">
      <w:pPr>
        <w:ind w:firstLine="558"/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所以我們使用</w:t>
      </w:r>
      <w:r w:rsidRPr="008D2416">
        <w:rPr>
          <w:rFonts w:ascii="Times New Roman" w:eastAsia="標楷體" w:hAnsi="Times New Roman"/>
          <w:color w:val="auto"/>
          <w:sz w:val="28"/>
          <w:szCs w:val="28"/>
          <w:lang w:eastAsia="zh-TW"/>
        </w:rPr>
        <w:t>YOLO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物件辨識(</w:t>
      </w:r>
      <w:r w:rsidRPr="008D2416">
        <w:rPr>
          <w:rFonts w:ascii="Times New Roman" w:hAnsi="Times New Roman"/>
          <w:color w:val="auto"/>
          <w:spacing w:val="-1"/>
          <w:sz w:val="28"/>
          <w:szCs w:val="28"/>
          <w:shd w:val="clear" w:color="auto" w:fill="FFFFFF"/>
        </w:rPr>
        <w:t>Object</w:t>
      </w: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</w:rPr>
        <w:t xml:space="preserve"> </w:t>
      </w:r>
      <w:r w:rsidRPr="008D2416">
        <w:rPr>
          <w:rFonts w:ascii="Times New Roman" w:hAnsi="Times New Roman"/>
          <w:color w:val="auto"/>
          <w:spacing w:val="-1"/>
          <w:sz w:val="28"/>
          <w:szCs w:val="28"/>
          <w:shd w:val="clear" w:color="auto" w:fill="FFFFFF"/>
        </w:rPr>
        <w:t>Detection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學習如何在一張圖片中找出車種即車牌位子，並將它讀取出來，尋找到車牌位子使用圖片輪廓化，再將其作二值化，透過膨脹與收縮輪廓，可以找到線條區域密度較高的車牌位子，精確位子對於辨識更有幫助，找出車牌後利用訓練後的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OCR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辨識牌號碼並核對車號，是否異常，即通知停車場閘門</w:t>
      </w:r>
      <w:r w:rsidR="003B7908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開啟或者關閉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5952A0B2" w14:textId="57B0C64B" w:rsidR="00671BBB" w:rsidRPr="002F00EF" w:rsidRDefault="00335D99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當前較為流行的物聯網，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我們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使用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Arduino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控制閘門，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即燈號控制，還有即時反應前方是否存在車輛，存在並發送請求核對是否為安全車牌。</w:t>
      </w:r>
    </w:p>
    <w:p w14:paraId="33B40696" w14:textId="3C78B790" w:rsidR="003B7908" w:rsidRPr="002F00EF" w:rsidRDefault="003B7908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若時間許可，想嘗試加入模板比對，或者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機器學習辨識車號，兩種分辨器相互比對，增加判別正確性，若車號誤判次數過多也不便日常使用。</w:t>
      </w:r>
    </w:p>
    <w:p w14:paraId="51EBAD78" w14:textId="77777777" w:rsidR="00714486" w:rsidRPr="002F00EF" w:rsidRDefault="00714486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596AC882" w14:textId="07382233" w:rsidR="00714486" w:rsidRPr="002F00EF" w:rsidRDefault="00714486" w:rsidP="007A0792">
      <w:pPr>
        <w:outlineLvl w:val="1"/>
        <w:rPr>
          <w:rFonts w:ascii="標楷體" w:eastAsia="標楷體" w:hAnsi="標楷體"/>
          <w:b/>
          <w:color w:val="auto"/>
          <w:sz w:val="40"/>
          <w:szCs w:val="44"/>
          <w:lang w:eastAsia="zh-TW"/>
        </w:rPr>
      </w:pP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  <w:br w:type="page"/>
      </w:r>
      <w:bookmarkStart w:id="4" w:name="_Toc28268311"/>
      <w:r w:rsidRPr="002F00EF">
        <w:rPr>
          <w:rFonts w:ascii="標楷體" w:eastAsia="標楷體" w:hAnsi="標楷體" w:hint="eastAsia"/>
          <w:b/>
          <w:color w:val="auto"/>
          <w:sz w:val="32"/>
          <w:szCs w:val="36"/>
          <w:lang w:eastAsia="zh-TW"/>
        </w:rPr>
        <w:lastRenderedPageBreak/>
        <w:t>所需工具</w:t>
      </w:r>
      <w:bookmarkEnd w:id="4"/>
    </w:p>
    <w:p w14:paraId="709AFCFD" w14:textId="5073506B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使用工具 : 羅技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C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920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r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HD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Pro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 視訊攝影機、台達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DC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小型馬達、3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D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列印</w:t>
      </w:r>
    </w:p>
    <w:p w14:paraId="04E866FB" w14:textId="4110119E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電腦硬體 :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AMD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_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R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7_1700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X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RAM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_16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G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HDD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_500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G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</w:t>
      </w:r>
      <w:r w:rsidR="00A16CD3"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GPU</w:t>
      </w:r>
      <w:r w:rsidR="00A16CD3"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_</w:t>
      </w:r>
      <w:r w:rsidR="00A16CD3"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GTX</w:t>
      </w:r>
      <w:r w:rsidR="00A16CD3" w:rsidRPr="002F00EF">
        <w:rPr>
          <w:rFonts w:ascii="標楷體" w:eastAsia="標楷體" w:hAnsi="標楷體"/>
          <w:color w:val="auto"/>
          <w:sz w:val="28"/>
          <w:szCs w:val="40"/>
          <w:lang w:eastAsia="zh-TW"/>
        </w:rPr>
        <w:t>1070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(總機)</w:t>
      </w:r>
    </w:p>
    <w:p w14:paraId="62C36267" w14:textId="68462C13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開發程式 : 主要程式語言、主要開發套件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OpenCV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、主要程式編輯器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Visual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Studio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 xml:space="preserve"> 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Code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、版本控制軟件</w:t>
      </w:r>
      <w:r w:rsidRPr="008D2416">
        <w:rPr>
          <w:rFonts w:ascii="Times New Roman" w:eastAsia="標楷體" w:hAnsi="Times New Roman" w:hint="eastAsia"/>
          <w:color w:val="auto"/>
          <w:sz w:val="28"/>
          <w:szCs w:val="40"/>
          <w:lang w:eastAsia="zh-TW"/>
        </w:rPr>
        <w:t>Git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、。</w:t>
      </w:r>
    </w:p>
    <w:p w14:paraId="7CA30499" w14:textId="5FD9411C" w:rsidR="00714486" w:rsidRPr="002F00EF" w:rsidRDefault="009E4EA5" w:rsidP="00980434">
      <w:pPr>
        <w:widowControl w:val="0"/>
        <w:rPr>
          <w:rFonts w:ascii="標楷體" w:eastAsia="標楷體" w:hAnsi="標楷體"/>
          <w:color w:val="auto"/>
          <w:sz w:val="40"/>
          <w:szCs w:val="40"/>
          <w:lang w:eastAsia="zh-TW"/>
        </w:rPr>
      </w:pPr>
      <w:r w:rsidRPr="002F00EF">
        <w:rPr>
          <w:rFonts w:ascii="標楷體" w:eastAsia="標楷體" w:hAnsi="標楷體" w:hint="eastAsia"/>
          <w:b/>
          <w:bCs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8240" behindDoc="1" locked="0" layoutInCell="1" allowOverlap="1" wp14:anchorId="0D1C8F73" wp14:editId="6493FD4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265" y="21226"/>
                <wp:lineTo x="21265" y="0"/>
                <wp:lineTo x="0" y="0"/>
              </wp:wrapPolygon>
            </wp:wrapTight>
            <wp:docPr id="1" name="圖片 1" descr="C:\Users\user\AppData\Local\Microsoft\Windows\INetCache\Content.Word\156084025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60840255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BA9"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0288" behindDoc="1" locked="0" layoutInCell="1" allowOverlap="1" wp14:anchorId="70B7C5C4" wp14:editId="4D9C0293">
            <wp:simplePos x="0" y="0"/>
            <wp:positionH relativeFrom="margin">
              <wp:posOffset>4105275</wp:posOffset>
            </wp:positionH>
            <wp:positionV relativeFrom="paragraph">
              <wp:posOffset>13335</wp:posOffset>
            </wp:positionV>
            <wp:extent cx="1800000" cy="1699200"/>
            <wp:effectExtent l="0" t="0" r="0" b="0"/>
            <wp:wrapTight wrapText="bothSides">
              <wp:wrapPolygon edited="0">
                <wp:start x="8460" y="0"/>
                <wp:lineTo x="7088" y="727"/>
                <wp:lineTo x="5030" y="2907"/>
                <wp:lineTo x="5030" y="5814"/>
                <wp:lineTo x="8003" y="7752"/>
                <wp:lineTo x="0" y="7752"/>
                <wp:lineTo x="0" y="14050"/>
                <wp:lineTo x="1829" y="15504"/>
                <wp:lineTo x="0" y="17441"/>
                <wp:lineTo x="0" y="20591"/>
                <wp:lineTo x="3887" y="21317"/>
                <wp:lineTo x="5488" y="21317"/>
                <wp:lineTo x="13490" y="21317"/>
                <wp:lineTo x="21265" y="20348"/>
                <wp:lineTo x="21265" y="16957"/>
                <wp:lineTo x="19435" y="15504"/>
                <wp:lineTo x="21265" y="13566"/>
                <wp:lineTo x="21265" y="8479"/>
                <wp:lineTo x="13262" y="7752"/>
                <wp:lineTo x="16234" y="5572"/>
                <wp:lineTo x="16234" y="3149"/>
                <wp:lineTo x="14176" y="727"/>
                <wp:lineTo x="12576" y="0"/>
                <wp:lineTo x="8460" y="0"/>
              </wp:wrapPolygon>
            </wp:wrapTight>
            <wp:docPr id="3" name="圖片 3" descr="C:\Users\user\AppData\Local\Microsoft\Windows\INetCache\Content.Word\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OpenCV_Logo_with_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434"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9264" behindDoc="1" locked="0" layoutInCell="1" allowOverlap="1" wp14:anchorId="6990DB58" wp14:editId="750D5FA6">
            <wp:simplePos x="0" y="0"/>
            <wp:positionH relativeFrom="column">
              <wp:posOffset>2167255</wp:posOffset>
            </wp:positionH>
            <wp:positionV relativeFrom="paragraph">
              <wp:posOffset>11430</wp:posOffset>
            </wp:positionV>
            <wp:extent cx="1800000" cy="1422000"/>
            <wp:effectExtent l="0" t="0" r="0" b="6985"/>
            <wp:wrapTight wrapText="bothSides">
              <wp:wrapPolygon edited="0">
                <wp:start x="7317" y="0"/>
                <wp:lineTo x="5945" y="289"/>
                <wp:lineTo x="5030" y="2315"/>
                <wp:lineTo x="5030" y="4631"/>
                <wp:lineTo x="0" y="5788"/>
                <wp:lineTo x="0" y="14471"/>
                <wp:lineTo x="4344" y="18523"/>
                <wp:lineTo x="5030" y="19680"/>
                <wp:lineTo x="6631" y="21417"/>
                <wp:lineTo x="7774" y="21417"/>
                <wp:lineTo x="13948" y="21417"/>
                <wp:lineTo x="14862" y="21417"/>
                <wp:lineTo x="16920" y="18523"/>
                <wp:lineTo x="21265" y="14471"/>
                <wp:lineTo x="21265" y="5499"/>
                <wp:lineTo x="16463" y="4631"/>
                <wp:lineTo x="16692" y="2894"/>
                <wp:lineTo x="15091" y="289"/>
                <wp:lineTo x="13719" y="0"/>
                <wp:lineTo x="7317" y="0"/>
              </wp:wrapPolygon>
            </wp:wrapTight>
            <wp:docPr id="2" name="圖片 2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486" w:rsidRPr="002F00EF">
        <w:rPr>
          <w:rFonts w:ascii="標楷體" w:eastAsia="標楷體" w:hAnsi="標楷體" w:hint="eastAsia"/>
          <w:color w:val="auto"/>
          <w:sz w:val="40"/>
          <w:szCs w:val="40"/>
          <w:lang w:eastAsia="zh-TW"/>
        </w:rPr>
        <w:t xml:space="preserve">    </w:t>
      </w:r>
    </w:p>
    <w:p w14:paraId="14F4531A" w14:textId="4A84E4BE" w:rsidR="00980434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</w:t>
      </w:r>
    </w:p>
    <w:p w14:paraId="7C24C71C" w14:textId="7CF17881" w:rsidR="00980434" w:rsidRPr="002F00EF" w:rsidRDefault="00006BA9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0432F" wp14:editId="0D0FB1E1">
                <wp:simplePos x="0" y="0"/>
                <wp:positionH relativeFrom="column">
                  <wp:posOffset>-107950</wp:posOffset>
                </wp:positionH>
                <wp:positionV relativeFrom="paragraph">
                  <wp:posOffset>337185</wp:posOffset>
                </wp:positionV>
                <wp:extent cx="2105660" cy="33210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6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0732" w14:textId="77777777" w:rsidR="00D17FDF" w:rsidRPr="003B5D78" w:rsidRDefault="00D17FDF">
                            <w:pPr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 xml:space="preserve">羅技 </w:t>
                            </w: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C</w:t>
                            </w: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920</w:t>
                            </w: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r</w:t>
                            </w: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 xml:space="preserve"> </w:t>
                            </w: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HD</w:t>
                            </w: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 xml:space="preserve"> </w:t>
                            </w: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Pro</w:t>
                            </w: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 xml:space="preserve"> 視訊攝影機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43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5pt;margin-top:26.55pt;width:165.8pt;height:2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" stroked="f">
                <v:textbox>
                  <w:txbxContent>
                    <w:p w14:paraId="7D1F0732" w14:textId="77777777" w:rsidR="00D17FDF" w:rsidRPr="003B5D78" w:rsidRDefault="00D17FDF">
                      <w:pPr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 xml:space="preserve">羅技 </w:t>
                      </w: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C</w:t>
                      </w: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920</w:t>
                      </w: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r</w:t>
                      </w: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 xml:space="preserve"> </w:t>
                      </w: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HD</w:t>
                      </w: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 xml:space="preserve"> </w:t>
                      </w: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Pro</w:t>
                      </w: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 xml:space="preserve"> 視訊攝影機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D2E6A" w14:textId="030CD605" w:rsidR="00714486" w:rsidRPr="002F00EF" w:rsidRDefault="00006BA9" w:rsidP="00714486">
      <w:pPr>
        <w:rPr>
          <w:rFonts w:ascii="標楷體" w:eastAsia="標楷體" w:hAnsi="標楷體"/>
          <w:b/>
          <w:bCs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675A1B" wp14:editId="088AC014">
                <wp:simplePos x="0" y="0"/>
                <wp:positionH relativeFrom="margin">
                  <wp:posOffset>4505325</wp:posOffset>
                </wp:positionH>
                <wp:positionV relativeFrom="paragraph">
                  <wp:posOffset>20320</wp:posOffset>
                </wp:positionV>
                <wp:extent cx="95250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91DA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O</w:t>
                            </w:r>
                            <w:r w:rsidRPr="008D2416">
                              <w:rPr>
                                <w:rFonts w:ascii="Times New Roman" w:eastAsia="標楷體" w:hAnsi="Times New Roman"/>
                                <w:b/>
                                <w:bCs/>
                                <w:color w:val="auto"/>
                                <w:lang w:eastAsia="zh-TW"/>
                              </w:rPr>
                              <w:t>penCV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5A1B" id="_x0000_s1027" type="#_x0000_t202" style="position:absolute;margin-left:354.75pt;margin-top:1.6pt;width: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" stroked="f">
                <v:textbox style="mso-fit-shape-to-text:t">
                  <w:txbxContent>
                    <w:p w14:paraId="054A91DA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O</w:t>
                      </w:r>
                      <w:r w:rsidRPr="008D2416">
                        <w:rPr>
                          <w:rFonts w:ascii="Times New Roman" w:eastAsia="標楷體" w:hAnsi="Times New Roman"/>
                          <w:b/>
                          <w:bCs/>
                          <w:color w:val="auto"/>
                          <w:lang w:eastAsia="zh-TW"/>
                        </w:rPr>
                        <w:t>penCV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C8F0C8" wp14:editId="50457A83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1066800" cy="40005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55B5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F0C8" id="_x0000_s1028" type="#_x0000_t202" style="position:absolute;margin-left:202.3pt;margin-top:.55pt;width:84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" stroked="f">
                <v:textbox>
                  <w:txbxContent>
                    <w:p w14:paraId="7DCA55B5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434" w:rsidRPr="002F00EF">
        <w:rPr>
          <w:rFonts w:ascii="標楷體" w:eastAsia="標楷體" w:hAnsi="標楷體" w:hint="eastAsia"/>
          <w:b/>
          <w:bCs/>
          <w:color w:val="auto"/>
          <w:lang w:eastAsia="zh-TW"/>
        </w:rPr>
        <w:t xml:space="preserve"> </w:t>
      </w:r>
    </w:p>
    <w:p w14:paraId="2FEA8993" w14:textId="7542ED4B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53ACA9FD" w14:textId="3F8CB17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1312" behindDoc="1" locked="0" layoutInCell="1" allowOverlap="1" wp14:anchorId="610C485E" wp14:editId="10E19E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99590" cy="1799590"/>
            <wp:effectExtent l="0" t="0" r="0" b="0"/>
            <wp:wrapSquare wrapText="bothSides"/>
            <wp:docPr id="4" name="圖片 4" descr="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23BB" w14:textId="67F02A1D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7218816" w14:textId="25CC1F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C6E94F2" w14:textId="77764C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95509C3" w14:textId="467A8EE0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E6475CC" w14:textId="66D2D5CE" w:rsidR="00714486" w:rsidRPr="002F00EF" w:rsidRDefault="00714486" w:rsidP="00714486">
      <w:pPr>
        <w:ind w:firstLineChars="550" w:firstLine="1210"/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                   </w:t>
      </w:r>
      <w:r w:rsidRPr="002F00EF">
        <w:rPr>
          <w:rFonts w:ascii="標楷體" w:eastAsia="標楷體" w:hAnsi="標楷體"/>
          <w:color w:val="auto"/>
          <w:lang w:eastAsia="zh-TW"/>
        </w:rPr>
        <w:t xml:space="preserve">    </w:t>
      </w: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</w:t>
      </w:r>
    </w:p>
    <w:p w14:paraId="6F080BE4" w14:textId="4597CF9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7815F9" wp14:editId="3316E71E">
                <wp:simplePos x="0" y="0"/>
                <wp:positionH relativeFrom="column">
                  <wp:posOffset>330835</wp:posOffset>
                </wp:positionH>
                <wp:positionV relativeFrom="paragraph">
                  <wp:posOffset>12065</wp:posOffset>
                </wp:positionV>
                <wp:extent cx="1123950" cy="427355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4DC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15F9" id="_x0000_s1029" type="#_x0000_t202" style="position:absolute;margin-left:26.05pt;margin-top:.95pt;width:88.5pt;height:3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" stroked="f">
                <v:textbox>
                  <w:txbxContent>
                    <w:p w14:paraId="5A18D4DC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BD228A" w14:textId="779C83F4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CE2D396" w14:textId="77777777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34DBF7F6" w14:textId="38F6486E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5C4635E" w14:textId="77777777" w:rsidR="00671BBB" w:rsidRPr="002F00EF" w:rsidRDefault="00671BBB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0A250689" w14:textId="0E456F6E" w:rsidR="00671BBB" w:rsidRPr="0014479A" w:rsidRDefault="00671BBB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32"/>
          <w:lang w:eastAsia="zh-TW"/>
        </w:rPr>
      </w:pPr>
      <w:bookmarkStart w:id="5" w:name="_Toc28268312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32"/>
          <w:lang w:eastAsia="zh-TW"/>
        </w:rPr>
        <w:lastRenderedPageBreak/>
        <w:t>使用軟體介紹</w:t>
      </w:r>
      <w:bookmarkEnd w:id="5"/>
    </w:p>
    <w:p w14:paraId="49787323" w14:textId="6E9EDC61" w:rsidR="00671BBB" w:rsidRPr="002F00EF" w:rsidRDefault="005E4BFB" w:rsidP="00714486">
      <w:pPr>
        <w:outlineLvl w:val="1"/>
        <w:rPr>
          <w:rFonts w:ascii="標楷體" w:eastAsia="標楷體" w:hAnsi="標楷體"/>
          <w:b/>
          <w:color w:val="auto"/>
          <w:sz w:val="32"/>
          <w:lang w:eastAsia="zh-TW"/>
        </w:rPr>
      </w:pPr>
      <w:bookmarkStart w:id="6" w:name="_Toc28268313"/>
      <w:r w:rsidRPr="008D2416">
        <w:rPr>
          <w:rFonts w:ascii="Times New Roman" w:eastAsia="標楷體" w:hAnsi="Times New Roman" w:hint="eastAsia"/>
          <w:b/>
          <w:color w:val="auto"/>
          <w:sz w:val="32"/>
          <w:lang w:eastAsia="zh-TW"/>
        </w:rPr>
        <w:t>O</w:t>
      </w:r>
      <w:r w:rsidRPr="008D2416">
        <w:rPr>
          <w:rFonts w:ascii="Times New Roman" w:eastAsia="標楷體" w:hAnsi="Times New Roman"/>
          <w:b/>
          <w:color w:val="auto"/>
          <w:sz w:val="32"/>
          <w:lang w:eastAsia="zh-TW"/>
        </w:rPr>
        <w:t>penCV</w:t>
      </w:r>
      <w:bookmarkEnd w:id="6"/>
    </w:p>
    <w:p w14:paraId="2CE5D67D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OpenCV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全名是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Source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Computer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Vision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Library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，是一個影像處理函式庫，由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Intel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發起並參與開發，以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BSD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授權條款發行，可在商業和研究領域中免費使用，目前是非營利的基金組織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OpenCV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.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org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在維護</w:t>
      </w:r>
      <w:r w:rsidR="00F0640F"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>。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</w:p>
    <w:p w14:paraId="08624BE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OpenCV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在影像處理方面應用廣泛，可以讀取儲存圖片、視訊、矩陣運算、統計、影像處理等，可用在物體追蹤、人臉辨識、傅立葉轉換、紋理分析、動態視訊的影像處理等。</w:t>
      </w:r>
    </w:p>
    <w:p w14:paraId="3E06DC9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="Georgia" w:eastAsiaTheme="minorEastAsia" w:hAnsi="Georg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OpenCV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提供的函式方便我們推演更進階的影像處理演算法，就好像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MATLAB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的功用，但是執行速度比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MATLAB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快上許多，通常也比我們自己用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C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/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C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++寫的函式還快，而除了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C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/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C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++之外，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OpenCV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也提供其他語言的支援，像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Java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或</w:t>
      </w:r>
      <w:r w:rsidR="00F0640F" w:rsidRPr="008D2416">
        <w:rPr>
          <w:rFonts w:ascii="Times New Roman" w:eastAsiaTheme="minorEastAsia" w:hAnsi="Times New Roman" w:cstheme="minorBidi"/>
          <w:spacing w:val="-1"/>
          <w:sz w:val="28"/>
          <w:shd w:val="clear" w:color="auto" w:fill="FFFFFF"/>
        </w:rPr>
        <w:t>Python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等。</w:t>
      </w:r>
    </w:p>
    <w:p w14:paraId="2849A0D7" w14:textId="4E942784" w:rsidR="00F0640F" w:rsidRPr="0014479A" w:rsidRDefault="00F0640F" w:rsidP="00714486">
      <w:pPr>
        <w:outlineLvl w:val="1"/>
        <w:rPr>
          <w:rFonts w:ascii="標楷體" w:eastAsia="標楷體" w:hAnsi="標楷體"/>
          <w:b/>
          <w:color w:val="auto"/>
          <w:sz w:val="32"/>
          <w:szCs w:val="32"/>
          <w:lang w:eastAsia="zh-TW"/>
        </w:rPr>
      </w:pPr>
      <w:bookmarkStart w:id="7" w:name="_Toc28268314"/>
      <w:r w:rsidRPr="0014479A">
        <w:rPr>
          <w:rFonts w:ascii="標楷體" w:eastAsia="標楷體" w:hAnsi="標楷體" w:hint="eastAsia"/>
          <w:b/>
          <w:color w:val="auto"/>
          <w:sz w:val="32"/>
          <w:szCs w:val="32"/>
          <w:lang w:eastAsia="zh-TW"/>
        </w:rPr>
        <w:t>應用領域</w:t>
      </w:r>
      <w:bookmarkEnd w:id="7"/>
    </w:p>
    <w:p w14:paraId="2BAC27FB" w14:textId="0B272993" w:rsidR="00C61727" w:rsidRPr="002F00EF" w:rsidRDefault="00153AC9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影象資料的操作 ( 分配、釋放、複製、設定和轉換)。 影象是視訊的輸入輸出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/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O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（檔案與攝像頭的輸入、影象和視訊檔案輸出）。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矩陣和向量的操作以及線性代數的演算法程式（矩陣積、解方程、特徵值以及奇異值等）。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各種動態資料結構（列表、佇列、集合、樹、圖等）。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基本的數字影象處理（濾波、邊緣檢測、角點檢測、取樣與差值、色彩轉換、形態操作、直方圖、影象金字塔等）。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結構分析（連線部件、輪廓處理、距離變換、各自距計算、模板匹配、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Hough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變換、多邊形逼近、直線擬合、橢圓擬合、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Delaunay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三角劃分等）。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攝像頭定標（發現與跟蹤定標模式、定標、基本矩陣估計、齊次矩陣估計、立體對應）。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運動分析（光流、運動分割、跟蹤）。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目標識別（特徵法、隱馬爾可夫模型：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HMM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</w:t>
      </w:r>
      <w:r w:rsidR="00F0640F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GUI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（影象與視訊顯示、鍵盤和滑鼠事件處理、滾動條）。</w:t>
      </w:r>
    </w:p>
    <w:p w14:paraId="068693CA" w14:textId="40A5E589" w:rsidR="00F0640F" w:rsidRDefault="00F0640F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37637E3B" w14:textId="77777777" w:rsidR="0014479A" w:rsidRPr="002F00EF" w:rsidRDefault="0014479A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35F9A5D" w14:textId="02604931" w:rsidR="00F0640F" w:rsidRDefault="00045819" w:rsidP="00575986">
      <w:pPr>
        <w:outlineLvl w:val="1"/>
        <w:rPr>
          <w:rFonts w:ascii="標楷體" w:eastAsia="標楷體" w:hAnsi="標楷體"/>
          <w:b/>
          <w:color w:val="auto"/>
          <w:sz w:val="32"/>
          <w:szCs w:val="20"/>
          <w:lang w:eastAsia="zh-TW"/>
        </w:rPr>
      </w:pPr>
      <w:bookmarkStart w:id="8" w:name="_Toc28268315"/>
      <w:r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lastRenderedPageBreak/>
        <w:drawing>
          <wp:anchor distT="0" distB="0" distL="114300" distR="114300" simplePos="0" relativeHeight="251800576" behindDoc="1" locked="0" layoutInCell="1" allowOverlap="1" wp14:anchorId="776634E1" wp14:editId="6B91F8B2">
            <wp:simplePos x="0" y="0"/>
            <wp:positionH relativeFrom="margin">
              <wp:align>right</wp:align>
            </wp:positionH>
            <wp:positionV relativeFrom="paragraph">
              <wp:posOffset>479</wp:posOffset>
            </wp:positionV>
            <wp:extent cx="1690370" cy="1335405"/>
            <wp:effectExtent l="0" t="0" r="5080" b="0"/>
            <wp:wrapTight wrapText="bothSides">
              <wp:wrapPolygon edited="0">
                <wp:start x="7303" y="0"/>
                <wp:lineTo x="4869" y="616"/>
                <wp:lineTo x="5112" y="4930"/>
                <wp:lineTo x="0" y="5238"/>
                <wp:lineTo x="0" y="13250"/>
                <wp:lineTo x="243" y="14790"/>
                <wp:lineTo x="5112" y="19720"/>
                <wp:lineTo x="7059" y="21261"/>
                <wp:lineTo x="7790" y="21261"/>
                <wp:lineTo x="14119" y="21261"/>
                <wp:lineTo x="14606" y="21261"/>
                <wp:lineTo x="16553" y="19720"/>
                <wp:lineTo x="20935" y="14790"/>
                <wp:lineTo x="21421" y="13558"/>
                <wp:lineTo x="21421" y="4930"/>
                <wp:lineTo x="16553" y="4930"/>
                <wp:lineTo x="16796" y="3081"/>
                <wp:lineTo x="15336" y="308"/>
                <wp:lineTo x="13875" y="0"/>
                <wp:lineTo x="7303" y="0"/>
              </wp:wrapPolygon>
            </wp:wrapTight>
            <wp:docPr id="225" name="圖片 225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40F" w:rsidRPr="008D2416">
        <w:rPr>
          <w:rFonts w:ascii="Times New Roman" w:eastAsia="標楷體" w:hAnsi="Times New Roman"/>
          <w:b/>
          <w:color w:val="auto"/>
          <w:sz w:val="32"/>
          <w:szCs w:val="20"/>
          <w:lang w:eastAsia="zh-TW"/>
        </w:rPr>
        <w:t>P</w:t>
      </w:r>
      <w:r w:rsidR="005E4BFB" w:rsidRPr="008D2416">
        <w:rPr>
          <w:rFonts w:ascii="Times New Roman" w:eastAsia="標楷體" w:hAnsi="Times New Roman"/>
          <w:b/>
          <w:color w:val="auto"/>
          <w:sz w:val="32"/>
          <w:szCs w:val="20"/>
          <w:lang w:eastAsia="zh-TW"/>
        </w:rPr>
        <w:t>ython</w:t>
      </w:r>
      <w:bookmarkEnd w:id="8"/>
    </w:p>
    <w:p w14:paraId="05B18F45" w14:textId="1397588F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是物件導向程式級高階程式語言，也是直譯式程式語言。</w:t>
      </w:r>
      <w:r w:rsidR="007F5B4A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以強調對程式語言的語句易讀、易懂、易學(簡潔和清晰的語法特點)及加快程式開發的時效，方便使用，可以完成各種難度的應用，並可在大多數的系統中運行，以減少開發及維護成本的觀念進行發展。</w:t>
      </w:r>
    </w:p>
    <w:p w14:paraId="07D2075D" w14:textId="77777777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同時支援 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modules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和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packages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，另外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為跨平台程式語言也支援 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unicode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字元。功能強大而完善的通用型語言，可以用於很多種軟體開發動態程式，使得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非常有吸引力，發展至今已有十多年的歷史，成熟且穩定。</w:t>
      </w:r>
    </w:p>
    <w:p w14:paraId="1F711E3B" w14:textId="323A8BF0" w:rsidR="00F0640F" w:rsidRPr="002F00EF" w:rsidRDefault="00F0640F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通常，有許多程式設計者接觸 </w:t>
      </w:r>
      <w:r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後都會被她的優點所吸引，並提供了許多自行開發的  </w:t>
      </w:r>
      <w:r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library</w:t>
      </w: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(函式庫)以提供其他 </w:t>
      </w:r>
      <w:r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程式設計者下載使用，所以具有豐富和龐大的類別函式庫，可以負荷支持平常大部份的應用，使得現今 </w:t>
      </w:r>
      <w:r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發展迅速及使用廣泛，相關資源也相當豐富。</w:t>
      </w:r>
    </w:p>
    <w:p w14:paraId="0B17429E" w14:textId="77777777" w:rsidR="002703C6" w:rsidRPr="002F00EF" w:rsidRDefault="002703C6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1A16DB0" w14:textId="595B6134" w:rsidR="00F0640F" w:rsidRPr="002F00EF" w:rsidRDefault="00F0640F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  <w:bookmarkStart w:id="9" w:name="_Toc28268316"/>
      <w:r w:rsidRPr="002F00EF"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  <w:t>歷史</w:t>
      </w:r>
      <w:bookmarkEnd w:id="9"/>
    </w:p>
    <w:p w14:paraId="78114647" w14:textId="77777777" w:rsidR="00575986" w:rsidRPr="002F00EF" w:rsidRDefault="00575986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</w:p>
    <w:p w14:paraId="38F9D1E1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的創始人為 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Guido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van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Rossum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。在1989年聖誕節期間的阿姆斯特丹，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Guido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為了打發聖誕節的無趣，決心開發一個新的腳本解釋程序，作為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ABC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語言的一種繼承。之所以選中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（大蟒蛇的意思）作為程序的名字，是因為他是一個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Monty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的飛行馬戲團的愛好者。可以說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 是從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ABC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發展起來，主要受到了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Modula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-3（另一種相當優美且強大的語言，為小型團體所設計的）的影響。並且結合了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Unix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shell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和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C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的習慣。</w:t>
      </w:r>
    </w:p>
    <w:p w14:paraId="62F56F84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早期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是以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C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語言為基底撰寫而成，目前則有以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Java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語言為基底的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Jython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及架構在  .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NET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的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IronPython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版本，甚至有以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語言為基底的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PyPy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實作品，它可以將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程式碼編譯成其他語言的執行檔，像是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C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、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CLI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(.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Net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)、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JavaScript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等。</w:t>
      </w:r>
    </w:p>
    <w:p w14:paraId="7CC3FF6E" w14:textId="77777777" w:rsidR="00F0640F" w:rsidRPr="002F00EF" w:rsidRDefault="00153AC9" w:rsidP="00F0640F">
      <w:pPr>
        <w:shd w:val="clear" w:color="auto" w:fill="FFFFFF"/>
        <w:spacing w:before="0" w:after="225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 具有腳本語言中最豐富和强大的類庫，足以支持绝大多數日常應用。它的名字來源於一個喜劇，也許最初設計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這種語言的人並没有想到今天 </w:t>
      </w:r>
      <w:r w:rsidR="00F0640F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會在工業和科研上獲得如此廣泛的使用。</w:t>
      </w:r>
    </w:p>
    <w:p w14:paraId="3CED5BBC" w14:textId="3A25A361" w:rsidR="00671BBB" w:rsidRPr="002F00EF" w:rsidRDefault="007A0792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◎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2019年10月30日從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Dropbox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退休，但</w:t>
      </w:r>
      <w:r w:rsidR="00595E30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並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不代表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Guido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已經從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</w:t>
      </w:r>
    </w:p>
    <w:p w14:paraId="143B1B3B" w14:textId="7A62013D" w:rsidR="003B5D78" w:rsidRPr="002F00EF" w:rsidRDefault="003B5D78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CD68BC8" w14:textId="2868805C" w:rsidR="00CE6826" w:rsidRDefault="00CE6826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C110F08" w14:textId="69F22203" w:rsidR="00CE6826" w:rsidRPr="00630C1C" w:rsidRDefault="00CE6826" w:rsidP="00630C1C">
      <w:pPr>
        <w:outlineLvl w:val="1"/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</w:pPr>
      <w:bookmarkStart w:id="10" w:name="_Toc28268317"/>
      <w:r w:rsidRPr="008D2416">
        <w:rPr>
          <w:rFonts w:ascii="Times New Roman" w:hAnsi="Times New Roman"/>
          <w:b/>
          <w:color w:val="auto"/>
          <w:spacing w:val="-1"/>
          <w:sz w:val="32"/>
          <w:szCs w:val="28"/>
          <w:shd w:val="clear" w:color="auto" w:fill="FFFFFF"/>
          <w:lang w:eastAsia="zh-TW"/>
        </w:rPr>
        <w:t>TensorFlow</w:t>
      </w:r>
      <w:bookmarkEnd w:id="10"/>
    </w:p>
    <w:p w14:paraId="0B9B94E4" w14:textId="315EEAA0" w:rsidR="00630C1C" w:rsidRDefault="00045819" w:rsidP="00287166">
      <w:pPr>
        <w:ind w:firstLine="720"/>
        <w:rPr>
          <w:rFonts w:asciiTheme="minorEastAsia" w:eastAsia="STXinwei" w:hAnsiTheme="minorEastAsia"/>
          <w:color w:val="auto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noProof/>
          <w:color w:val="auto"/>
          <w:spacing w:val="-1"/>
          <w:sz w:val="32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98528" behindDoc="1" locked="0" layoutInCell="1" allowOverlap="1" wp14:anchorId="1A4F6EAC" wp14:editId="22703D0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576195" cy="1449070"/>
            <wp:effectExtent l="0" t="0" r="0" b="0"/>
            <wp:wrapTight wrapText="bothSides">
              <wp:wrapPolygon edited="0">
                <wp:start x="0" y="0"/>
                <wp:lineTo x="0" y="21297"/>
                <wp:lineTo x="21403" y="21297"/>
                <wp:lineTo x="21403" y="0"/>
                <wp:lineTo x="0" y="0"/>
              </wp:wrapPolygon>
            </wp:wrapTight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tensorFlow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Google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的 </w:t>
      </w:r>
      <w:hyperlink r:id="rId13" w:tgtFrame="_blank" w:history="1">
        <w:r w:rsidR="007F1B8F" w:rsidRPr="008D2416">
          <w:rPr>
            <w:rStyle w:val="aff8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TensorFlow</w:t>
        </w:r>
      </w:hyperlink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 開源函式庫協助開發工程師建立計算圖（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Computational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Graph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），內含免費的</w:t>
      </w:r>
      <w:hyperlink r:id="rId14" w:tgtFrame="_blank" w:history="1">
        <w:r w:rsidR="007F1B8F" w:rsidRPr="00630C1C">
          <w:rPr>
            <w:rStyle w:val="aff8"/>
            <w:rFonts w:asciiTheme="minorEastAsia" w:hAnsiTheme="minorEastAsia"/>
            <w:color w:val="auto"/>
            <w:sz w:val="28"/>
            <w:szCs w:val="28"/>
            <w:u w:val="none"/>
            <w:shd w:val="clear" w:color="auto" w:fill="FFFFFF"/>
          </w:rPr>
          <w:t>附加模組</w:t>
        </w:r>
      </w:hyperlink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讓開發與消費品和移動應用程式（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mobile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apps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）相關的人工智慧 / 機器學習軟體變得更容易。開發者需要具備 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Python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或 </w:t>
      </w:r>
      <w:r w:rsidR="007F1B8F"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C</w:t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++ 程式語言基礎。</w:t>
      </w:r>
      <w:bookmarkStart w:id="11" w:name="_Toc28268318"/>
    </w:p>
    <w:p w14:paraId="21FED206" w14:textId="5015BFE5" w:rsidR="00287166" w:rsidRDefault="00287166" w:rsidP="00287166">
      <w:pPr>
        <w:ind w:firstLine="72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最初由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Google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Brain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Team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所開發，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Google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使用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進行研究及自身產品開發。並在2015年11月開放程式碼，所有人都可以免費使用。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G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  <w:lang w:eastAsia="zh-TW"/>
        </w:rPr>
        <w:t>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也已經有許多產品即使用機系學習和深度學習了，例如: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  <w:lang w:eastAsia="zh-TW"/>
        </w:rPr>
        <w:t>Gmail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垃圾信過濾器、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Google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語音辨識、</w:t>
      </w:r>
      <w:r w:rsidRPr="008D2416">
        <w:rPr>
          <w:rFonts w:ascii="Times New Roman" w:hAnsi="Times New Roman" w:hint="eastAsia"/>
          <w:color w:val="auto"/>
          <w:sz w:val="28"/>
          <w:szCs w:val="28"/>
          <w:shd w:val="clear" w:color="auto" w:fill="FFFFFF"/>
          <w:lang w:eastAsia="zh-TW"/>
        </w:rPr>
        <w:t>Google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圖片辨識及翻譯。透過開放程式碼讓這項未來技術可以快速且自由的增長</w:t>
      </w:r>
      <w:r w:rsidR="007F12F0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。</w:t>
      </w:r>
    </w:p>
    <w:p w14:paraId="00B4A966" w14:textId="77777777" w:rsidR="00045819" w:rsidRDefault="00045819" w:rsidP="00045819">
      <w:pP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三個最廣為人知也最常用的</w:t>
      </w:r>
    </w:p>
    <w:p w14:paraId="6D6FA3AF" w14:textId="1C6A4FCC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架構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卷積神經網路（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Convolutional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Neural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Networks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, 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CNN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），適用於辨識圖像</w:t>
      </w:r>
    </w:p>
    <w:p w14:paraId="2D2C3F2B" w14:textId="5E395C68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序列到序列（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Sequence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-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to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-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Sequence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, 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Seq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2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Seq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) 模型，適用於自然語言處理</w:t>
      </w:r>
    </w:p>
    <w:p w14:paraId="599AE7C2" w14:textId="294DF857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大型線性模型 (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Linear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 xml:space="preserve"> </w:t>
      </w:r>
      <w:r w:rsidRPr="008D2416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Models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)，適用於數據分析</w:t>
      </w:r>
    </w:p>
    <w:bookmarkEnd w:id="11"/>
    <w:p w14:paraId="03955CD1" w14:textId="32CF183C" w:rsidR="00630C1C" w:rsidRDefault="007F12F0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架構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6496"/>
      </w:tblGrid>
      <w:tr w:rsidR="00A67391" w14:paraId="4688E0DA" w14:textId="77777777" w:rsidTr="007522FD">
        <w:tc>
          <w:tcPr>
            <w:tcW w:w="2122" w:type="dxa"/>
          </w:tcPr>
          <w:p w14:paraId="35D11B07" w14:textId="418E215F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高階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API</w:t>
            </w:r>
          </w:p>
        </w:tc>
        <w:tc>
          <w:tcPr>
            <w:tcW w:w="6496" w:type="dxa"/>
          </w:tcPr>
          <w:p w14:paraId="3206B635" w14:textId="42A603A0" w:rsidR="007522FD" w:rsidRPr="007522FD" w:rsidRDefault="006B6ED7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Keras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="007522FD"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TF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-</w:t>
            </w:r>
            <w:r w:rsidR="007522FD"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Learn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="007522FD"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</w:t>
            </w:r>
            <w:r w:rsidR="007522FD"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-</w:t>
            </w:r>
            <w:r w:rsidR="007522FD"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Slim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="007522FD"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</w:t>
            </w:r>
            <w:r w:rsidR="007522FD"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-</w:t>
            </w:r>
            <w:r w:rsidR="007522FD"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Layer</w:t>
            </w:r>
          </w:p>
        </w:tc>
      </w:tr>
      <w:tr w:rsidR="00A67391" w14:paraId="00F212C5" w14:textId="77777777" w:rsidTr="007522FD">
        <w:tc>
          <w:tcPr>
            <w:tcW w:w="2122" w:type="dxa"/>
          </w:tcPr>
          <w:p w14:paraId="0C26DD9F" w14:textId="14841860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前端程式語言</w:t>
            </w:r>
          </w:p>
        </w:tc>
        <w:tc>
          <w:tcPr>
            <w:tcW w:w="6496" w:type="dxa"/>
          </w:tcPr>
          <w:p w14:paraId="4A10C8BF" w14:textId="52C4B071" w:rsidR="007522FD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Python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、 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c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++</w:t>
            </w:r>
          </w:p>
        </w:tc>
      </w:tr>
      <w:tr w:rsidR="006B6ED7" w14:paraId="2322C611" w14:textId="77777777" w:rsidTr="00D17FDF">
        <w:tc>
          <w:tcPr>
            <w:tcW w:w="8618" w:type="dxa"/>
            <w:gridSpan w:val="2"/>
          </w:tcPr>
          <w:p w14:paraId="1FA8A085" w14:textId="59BD0DE4" w:rsidR="006B6ED7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TensorFlow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 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Distributed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 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Execution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 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Engine</w:t>
            </w:r>
          </w:p>
        </w:tc>
      </w:tr>
      <w:tr w:rsidR="00A67391" w14:paraId="27907820" w14:textId="77777777" w:rsidTr="007522FD">
        <w:tc>
          <w:tcPr>
            <w:tcW w:w="2122" w:type="dxa"/>
          </w:tcPr>
          <w:p w14:paraId="0815330D" w14:textId="3B8855D4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平台</w:t>
            </w:r>
          </w:p>
        </w:tc>
        <w:tc>
          <w:tcPr>
            <w:tcW w:w="6496" w:type="dxa"/>
          </w:tcPr>
          <w:p w14:paraId="30542808" w14:textId="3D60E9F9" w:rsidR="007522FD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W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indows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Linux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Arduino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iOS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Raspberry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 xml:space="preserve"> 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Pi</w:t>
            </w:r>
          </w:p>
        </w:tc>
      </w:tr>
      <w:tr w:rsidR="00A67391" w14:paraId="31C2ADF3" w14:textId="77777777" w:rsidTr="007522FD">
        <w:tc>
          <w:tcPr>
            <w:tcW w:w="2122" w:type="dxa"/>
          </w:tcPr>
          <w:p w14:paraId="6C5D2675" w14:textId="19CB80DA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處理器</w:t>
            </w:r>
          </w:p>
        </w:tc>
        <w:tc>
          <w:tcPr>
            <w:tcW w:w="6496" w:type="dxa"/>
          </w:tcPr>
          <w:p w14:paraId="4C99579B" w14:textId="59F37ED1" w:rsidR="00A67391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CPU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G</w:t>
            </w:r>
            <w:r w:rsidRPr="008D2416">
              <w:rPr>
                <w:rFonts w:ascii="Times New Roman" w:hAnsi="Times New Roman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PU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</w:t>
            </w:r>
            <w:r w:rsidRPr="008D2416">
              <w:rPr>
                <w:rFonts w:ascii="Times New Roman" w:hAnsi="Times New Roman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TPU</w:t>
            </w:r>
          </w:p>
        </w:tc>
      </w:tr>
    </w:tbl>
    <w:p w14:paraId="5F133D12" w14:textId="4E196165" w:rsidR="00D17FDF" w:rsidRDefault="007522FD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本篇所使用的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API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是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keras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、 使用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Python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、開發平台為</w:t>
      </w:r>
      <w:r w:rsidR="00D17FDF"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indows</w:t>
      </w:r>
      <w:r w:rsidR="000D0AF3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10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處理器用</w:t>
      </w:r>
      <w:r w:rsidR="00D17FDF"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CODE</w:t>
      </w:r>
      <w:r w:rsidR="00D17FD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 w:rsidR="00D17FDF"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GPU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</w:t>
      </w:r>
      <w:r w:rsidR="00D17FDF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Keras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="00D17FDF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Python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於本篇環境介紹都有詳細介紹，以下簡單較少其特點。</w:t>
      </w:r>
    </w:p>
    <w:p w14:paraId="5D2D5995" w14:textId="23915DC0" w:rsidR="00D17FDF" w:rsidRDefault="00D17FDF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t>CODE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GPU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: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CODA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是</w:t>
      </w:r>
      <w:r w:rsidR="000D0AF3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N</w:t>
      </w:r>
      <w:r w:rsidR="000D0AF3"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VIDA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公司所推出的驅動程式，因為</w:t>
      </w:r>
      <w:r w:rsidR="000D0AF3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GPU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有數千個小型且高效率的核心，在進行平行運算比</w:t>
      </w:r>
      <w:r w:rsidR="000D0AF3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CPU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更加來的有優勢，可以大幅減少訓練模型時間。</w:t>
      </w:r>
    </w:p>
    <w:p w14:paraId="1AC662F9" w14:textId="30797C67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Windows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10 :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使用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win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10單純因為介面貼近人意，慣用習慣介面。建議去使用習慣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L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inux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避免開發過程中因為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windows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更新造成系統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bug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3FA65721" w14:textId="2DB1D96A" w:rsidR="00323655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為什麼一定要用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我們先從他的名子講起。</w:t>
      </w:r>
    </w:p>
    <w:p w14:paraId="5BF0C438" w14:textId="1A83E8FB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Tensor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張量</w:t>
      </w:r>
    </w:p>
    <w:p w14:paraId="6DBC5CB7" w14:textId="5FD4D8F6" w:rsidR="00323655" w:rsidRDefault="000D0AF3" w:rsidP="00045819">
      <w:pPr>
        <w:ind w:firstLine="720"/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在數學裡面，張量是一種幾何實體，或廣義上的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「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數量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」，包含純量、向量、矩陣。0的張量為純量，1維則是向量，2維以上是矩陣。</w:t>
      </w:r>
    </w:p>
    <w:p w14:paraId="4AD94437" w14:textId="1B60DAF3" w:rsidR="00323655" w:rsidRPr="000D0AF3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Flow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資料流程</w:t>
      </w:r>
    </w:p>
    <w:p w14:paraId="417D0047" w14:textId="50EB5B4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為了讓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支援不同的程式語言介面，並可以運行在各各平台，所有的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提供的模型非常強大，你可以設計張量運算流程，且建構各種深度學習與機器學習模型。僅需要建立好運算圖，就可以在各各不同平台上運行執行這個運算圖。</w:t>
      </w:r>
    </w:p>
    <w:p w14:paraId="104C939E" w14:textId="420EC4F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如下圖，為簡單的運算圖功能，其算式為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y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=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MatMul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x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,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)+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b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4BA84048" w14:textId="3B27F928" w:rsidR="00323655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x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b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都是張量，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b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先使用亂數初始化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，先使用</w:t>
      </w:r>
      <w:r w:rsidR="00B41FE4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MatMul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將</w:t>
      </w:r>
      <w:r w:rsidR="00B41FE4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x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與</w:t>
      </w:r>
      <w:r w:rsidR="00B41FE4"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進行向量乘積，最後加上</w:t>
      </w:r>
      <w:r w:rsidR="00B41FE4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b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，得結果</w:t>
      </w:r>
      <w:r w:rsidR="00B41FE4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y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13985392" w14:textId="70FE8574" w:rsidR="00A67391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97504" behindDoc="1" locked="0" layoutInCell="1" allowOverlap="1" wp14:anchorId="609B08E2" wp14:editId="1ACA853C">
            <wp:simplePos x="0" y="0"/>
            <wp:positionH relativeFrom="margin">
              <wp:posOffset>1245235</wp:posOffset>
            </wp:positionH>
            <wp:positionV relativeFrom="paragraph">
              <wp:posOffset>7775</wp:posOffset>
            </wp:positionV>
            <wp:extent cx="3200400" cy="2610299"/>
            <wp:effectExtent l="0" t="0" r="0" b="0"/>
            <wp:wrapNone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rand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42" cy="261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6F437" w14:textId="5A8D8AC7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F62ED9E" w14:textId="28FA4866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0452898" w14:textId="10B1A7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49A1500" w14:textId="1BCBB57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598ADE3" w14:textId="594B11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D3AF38F" w14:textId="723BF7A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199F48E" w14:textId="77777777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7BC10FC" w14:textId="0F7C8357" w:rsidR="00A67391" w:rsidRDefault="00B41FE4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以上計算圖中節點(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Node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)代表運算，而邊(</w:t>
      </w:r>
      <w:r w:rsidRPr="008D2416">
        <w:rPr>
          <w:rFonts w:ascii="Times New Roman" w:hAnsi="Times New Roman"/>
          <w:color w:val="auto"/>
          <w:spacing w:val="-1"/>
          <w:sz w:val="24"/>
          <w:szCs w:val="24"/>
          <w:shd w:val="clear" w:color="auto" w:fill="FFFFFF"/>
          <w:lang w:eastAsia="zh-TW"/>
        </w:rPr>
        <w:t>Edge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)代表張量</w:t>
      </w:r>
      <w:r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的資料流。張量回經由</w:t>
      </w:r>
      <w:r w:rsidR="005D7C02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Edge</w:t>
      </w:r>
      <w:r w:rsidR="005D7C02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流過，經</w:t>
      </w:r>
      <w:r w:rsidR="005D7C02" w:rsidRPr="008D2416">
        <w:rPr>
          <w:rFonts w:ascii="Times New Roman" w:hAnsi="Times New Roman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Node</w:t>
      </w:r>
      <w:r w:rsidR="005D7C02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運算後，轉換成不同的張量。</w:t>
      </w:r>
    </w:p>
    <w:p w14:paraId="2BCB977C" w14:textId="4AA77D1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drawing>
          <wp:inline distT="0" distB="0" distL="0" distR="0" wp14:anchorId="5E2CFC65" wp14:editId="01438757">
            <wp:extent cx="6126966" cy="3036498"/>
            <wp:effectExtent l="0" t="0" r="762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rando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48" cy="30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28268323"/>
    </w:p>
    <w:p w14:paraId="16765451" w14:textId="459214C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033AC2D" w14:textId="6F4876F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A083E70" w14:textId="0D26C0C0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BD34BB" w14:textId="095DC63C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D8A9FCB" w14:textId="695A0B5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E719F89" w14:textId="753FA97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656639A" w14:textId="74D01A5A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E8FDEB6" w14:textId="26224F8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D514356" w14:textId="19F7CAC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22A63AB" w14:textId="76AD70B6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6C9ED66" w14:textId="52F2899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D95DCAB" w14:textId="75282DE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17723F6" w14:textId="54F519E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9F01C78" w14:textId="5E3DD2F8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4D367B6" w14:textId="77777777" w:rsidR="00045819" w:rsidRP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7ABBA96" w14:textId="6328B599" w:rsidR="003B5D78" w:rsidRPr="0014479A" w:rsidRDefault="003B5D78" w:rsidP="003B5D78">
      <w:pPr>
        <w:pStyle w:val="2"/>
        <w:shd w:val="clear" w:color="auto" w:fill="FFFFFF"/>
        <w:textAlignment w:val="baseline"/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</w:pPr>
      <w:r w:rsidRPr="008D2416">
        <w:rPr>
          <w:rFonts w:ascii="Times New Roman" w:eastAsia="標楷體" w:hAnsi="Times New Roman" w:cstheme="minorBidi"/>
          <w:b/>
          <w:caps w:val="0"/>
          <w:color w:val="auto"/>
          <w:sz w:val="32"/>
          <w:szCs w:val="20"/>
          <w:lang w:eastAsia="zh-TW"/>
        </w:rPr>
        <w:lastRenderedPageBreak/>
        <w:t>Yolo</w:t>
      </w: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>：</w:t>
      </w:r>
      <w:r w:rsidRPr="008D2416">
        <w:rPr>
          <w:rFonts w:ascii="Times New Roman" w:eastAsia="標楷體" w:hAnsi="Times New Roman" w:cstheme="minorBidi"/>
          <w:b/>
          <w:caps w:val="0"/>
          <w:color w:val="auto"/>
          <w:sz w:val="32"/>
          <w:szCs w:val="20"/>
          <w:lang w:eastAsia="zh-TW"/>
        </w:rPr>
        <w:t>you</w:t>
      </w: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 xml:space="preserve"> </w:t>
      </w:r>
      <w:r w:rsidRPr="008D2416">
        <w:rPr>
          <w:rFonts w:ascii="Times New Roman" w:eastAsia="標楷體" w:hAnsi="Times New Roman" w:cstheme="minorBidi"/>
          <w:b/>
          <w:caps w:val="0"/>
          <w:color w:val="auto"/>
          <w:sz w:val="32"/>
          <w:szCs w:val="20"/>
          <w:lang w:eastAsia="zh-TW"/>
        </w:rPr>
        <w:t>only</w:t>
      </w: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 xml:space="preserve"> </w:t>
      </w:r>
      <w:r w:rsidRPr="008D2416">
        <w:rPr>
          <w:rFonts w:ascii="Times New Roman" w:eastAsia="標楷體" w:hAnsi="Times New Roman" w:cstheme="minorBidi"/>
          <w:b/>
          <w:caps w:val="0"/>
          <w:color w:val="auto"/>
          <w:sz w:val="32"/>
          <w:szCs w:val="20"/>
          <w:lang w:eastAsia="zh-TW"/>
        </w:rPr>
        <w:t>look</w:t>
      </w: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t xml:space="preserve"> </w:t>
      </w:r>
      <w:r w:rsidRPr="008D2416">
        <w:rPr>
          <w:rFonts w:ascii="Times New Roman" w:eastAsia="標楷體" w:hAnsi="Times New Roman" w:cstheme="minorBidi"/>
          <w:b/>
          <w:caps w:val="0"/>
          <w:color w:val="auto"/>
          <w:sz w:val="32"/>
          <w:szCs w:val="20"/>
          <w:lang w:eastAsia="zh-TW"/>
        </w:rPr>
        <w:t>once</w:t>
      </w:r>
      <w:bookmarkEnd w:id="12"/>
    </w:p>
    <w:p w14:paraId="529A0942" w14:textId="36AF2998" w:rsidR="007A0792" w:rsidRDefault="001F0D45" w:rsidP="003B5D78">
      <w:pPr>
        <w:ind w:firstLine="720"/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  <w:r w:rsidRPr="002F00EF"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68832" behindDoc="1" locked="0" layoutInCell="1" allowOverlap="1" wp14:anchorId="1CDD21C0" wp14:editId="148B2EF9">
            <wp:simplePos x="0" y="0"/>
            <wp:positionH relativeFrom="column">
              <wp:posOffset>-774936</wp:posOffset>
            </wp:positionH>
            <wp:positionV relativeFrom="paragraph">
              <wp:posOffset>1571802</wp:posOffset>
            </wp:positionV>
            <wp:extent cx="6839199" cy="2668772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10_fPl3mTBuNjy1XbXXaMrVXa-2434-9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9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針對於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two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-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stage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目標檢測算法普遍存在的運算速度慢的缺點，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yolo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創造性的提出了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one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-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stage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。也就是將物體分類和物體定位在一個步驟中完成。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yolo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直接在輸出層迴歸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bounding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 xml:space="preserve"> 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box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的位置和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bounding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 xml:space="preserve"> 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box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所屬類別，從而實現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one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-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stage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。通過這種方式，</w:t>
      </w:r>
      <w:r w:rsidR="003B5D78" w:rsidRPr="008D2416">
        <w:rPr>
          <w:rFonts w:ascii="Times New Roman" w:eastAsiaTheme="majorEastAsia" w:hAnsi="Times New Roman" w:cs="Segoe UI"/>
          <w:color w:val="auto"/>
          <w:sz w:val="28"/>
          <w:shd w:val="clear" w:color="auto" w:fill="FFFFFF"/>
        </w:rPr>
        <w:t>yolo</w:t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可實現45幀每秒的運算速度，完全能滿足實時性要求（達到24幀每秒，人眼就認爲是連續的）。它的網絡結構如下圖</w:t>
      </w:r>
    </w:p>
    <w:p w14:paraId="2451D072" w14:textId="17D5CA4F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466BD497" w14:textId="1977344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DD66FF" w14:textId="431AE477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5EC27DB0" w14:textId="0ABEF90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0A5DA7B8" w14:textId="6A035463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39548A9A" w14:textId="77777777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022996" w14:textId="142FF8EF" w:rsidR="001F0D45" w:rsidRPr="00FA138B" w:rsidRDefault="001F0D45" w:rsidP="001F0D45">
      <w:pPr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</w:pP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主要分爲三個部分：卷積層，目標檢測層，</w:t>
      </w:r>
      <w:r w:rsidRPr="008D2416">
        <w:rPr>
          <w:rFonts w:ascii="Times New Roman" w:eastAsiaTheme="majorEastAsia" w:hAnsi="Times New Roman" w:cs="Segoe UI"/>
          <w:color w:val="3D3D3D"/>
          <w:sz w:val="28"/>
          <w:szCs w:val="28"/>
          <w:shd w:val="clear" w:color="auto" w:fill="FFFFFF"/>
        </w:rPr>
        <w:t>NMS</w:t>
      </w: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篩選層</w:t>
      </w:r>
    </w:p>
    <w:p w14:paraId="4713A3FA" w14:textId="12B9FB31" w:rsidR="007A53B4" w:rsidRPr="006A50A8" w:rsidRDefault="007A53B4" w:rsidP="007A53B4">
      <w:pPr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8D2416">
        <w:rPr>
          <w:rFonts w:ascii="Times New Roman" w:hAnsi="Times New Roman"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核心思想</w:t>
      </w:r>
    </w:p>
    <w:p w14:paraId="4774B6EE" w14:textId="7F3CF467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ab/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核心思想就是利用整張圖做為輸入，直接在輸出層做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bounding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的位子其所屬的類別。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-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中也直接用整張圖做為輸入，但是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-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整體還是用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proposal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+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classifier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思想，只不過提取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proposal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步驟放在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中實現，而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採直接回歸的思路。</w:t>
      </w:r>
    </w:p>
    <w:p w14:paraId="3CB6225F" w14:textId="373DA8A2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實現方法</w:t>
      </w:r>
    </w:p>
    <w:p w14:paraId="2C6739CA" w14:textId="4A4E4C6D" w:rsidR="006A50A8" w:rsidRPr="006A50A8" w:rsidRDefault="006A50A8" w:rsidP="007F127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將輸入圖像分成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S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S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的格子，辨識物體的中心位子座標落入其中格子中，那這個格子就負責辨識出這個物體</w:t>
      </w:r>
      <w: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(圖一)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0537C9" w14:textId="7F95D826" w:rsidR="006A50A8" w:rsidRP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每個格子預測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bounding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及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Confidence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score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，及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個類別概率。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信息(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,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,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z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,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h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)為物體的中心相對格子位子的偏移及寬度和高度被歸一劃，置信度反應是否包含物體及包含物體的準確性，定義為</w:t>
      </w:r>
      <w:r w:rsidRPr="008D2416">
        <w:rPr>
          <w:rFonts w:ascii="Times New Roman" w:hAnsi="Times New Roman" w:cs="Segoe UI"/>
          <w:color w:val="3D3D3D"/>
          <w:sz w:val="28"/>
          <w:szCs w:val="28"/>
          <w:shd w:val="clear" w:color="auto" w:fill="FFFFFF"/>
        </w:rPr>
        <w:t>Pr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(</w:t>
      </w:r>
      <w:r w:rsidRPr="008D2416">
        <w:rPr>
          <w:rFonts w:ascii="Times New Roman" w:hAnsi="Times New Roman" w:cs="Segoe UI"/>
          <w:color w:val="3D3D3D"/>
          <w:sz w:val="28"/>
          <w:szCs w:val="28"/>
          <w:shd w:val="clear" w:color="auto" w:fill="FFFFFF"/>
        </w:rPr>
        <w:t>Object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)×</w:t>
      </w:r>
      <w:r w:rsidRPr="008D2416">
        <w:rPr>
          <w:rFonts w:ascii="Times New Roman" w:hAnsi="Times New Roman" w:cs="Segoe UI"/>
          <w:color w:val="3D3D3D"/>
          <w:sz w:val="28"/>
          <w:szCs w:val="28"/>
          <w:shd w:val="clear" w:color="auto" w:fill="FFFFFF"/>
        </w:rPr>
        <w:t>IOUtruthpred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,</w:t>
      </w:r>
    </w:p>
    <w:p w14:paraId="1EEFD190" w14:textId="18D1AFA6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lastRenderedPageBreak/>
        <w:t>其中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Pr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Pr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)×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IOUpredtruth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,其中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Pr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(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{0,1}.</w:t>
      </w:r>
    </w:p>
    <w:p w14:paraId="27888E2B" w14:textId="5A3BB877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 xml:space="preserve">這個 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confidence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 xml:space="preserve"> 代表了所預測的 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 xml:space="preserve"> 中含有 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 xml:space="preserve"> 的置信度和這個 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 xml:space="preserve"> 預測的有多準這兩重信息，其值是這樣計算的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(圖二)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：</w:t>
      </w:r>
    </w:p>
    <w:p w14:paraId="2DB566BE" w14:textId="6EDE85CF" w:rsidR="00E709C3" w:rsidRPr="00934ED8" w:rsidRDefault="00E709C3" w:rsidP="00DB72F9">
      <w:pPr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示意圖:圖三</w:t>
      </w:r>
    </w:p>
    <w:p w14:paraId="492888B5" w14:textId="40209708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69856" behindDoc="1" locked="0" layoutInCell="1" allowOverlap="1" wp14:anchorId="1E9FF7B3" wp14:editId="49442F96">
            <wp:simplePos x="0" y="0"/>
            <wp:positionH relativeFrom="margin">
              <wp:posOffset>115725</wp:posOffset>
            </wp:positionH>
            <wp:positionV relativeFrom="paragraph">
              <wp:posOffset>12700</wp:posOffset>
            </wp:positionV>
            <wp:extent cx="2147798" cy="2142270"/>
            <wp:effectExtent l="0" t="0" r="508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6386-20180324181242586-322645739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98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A8"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70880" behindDoc="1" locked="0" layoutInCell="1" allowOverlap="1" wp14:anchorId="0EF4A30C" wp14:editId="7860F7F2">
            <wp:simplePos x="0" y="0"/>
            <wp:positionH relativeFrom="column">
              <wp:posOffset>3236775</wp:posOffset>
            </wp:positionH>
            <wp:positionV relativeFrom="paragraph">
              <wp:posOffset>9226</wp:posOffset>
            </wp:positionV>
            <wp:extent cx="2362530" cy="523948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0EC" w14:textId="01EADEA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7F5DED" wp14:editId="1184C6C7">
                <wp:simplePos x="0" y="0"/>
                <wp:positionH relativeFrom="column">
                  <wp:posOffset>3890513</wp:posOffset>
                </wp:positionH>
                <wp:positionV relativeFrom="paragraph">
                  <wp:posOffset>154724</wp:posOffset>
                </wp:positionV>
                <wp:extent cx="1123950" cy="427355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80AD9" w14:textId="11FBD4B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5DED" id="_x0000_s1030" type="#_x0000_t202" style="position:absolute;margin-left:306.35pt;margin-top:12.2pt;width:88.5pt;height:33.6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" stroked="f">
                <v:textbox>
                  <w:txbxContent>
                    <w:p w14:paraId="1F780AD9" w14:textId="11FBD4B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2FEA7" w14:textId="21DAA86A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7024" behindDoc="0" locked="0" layoutInCell="1" allowOverlap="1" wp14:anchorId="11AD14CB" wp14:editId="3474FA42">
            <wp:simplePos x="0" y="0"/>
            <wp:positionH relativeFrom="margin">
              <wp:posOffset>2754666</wp:posOffset>
            </wp:positionH>
            <wp:positionV relativeFrom="paragraph">
              <wp:posOffset>171270</wp:posOffset>
            </wp:positionV>
            <wp:extent cx="3324225" cy="1371600"/>
            <wp:effectExtent l="0" t="0" r="9525" b="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O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ABF2" w14:textId="3BA43D79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D145565" w14:textId="305E22C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5E6A799" w14:textId="51A89E01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AE6B6ED" w14:textId="4CC27A35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D5AF6C3" wp14:editId="0185F6F6">
                <wp:simplePos x="0" y="0"/>
                <wp:positionH relativeFrom="column">
                  <wp:posOffset>583565</wp:posOffset>
                </wp:positionH>
                <wp:positionV relativeFrom="paragraph">
                  <wp:posOffset>17780</wp:posOffset>
                </wp:positionV>
                <wp:extent cx="1123950" cy="427355"/>
                <wp:effectExtent l="0" t="0" r="0" b="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4634" w14:textId="73DD941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6C3" id="_x0000_s1031" type="#_x0000_t202" style="position:absolute;margin-left:45.95pt;margin-top:1.4pt;width:88.5pt;height:33.6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" stroked="f">
                <v:textbox>
                  <w:txbxContent>
                    <w:p w14:paraId="2EFB4634" w14:textId="73DD941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DB47521" wp14:editId="0C345253">
                <wp:simplePos x="0" y="0"/>
                <wp:positionH relativeFrom="column">
                  <wp:posOffset>4183812</wp:posOffset>
                </wp:positionH>
                <wp:positionV relativeFrom="paragraph">
                  <wp:posOffset>15408</wp:posOffset>
                </wp:positionV>
                <wp:extent cx="1123950" cy="427355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0363" w14:textId="489452F1" w:rsidR="00D17FDF" w:rsidRPr="003B5D78" w:rsidRDefault="00D17FDF" w:rsidP="00E709C3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7521" id="_x0000_s1032" type="#_x0000_t202" style="position:absolute;margin-left:329.45pt;margin-top:1.2pt;width:88.5pt;height:33.6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" stroked="f">
                <v:textbox>
                  <w:txbxContent>
                    <w:p w14:paraId="6D9D0363" w14:textId="489452F1" w:rsidR="00D17FDF" w:rsidRPr="003B5D78" w:rsidRDefault="00D17FDF" w:rsidP="00E709C3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585929" w14:textId="32238DB8" w:rsidR="00E709C3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29939B6" w14:textId="39EA67D5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其中如果有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object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落在一個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grid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cell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裏，第一項取 1，否則取 0。 第二項是預測的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bounding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和實際的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groundtruth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之間的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值。</w:t>
      </w:r>
    </w:p>
    <w:p w14:paraId="0B47C11B" w14:textId="50E53C91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每個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bounding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要預測 (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,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,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w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,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) 和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共5個值，每個網格還要預測一個類別信息，記爲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類。則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SxS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個 網格，每個網格要預測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bounding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還要預測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categories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。輸出就是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(5*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+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) 的一個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tensor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。</w:t>
      </w:r>
    </w:p>
    <w:p w14:paraId="5AC7CEF2" w14:textId="4153A098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注意：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class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信息是針對每個網格的，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信息是針對每個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bounding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的。</w:t>
      </w:r>
    </w:p>
    <w:p w14:paraId="56F85A6E" w14:textId="1CA6B848" w:rsidR="00E709C3" w:rsidRPr="00934ED8" w:rsidRDefault="00E709C3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舉例說明: 在 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PASCAL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VOC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中，圖像輸入爲 448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448，取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=7，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=2，一共有20 個類別（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=20），則輸出就是 7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7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30 的一個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tensor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。</w:t>
      </w:r>
    </w:p>
    <w:p w14:paraId="79126029" w14:textId="066FE35F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7BF819CC" w14:textId="16B06502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1A582EC2" w14:textId="0B84A8BC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8D2416">
        <w:rPr>
          <w:rStyle w:val="aff9"/>
          <w:rFonts w:ascii="Times New Roman" w:eastAsiaTheme="minorEastAsia" w:hAnsi="Times New Roman" w:cs="Segoe UI" w:hint="eastAsia"/>
          <w:b w:val="0"/>
          <w:bCs w:val="0"/>
          <w:sz w:val="28"/>
          <w:szCs w:val="28"/>
          <w:bdr w:val="none" w:sz="0" w:space="0" w:color="auto" w:frame="1"/>
        </w:rPr>
        <w:t>YOLO</w:t>
      </w: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網絡結構</w:t>
      </w:r>
    </w:p>
    <w:p w14:paraId="44069222" w14:textId="276E763A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8D2416">
        <w:rPr>
          <w:rFonts w:ascii="Times New Roman" w:eastAsiaTheme="minorEastAsia" w:hAnsi="Times New Roman" w:cs="Segoe UI"/>
          <w:sz w:val="28"/>
          <w:szCs w:val="28"/>
        </w:rPr>
        <w:t>YOLOv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1網絡借鑑了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GoogLeNet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分類網絡結構。不同的是，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未使用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inception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module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，而是使用1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1卷積層（此處1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1卷積層的存在是爲了跨通道信息整合）+3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3卷積層簡單替代。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YOLOv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1網絡在最後使用全連接層進行類別輸出，因此全連接層的輸出維度是 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×(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×5+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)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×(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×5+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)。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YOLOv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1網絡比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VGG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16快(浮點數少於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VGG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的1/3),準確率稍差。</w:t>
      </w:r>
    </w:p>
    <w:p w14:paraId="4B20EB08" w14:textId="79788B4F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缺餡:</w:t>
      </w:r>
    </w:p>
    <w:p w14:paraId="43585F82" w14:textId="4FD4A079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1.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輸入尺寸固定：由於輸出層爲全連接層，因此在檢測時，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訓練模型只支持與訓練圖像相同的輸入分辨率。其它分辨率需要縮放成改分辨率.</w:t>
      </w:r>
    </w:p>
    <w:p w14:paraId="3054C88F" w14:textId="58647B4A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2. 佔比較小的目標檢測效果不好.雖然每個格子可以預測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個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bounding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，但是最終只選擇只選擇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IOU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最高的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bounding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作爲物體檢測輸出，即每個格子最多隻預測出一個物體。當物體佔畫面比例較小，如圖像中包含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魚群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或鳥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時，每個格子包含多個物體，但卻只能檢測出其中一個。</w:t>
      </w:r>
    </w:p>
    <w:p w14:paraId="43753DBA" w14:textId="0F945C01" w:rsidR="006A50A8" w:rsidRPr="00934ED8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DD1BEFE" wp14:editId="4C13B768">
                <wp:simplePos x="0" y="0"/>
                <wp:positionH relativeFrom="margin">
                  <wp:posOffset>2177415</wp:posOffset>
                </wp:positionH>
                <wp:positionV relativeFrom="paragraph">
                  <wp:posOffset>370840</wp:posOffset>
                </wp:positionV>
                <wp:extent cx="1123950" cy="427355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06D17" w14:textId="3A4449EF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BEFE" id="_x0000_s1033" type="#_x0000_t202" style="position:absolute;margin-left:171.45pt;margin-top:29.2pt;width:88.5pt;height:33.6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" stroked="f">
                <v:textbox>
                  <w:txbxContent>
                    <w:p w14:paraId="1EF06D17" w14:textId="3A4449EF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F24"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6000" behindDoc="0" locked="0" layoutInCell="1" allowOverlap="1" wp14:anchorId="61EE0B02" wp14:editId="40F64275">
            <wp:simplePos x="0" y="0"/>
            <wp:positionH relativeFrom="margin">
              <wp:posOffset>-221256</wp:posOffset>
            </wp:positionH>
            <wp:positionV relativeFrom="paragraph">
              <wp:posOffset>438893</wp:posOffset>
            </wp:positionV>
            <wp:extent cx="6028146" cy="2415396"/>
            <wp:effectExtent l="0" t="0" r="0" b="4445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6" cy="242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整個網絡結構如下圖所示</w:t>
      </w: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(圖四)</w:t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： </w:t>
      </w:r>
    </w:p>
    <w:p w14:paraId="73AB17A7" w14:textId="6CCF246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79D8839" w14:textId="0067641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55F460B" w14:textId="3D9CB943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7A4855F" w14:textId="05413D0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EE63DBB" w14:textId="06399EC5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B53CFAA" w14:textId="3B046368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2EE0DA8" w14:textId="4D3B8C2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522E9AA4" w14:textId="079A1B6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48FD0CEB" w14:textId="51180D50" w:rsidR="007F127F" w:rsidRPr="00934ED8" w:rsidRDefault="007F127F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19DC1D0" w14:textId="06AE68C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8D2416">
        <w:rPr>
          <w:rFonts w:ascii="Times New Roman" w:hAnsi="Times New Roman" w:cs="Segoe UI" w:hint="eastAsia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細節實現</w:t>
      </w:r>
    </w:p>
    <w:p w14:paraId="63F6F8AD" w14:textId="77777777" w:rsidR="007F127F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每個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grid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有 30 維，這 30 維中，8 維是迴歸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的座標，2 維是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，還有 20 維是類別。 其中座標的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,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用對應網格的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offset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歸一化到 0-1 之間，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w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,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用圖像的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width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和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height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歸一化到 0-1 之間。</w:t>
      </w:r>
    </w:p>
    <w:p w14:paraId="23ACAE73" w14:textId="1FADA746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在實現中，最主要的就是怎麼設計損失函數，讓這個三個方面得到很好的平衡。作者簡單粗暴的全部採用了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sum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-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squared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error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loss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來做這件事。</w:t>
      </w:r>
    </w:p>
    <w:p w14:paraId="2DB5019D" w14:textId="77777777" w:rsidR="007F127F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這種做法存在以下幾個問題：</w:t>
      </w:r>
      <w:r w:rsidR="007F127F"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32AD3EE1" w14:textId="6A59E240" w:rsidR="00E709C3" w:rsidRPr="00934ED8" w:rsidRDefault="007F127F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第一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8維的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localization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error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和20維的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classification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error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同等重要顯然是不合理的； 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第二: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如果一個網格中沒有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object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（一幅圖中這種網格很多），那麼就會將這些網格中的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push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到 0，相比於較少的有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object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的網格，這種做法是 </w:t>
      </w:r>
      <w:r w:rsidR="00E709C3" w:rsidRPr="008D2416">
        <w:rPr>
          <w:rFonts w:ascii="Times New Roman" w:eastAsiaTheme="minorEastAsia" w:hAnsi="Times New Roman" w:cs="Segoe UI"/>
          <w:sz w:val="28"/>
          <w:szCs w:val="28"/>
        </w:rPr>
        <w:t>overpowering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的，這會導致網絡不穩定甚至發散。</w:t>
      </w:r>
    </w:p>
    <w:p w14:paraId="09698B8C" w14:textId="3356FE9C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解決辦法：</w:t>
      </w:r>
    </w:p>
    <w:p w14:paraId="311B3A26" w14:textId="59B98E47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1.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更重視8維的座標預測，給這些損失前面賦予更大的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weight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, 記爲在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pascal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VOC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訓練中取 5。</w:t>
      </w:r>
    </w:p>
    <w:p w14:paraId="7C9297CC" w14:textId="1A10FCF5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對沒有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confidence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，賦予小的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weight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，記爲在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pascal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VOC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訓練中取 0.5。</w:t>
      </w:r>
    </w:p>
    <w:p w14:paraId="1ED65EB4" w14:textId="58A20F18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有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object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confidence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和類別的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weight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正常取 1。</w:t>
      </w:r>
    </w:p>
    <w:p w14:paraId="02B7AD00" w14:textId="77777777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對不同大小的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預測中，相比於大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預測偏一點，小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預測偏一點肯定更不能被忍受的。而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sum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-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square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error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中對同樣的偏移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是一樣。</w:t>
      </w:r>
    </w:p>
    <w:p w14:paraId="79F1C801" w14:textId="6F469B10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爲了緩和這個問題，作者用了一個比較取巧的辦法，就是將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width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和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height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取平方根代替原本的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height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和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width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。這個參考下面的圖很容易理解，小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的橫軸值較小，發生偏移時，反應到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軸上相比大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box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要大。（也是個近似逼近方式）</w:t>
      </w:r>
    </w:p>
    <w:p w14:paraId="3D5C13C4" w14:textId="2299A350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70131C84" w14:textId="361C39D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F5625C5" w14:textId="79BE63AE" w:rsidR="00E709C3" w:rsidRPr="00934ED8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inline distT="0" distB="0" distL="0" distR="0" wp14:anchorId="18030ED6" wp14:editId="08CF603F">
            <wp:extent cx="5478780" cy="2937510"/>
            <wp:effectExtent l="0" t="0" r="762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i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F43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一個網格預測多個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，希望的是每個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predictor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專門負責預測某個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object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。具體做法就是看當前預測的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與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ground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truth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中哪個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大，就負責哪個。這種做法稱作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predictor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specialization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。</w:t>
      </w:r>
    </w:p>
    <w:p w14:paraId="317F7D0A" w14:textId="0E3FB234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損失函數</w:t>
      </w:r>
    </w:p>
    <w:p w14:paraId="02ECC65F" w14:textId="6D47921D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全部使用了均方和誤差作爲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loss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函數.由三部分組成:座標誤差、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誤差和分類誤差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</w:p>
    <w:p w14:paraId="557DFFF6" w14:textId="5C985341" w:rsidR="00E709C3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i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=0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s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2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coordErr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+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iouErr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+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clsErrloss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i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=0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s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2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coordErr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+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iouErr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+</w:t>
      </w:r>
      <w:r w:rsidRPr="008D2416">
        <w:rPr>
          <w:rFonts w:ascii="Times New Roman" w:hAnsi="Times New Roman" w:cs="Segoe UI"/>
          <w:color w:val="auto"/>
          <w:sz w:val="28"/>
          <w:szCs w:val="28"/>
          <w:shd w:val="clear" w:color="auto" w:fill="FFFFFF"/>
        </w:rPr>
        <w:t>clsErr</w:t>
      </w:r>
    </w:p>
    <w:p w14:paraId="44269227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簡單相加時還要考慮每種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loss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的貢獻率,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給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coordErr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設置權重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λcoord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=5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λcoord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=5.在計算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誤差時，包含物體的格子與不包含物體的格子，二者的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誤差對網絡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loss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的貢獻值是不同的。若採用相同的權值，那麼不包含物體的格子的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值近似爲0，變相放大了包含物體的格子的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confidence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誤差在計算網絡參數梯度時的影響。爲解決這個問題，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使用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λnoobj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=0.5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λnoobj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=0.5修正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iouErr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。（此處的‘包含’是指存在一個物體，它的中心座標落入到格子內）。對於相等的誤差值，大物體誤差對檢測的影響應小於小物體誤差對檢測的影響。這是因爲，相同的位置偏差佔大物體的比例遠小於同等偏差佔小物體的比例。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將物體大小的信息項（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w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和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）進行求平方根來改進這個問題，但並不能完全解決這個問題。</w:t>
      </w:r>
    </w:p>
    <w:p w14:paraId="16C1CB38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lastRenderedPageBreak/>
        <w:t> </w:t>
      </w:r>
    </w:p>
    <w:p w14:paraId="239DF026" w14:textId="2189AE23" w:rsidR="002D0F24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000E9EC8" wp14:editId="5F03DC30">
                <wp:simplePos x="0" y="0"/>
                <wp:positionH relativeFrom="column">
                  <wp:posOffset>4261449</wp:posOffset>
                </wp:positionH>
                <wp:positionV relativeFrom="paragraph">
                  <wp:posOffset>3552034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1098" y="0"/>
                    <wp:lineTo x="1098" y="20220"/>
                    <wp:lineTo x="20136" y="20220"/>
                    <wp:lineTo x="20136" y="0"/>
                    <wp:lineTo x="1098" y="0"/>
                  </wp:wrapPolygon>
                </wp:wrapThrough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3C718" w14:textId="13C04E92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分類誤差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9EC8" id="_x0000_s1034" type="#_x0000_t202" style="position:absolute;margin-left:335.55pt;margin-top:279.7pt;width:88.5pt;height:33.6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" filled="f" stroked="f">
                <v:textbox>
                  <w:txbxContent>
                    <w:p w14:paraId="7DB3C718" w14:textId="13C04E92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分類誤差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6180EAA" wp14:editId="2E856570">
                <wp:simplePos x="0" y="0"/>
                <wp:positionH relativeFrom="column">
                  <wp:posOffset>4212231</wp:posOffset>
                </wp:positionH>
                <wp:positionV relativeFrom="paragraph">
                  <wp:posOffset>1915028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AD368" w14:textId="69BB24BF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8D241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IOU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0EAA" id="_x0000_s1035" type="#_x0000_t202" style="position:absolute;margin-left:331.65pt;margin-top:150.8pt;width:88.5pt;height:33.6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" stroked="f">
                <v:textbox>
                  <w:txbxContent>
                    <w:p w14:paraId="356AD368" w14:textId="69BB24BF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 w:rsidRPr="008D2416">
                        <w:rPr>
                          <w:rFonts w:ascii="Times New Roman" w:eastAsia="標楷體" w:hAnsi="Times New Roman" w:hint="eastAsia"/>
                          <w:b/>
                          <w:bCs/>
                          <w:color w:val="auto"/>
                          <w:lang w:eastAsia="zh-TW"/>
                        </w:rPr>
                        <w:t>IOU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66328DEA" wp14:editId="314D3D35">
                <wp:simplePos x="0" y="0"/>
                <wp:positionH relativeFrom="column">
                  <wp:posOffset>4157932</wp:posOffset>
                </wp:positionH>
                <wp:positionV relativeFrom="paragraph">
                  <wp:posOffset>472404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CE68" w14:textId="1BC87FF9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座標誤差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8DEA" id="_x0000_s1036" type="#_x0000_t202" style="position:absolute;margin-left:327.4pt;margin-top:37.2pt;width:88.5pt;height:33.6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" stroked="f">
                <v:textbox>
                  <w:txbxContent>
                    <w:p w14:paraId="1111CE68" w14:textId="1BC87FF9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座標誤差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 w:cs="Segoe UI" w:hint="eastAsia"/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4E3266B0" wp14:editId="372ED4F0">
            <wp:simplePos x="0" y="0"/>
            <wp:positionH relativeFrom="margin">
              <wp:align>left</wp:align>
            </wp:positionH>
            <wp:positionV relativeFrom="paragraph">
              <wp:posOffset>310838</wp:posOffset>
            </wp:positionV>
            <wp:extent cx="5478780" cy="3679825"/>
            <wp:effectExtent l="0" t="0" r="7620" b="0"/>
            <wp:wrapSquare wrapText="bothSides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lo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綜上，</w:t>
      </w:r>
      <w:r w:rsidR="002D0F24" w:rsidRPr="008D2416">
        <w:rPr>
          <w:rFonts w:ascii="Times New Roman" w:eastAsiaTheme="minorEastAsia" w:hAnsi="Times New Roman" w:cs="Segoe UI"/>
          <w:sz w:val="28"/>
          <w:szCs w:val="28"/>
        </w:rPr>
        <w:t>YOLO</w:t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在訓練過程中</w:t>
      </w:r>
      <w:r w:rsidR="002D0F24" w:rsidRPr="008D2416">
        <w:rPr>
          <w:rFonts w:ascii="Times New Roman" w:eastAsiaTheme="minorEastAsia" w:hAnsi="Times New Roman" w:cs="Segoe UI"/>
          <w:sz w:val="28"/>
          <w:szCs w:val="28"/>
        </w:rPr>
        <w:t>Loss</w:t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計算如下式所示：</w:t>
      </w:r>
    </w:p>
    <w:p w14:paraId="2592B00B" w14:textId="770F5054" w:rsidR="00B817F6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</w:p>
    <w:p w14:paraId="58B18534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這個損失函數中： </w:t>
      </w:r>
    </w:p>
    <w:p w14:paraId="2D50125B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只有當某個網格中有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object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的時候纔對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classification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error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進行懲罰。</w:t>
      </w:r>
    </w:p>
    <w:p w14:paraId="73DCE733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只有當某個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predictor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對某個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ground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truth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負責的時候，纔會對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coordinate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error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進行懲罰，而對哪個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ground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truth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負責就看其預測值和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ground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truth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IoU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是不是在那個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cell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的所有 </w:t>
      </w:r>
      <w:r w:rsidRPr="008D2416">
        <w:rPr>
          <w:rFonts w:ascii="Times New Roman" w:eastAsiaTheme="minorEastAsia" w:hAnsi="Times New Roman" w:cs="Segoe UI"/>
          <w:sz w:val="28"/>
          <w:szCs w:val="28"/>
        </w:rPr>
        <w:t>box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 xml:space="preserve"> 中最大。</w:t>
      </w:r>
    </w:p>
    <w:p w14:paraId="7C4A478F" w14:textId="20F4A3AE" w:rsidR="00B817F6" w:rsidRPr="00934ED8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8D2416">
        <w:rPr>
          <w:rFonts w:ascii="Times New Roman" w:eastAsiaTheme="minorEastAsia" w:hAnsi="Times New Roman" w:cs="Segoe UI" w:hint="eastAsia"/>
          <w:sz w:val="28"/>
          <w:szCs w:val="28"/>
        </w:rPr>
        <w:t>YOLO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缺點</w:t>
      </w:r>
    </w:p>
    <w:p w14:paraId="1F789812" w14:textId="6578C3E0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方法模型訓練依賴於物體識別標註數據，因此，對於非常規的物體形狀或比例，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的檢測效果並不理想。</w:t>
      </w:r>
    </w:p>
    <w:p w14:paraId="706EB517" w14:textId="093BA119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採用了多個下采樣層，網絡學到的物體特徵並不精細，因此也會影響檢測效果。</w:t>
      </w:r>
    </w:p>
    <w:p w14:paraId="6D0AF87C" w14:textId="792D2244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lastRenderedPageBreak/>
        <w:t xml:space="preserve">*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的損失函數中，大物體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IOU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誤差和小物體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IOU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誤差對網絡訓練中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loss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貢獻值接近（雖然採用求平方根方式，但沒有根本解決問題）。因此，對於小物體，小的 </w:t>
      </w: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IOU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誤差也會對網絡優化過程造成很大的影響，從而降低了物體檢測的定位準確性。</w:t>
      </w:r>
    </w:p>
    <w:p w14:paraId="58EBAFDF" w14:textId="7E71F262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8D2416">
        <w:rPr>
          <w:rFonts w:ascii="Times New Roman" w:hAnsi="Times New Roman" w:cs="Segoe UI"/>
          <w:color w:val="auto"/>
          <w:sz w:val="28"/>
          <w:szCs w:val="28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 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對相互靠的很近的物體，還有很小的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體檢測效果不好，這是因爲一個網格中只預測了兩個框，並且只屬於一類。</w:t>
      </w:r>
    </w:p>
    <w:p w14:paraId="64C6DD8B" w14:textId="77777777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同一類物體出現的新的不常見的長寬比和其他情況時，泛化能力偏弱。</w:t>
      </w:r>
    </w:p>
    <w:p w14:paraId="3C2E0E0A" w14:textId="7A949CEA" w:rsidR="007F127F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由於損失函數的問題，定位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誤差是影響檢測效果的主要原因。尤其是大小物體的處理上，還有待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改善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254C887" w14:textId="4A064BA1" w:rsidR="006C1505" w:rsidRPr="00934ED8" w:rsidRDefault="006C1505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則我們使用是</w:t>
      </w:r>
      <w:r w:rsidRPr="008D2416">
        <w:rPr>
          <w:rFonts w:ascii="Times New Roman" w:hAnsi="Times New Roman" w:cs="Segoe UI" w:hint="eastAsia"/>
          <w:color w:val="auto"/>
          <w:sz w:val="28"/>
          <w:szCs w:val="28"/>
          <w:lang w:eastAsia="zh-TW"/>
        </w:rPr>
        <w:t>YOLOv</w:t>
      </w: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3 結構更為複雜</w:t>
      </w:r>
      <w:r w:rsidR="00CE6826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，都可以通過改變模型結構提高準確度與精度。</w:t>
      </w:r>
    </w:p>
    <w:p w14:paraId="7371BE59" w14:textId="17F638E0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</w:pP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總結</w:t>
      </w:r>
      <w:r w:rsidRPr="008D2416">
        <w:rPr>
          <w:rFonts w:ascii="Times New Roman" w:hAnsi="Times New Roman" w:cs="Segoe UI"/>
          <w:b/>
          <w:color w:val="3D3D3D"/>
          <w:sz w:val="32"/>
          <w:szCs w:val="24"/>
          <w:lang w:eastAsia="zh-TW"/>
        </w:rPr>
        <w:t>YOLO</w:t>
      </w: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優缺點:</w:t>
      </w:r>
    </w:p>
    <w:p w14:paraId="7D913A5F" w14:textId="0CF43F48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快速</w:t>
      </w:r>
      <w:r w:rsidR="006C1505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(圖五)，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 xml:space="preserve">在608 * 608 解析度下分辨率可達20 </w:t>
      </w:r>
      <w:r w:rsidRPr="008D2416">
        <w:rPr>
          <w:rFonts w:ascii="Times New Roman" w:hAnsi="Times New Roman" w:cs="Segoe UI" w:hint="eastAsia"/>
          <w:color w:val="auto"/>
          <w:sz w:val="28"/>
          <w:szCs w:val="24"/>
          <w:lang w:eastAsia="zh-TW"/>
        </w:rPr>
        <w:t>FPS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 xml:space="preserve"> 。學習較為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簡單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。</w:t>
      </w:r>
    </w:p>
    <w:p w14:paraId="47795AED" w14:textId="31277434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背景誤檢率低。</w:t>
      </w:r>
    </w:p>
    <w:p w14:paraId="15A21F3A" w14:textId="77777777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通用性強。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對於藝術類作品中的物體檢測同樣適用。它對非自然圖像物體的檢測率遠遠高於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DPM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和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RCNN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系列檢測方法。</w:t>
      </w:r>
    </w:p>
    <w:p w14:paraId="0794A17B" w14:textId="4C877F15" w:rsidR="00934ED8" w:rsidRPr="00934ED8" w:rsidRDefault="00934ED8" w:rsidP="00934ED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但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跟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RCNN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系列物體檢測方法，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YOLO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具有以下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明顯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缺點：</w:t>
      </w:r>
    </w:p>
    <w:p w14:paraId="6C03A201" w14:textId="61E2D483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識別物體位置精準性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較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差。</w:t>
      </w:r>
    </w:p>
    <w:p w14:paraId="626AF4A6" w14:textId="396753C6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召回率低。在每個網格中預測固定數量的</w:t>
      </w:r>
      <w:r w:rsidRPr="008D2416">
        <w:rPr>
          <w:rFonts w:ascii="Times New Roman" w:hAnsi="Times New Roman" w:cs="Segoe UI"/>
          <w:color w:val="auto"/>
          <w:sz w:val="28"/>
          <w:szCs w:val="24"/>
          <w:lang w:eastAsia="zh-TW"/>
        </w:rPr>
        <w:t>bbox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這種約束方式減少了候選框的數量。</w:t>
      </w:r>
    </w:p>
    <w:p w14:paraId="5BF0A491" w14:textId="071D279F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4"/>
          <w:lang w:eastAsia="zh-TW"/>
        </w:rPr>
      </w:pPr>
      <w:r>
        <w:rPr>
          <w:rFonts w:asciiTheme="minorEastAsia" w:hAnsiTheme="minorEastAsia" w:cs="Segoe UI" w:hint="eastAsia"/>
          <w:noProof/>
          <w:color w:val="3D3D3D"/>
          <w:sz w:val="28"/>
          <w:szCs w:val="24"/>
          <w:lang w:eastAsia="zh-TW"/>
        </w:rPr>
        <w:lastRenderedPageBreak/>
        <w:drawing>
          <wp:anchor distT="0" distB="0" distL="114300" distR="114300" simplePos="0" relativeHeight="251792384" behindDoc="1" locked="0" layoutInCell="1" allowOverlap="1" wp14:anchorId="4BF899C5" wp14:editId="6E1A1AD7">
            <wp:simplePos x="0" y="0"/>
            <wp:positionH relativeFrom="margin">
              <wp:align>center</wp:align>
            </wp:positionH>
            <wp:positionV relativeFrom="paragraph">
              <wp:posOffset>157372</wp:posOffset>
            </wp:positionV>
            <wp:extent cx="3993515" cy="2269490"/>
            <wp:effectExtent l="0" t="0" r="6985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80AF2" w14:textId="668C0F48" w:rsidR="007F127F" w:rsidRPr="007F127F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585A327A" w14:textId="1529FEB5" w:rsidR="00B817F6" w:rsidRP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40A7199A" w14:textId="1D5FF302" w:rsidR="00E709C3" w:rsidRPr="00B817F6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7FD0F09D" w14:textId="5AE54E99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87D200" w14:textId="064D0DE6" w:rsidR="00E709C3" w:rsidRPr="00E709C3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791652D" wp14:editId="068D07BE">
                <wp:simplePos x="0" y="0"/>
                <wp:positionH relativeFrom="margin">
                  <wp:align>center</wp:align>
                </wp:positionH>
                <wp:positionV relativeFrom="paragraph">
                  <wp:posOffset>96448</wp:posOffset>
                </wp:positionV>
                <wp:extent cx="1123950" cy="42735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8248A" w14:textId="422F64E4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652D" id="_x0000_s1037" type="#_x0000_t202" style="position:absolute;margin-left:0;margin-top:7.6pt;width:88.5pt;height:33.65pt;z-index:251796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" filled="f" stroked="f">
                <v:textbox>
                  <w:txbxContent>
                    <w:p w14:paraId="5938248A" w14:textId="422F64E4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52A63" w14:textId="75567873" w:rsidR="002703C6" w:rsidRPr="002F00EF" w:rsidRDefault="005165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2703C6"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研究目的</w:t>
      </w:r>
    </w:p>
    <w:p w14:paraId="016040F4" w14:textId="164D43C5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在許多公眾停車場都可以看見車牌辨識，但因為現今通用的車牌辨識還是老舊的演算法處理，僅能辨識車牌與車牌號碼，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不能辨識車種，導致機車與汽車的停車場只能分開停放，由於機車輪廓線條與角度比汽車多樣，導致機車辨識錯誤率大幅提高，所以多數的車牌辨識只能運用在汽車上面，所以我們使用最新技術</w:t>
      </w:r>
      <w:r w:rsidR="00602B05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AI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演算法，使用</w:t>
      </w:r>
      <w:r w:rsidR="00602B05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</w:t>
      </w:r>
      <w:r w:rsidR="00602B05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幫我們尋找車牌，為了增加速度使用</w:t>
      </w:r>
      <w:r w:rsidR="00602B05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OCR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技術辨識其中文字，希望結合現代技術，就可以實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現汽機車都可以使用的車牌辨識技術，達到完整利用空間和彈性使用的效果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41DA89AE" w14:textId="172ACD69" w:rsidR="00602B05" w:rsidRPr="002F00EF" w:rsidRDefault="00602B05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6016F309" w14:textId="77777777" w:rsidR="00DB72F9" w:rsidRPr="002F00EF" w:rsidRDefault="00DB72F9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0D3BD24" w14:textId="5D13D404" w:rsidR="00602B05" w:rsidRPr="002F00EF" w:rsidRDefault="00602B05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3" w:name="_Toc28268324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希望成果</w:t>
      </w:r>
      <w:bookmarkEnd w:id="13"/>
    </w:p>
    <w:p w14:paraId="5F503C7B" w14:textId="178D6651" w:rsidR="00C07AF9" w:rsidRDefault="0057598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希望成果，我們以校園作為範本，預先設立安全車牌(可通行車輛)，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當車輛觸碰到觸發點由</w:t>
      </w:r>
      <w:r w:rsidR="00C07AF9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回傳呼叫電腦啟動攝影相機進行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拍照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截圖，並用</w:t>
      </w:r>
      <w:r w:rsidR="00C07AF9" w:rsidRPr="008D2416">
        <w:rPr>
          <w:rFonts w:ascii="Times New Roman" w:hAnsi="Times New Roman"/>
          <w:color w:val="auto"/>
          <w:spacing w:val="-1"/>
          <w:sz w:val="28"/>
          <w:szCs w:val="24"/>
          <w:shd w:val="clear" w:color="auto" w:fill="FFFFFF"/>
          <w:lang w:eastAsia="zh-TW"/>
        </w:rPr>
        <w:t>YOLO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進行物件辨識，尋找車牌與辨識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車種(可透過訓練改變想要的辨識的車型)，擷取車牌部分進行</w:t>
      </w:r>
      <w:r w:rsidR="00C07AF9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OCR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辨識車碼，與安全車牌進行比對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，過程以黃燈表示;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比對成功回傳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呼叫</w:t>
      </w:r>
      <w:r w:rsidR="00C07AF9"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做打開閘門的動作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並亮起綠燈意識通行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;比對失敗即亮紅燈，表示非安全車牌需通知執勤人員</w:t>
      </w:r>
      <w:r w:rsidR="00C5741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，達到校園安全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269AEB33" w14:textId="77777777" w:rsidR="00CE6826" w:rsidRDefault="00CE682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8AD15DB" w14:textId="79A550B7" w:rsidR="00CE6826" w:rsidRPr="002F00EF" w:rsidRDefault="00CE6826" w:rsidP="00CE6826">
      <w:pPr>
        <w:ind w:firstLine="720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若時間允許情況下可加入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GUI</w:t>
      </w: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介面更貼近人意，放便人為操控，並且可加入複數辨識方法，如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CNN</w:t>
      </w: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掃圖辨識，切自模板辨識等，避免單單依靠</w:t>
      </w:r>
      <w:r w:rsidRPr="008D2416">
        <w:rPr>
          <w:rFonts w:ascii="Times New Roman" w:hAnsi="Times New Roman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OCR</w:t>
      </w: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辨識，如果可以加入複數辨識方法，就能足以應付更多場景變化及光影問題。</w:t>
      </w:r>
    </w:p>
    <w:p w14:paraId="3CD08073" w14:textId="77777777" w:rsidR="00491628" w:rsidRPr="002F00EF" w:rsidRDefault="00491628" w:rsidP="00CE6826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0FACBBFB" w14:textId="4D0FCE73" w:rsidR="00491628" w:rsidRPr="002F00EF" w:rsidRDefault="00491628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0A1CB7A" w14:textId="3C47C082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4" w:name="_Toc28268325"/>
      <w:r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理論</w:t>
      </w:r>
      <w:bookmarkEnd w:id="14"/>
    </w:p>
    <w:p w14:paraId="1035DC55" w14:textId="564BFFD4" w:rsidR="00DB72F9" w:rsidRPr="002F00EF" w:rsidRDefault="00DB72F9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5" w:name="_Toc28268326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實際模式 </w:t>
      </w:r>
      <w:r w:rsidRPr="008D2416">
        <w:rPr>
          <w:rFonts w:ascii="Times New Roman" w:hAnsi="Times New Roman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Arduino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15"/>
    </w:p>
    <w:p w14:paraId="11206D18" w14:textId="7899EC8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88203F0" w14:textId="70C8450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AAE078" wp14:editId="34EF7B7A">
                <wp:simplePos x="0" y="0"/>
                <wp:positionH relativeFrom="column">
                  <wp:posOffset>2054313</wp:posOffset>
                </wp:positionH>
                <wp:positionV relativeFrom="paragraph">
                  <wp:posOffset>308949</wp:posOffset>
                </wp:positionV>
                <wp:extent cx="1905000" cy="62865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4B2D7" w14:textId="6B448074" w:rsidR="00D17FDF" w:rsidRPr="00FD1050" w:rsidRDefault="00D17FDF" w:rsidP="004916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textFill>
                                  <w14:noFill/>
                                </w14:textFill>
                              </w:rPr>
                            </w:pPr>
                            <w:r w:rsidRPr="00FD1050">
                              <w:rPr>
                                <w:rFonts w:hint="eastAsia"/>
                                <w:b/>
                                <w:sz w:val="48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078" id="_x0000_s1038" type="#_x0000_t202" style="position:absolute;margin-left:161.75pt;margin-top:24.35pt;width:150pt;height:4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" filled="f" stroked="f">
                <v:textbox>
                  <w:txbxContent>
                    <w:p w14:paraId="0804B2D7" w14:textId="6B448074" w:rsidR="00D17FDF" w:rsidRPr="00FD1050" w:rsidRDefault="00D17FDF" w:rsidP="00491628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textFill>
                            <w14:noFill/>
                          </w14:textFill>
                        </w:rPr>
                      </w:pPr>
                      <w:r w:rsidRPr="00FD1050">
                        <w:rPr>
                          <w:rFonts w:hint="eastAsia"/>
                          <w:b/>
                          <w:sz w:val="48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B8C70" wp14:editId="66B4C177">
                <wp:simplePos x="0" y="0"/>
                <wp:positionH relativeFrom="column">
                  <wp:posOffset>2080260</wp:posOffset>
                </wp:positionH>
                <wp:positionV relativeFrom="paragraph">
                  <wp:posOffset>416087</wp:posOffset>
                </wp:positionV>
                <wp:extent cx="1981200" cy="428625"/>
                <wp:effectExtent l="0" t="0" r="19050" b="2857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200B7DA4" id="圓角矩形 8" o:spid="_x0000_s1026" style="position:absolute;margin-left:163.8pt;margin-top:32.75pt;width:15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" fillcolor="white [3201]" strokecolor="#5f7791 [3209]" strokeweight="2pt"/>
            </w:pict>
          </mc:Fallback>
        </mc:AlternateContent>
      </w:r>
    </w:p>
    <w:p w14:paraId="5C76FEDE" w14:textId="4A953D39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C31AD" wp14:editId="59F55696">
                <wp:simplePos x="0" y="0"/>
                <wp:positionH relativeFrom="column">
                  <wp:posOffset>4578985</wp:posOffset>
                </wp:positionH>
                <wp:positionV relativeFrom="paragraph">
                  <wp:posOffset>165735</wp:posOffset>
                </wp:positionV>
                <wp:extent cx="0" cy="1038225"/>
                <wp:effectExtent l="0" t="0" r="19050" b="2857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0903DFA" id="直線接點 18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0.55pt,13.05pt" to="360.5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" strokecolor="#3b231b [3044]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7304A8" wp14:editId="5632A18F">
                <wp:simplePos x="0" y="0"/>
                <wp:positionH relativeFrom="column">
                  <wp:posOffset>4321175</wp:posOffset>
                </wp:positionH>
                <wp:positionV relativeFrom="paragraph">
                  <wp:posOffset>432435</wp:posOffset>
                </wp:positionV>
                <wp:extent cx="523875" cy="381000"/>
                <wp:effectExtent l="0" t="0" r="28575" b="1905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E4703" w14:textId="3B82F8C2" w:rsidR="00D17FDF" w:rsidRDefault="00D17FDF" w:rsidP="00753142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 w:hint="eastAsia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04A8" id="_x0000_s1039" type="#_x0000_t202" style="position:absolute;margin-left:340.25pt;margin-top:34.05pt;width:41.2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">
                <v:textbox>
                  <w:txbxContent>
                    <w:p w14:paraId="1D4E4703" w14:textId="3B82F8C2" w:rsidR="00D17FDF" w:rsidRDefault="00D17FDF" w:rsidP="00753142">
                      <w:pPr>
                        <w:jc w:val="center"/>
                        <w:rPr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 w:hint="eastAsia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0FB54" wp14:editId="377F7838">
                <wp:simplePos x="0" y="0"/>
                <wp:positionH relativeFrom="column">
                  <wp:posOffset>4112260</wp:posOffset>
                </wp:positionH>
                <wp:positionV relativeFrom="paragraph">
                  <wp:posOffset>175260</wp:posOffset>
                </wp:positionV>
                <wp:extent cx="466725" cy="0"/>
                <wp:effectExtent l="38100" t="76200" r="0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13DD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323.8pt;margin-top:13.8pt;width:36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63B6B890" w14:textId="17671660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B1731" wp14:editId="110D14F0">
                <wp:simplePos x="0" y="0"/>
                <wp:positionH relativeFrom="column">
                  <wp:posOffset>2016760</wp:posOffset>
                </wp:positionH>
                <wp:positionV relativeFrom="paragraph">
                  <wp:posOffset>311785</wp:posOffset>
                </wp:positionV>
                <wp:extent cx="1962150" cy="904875"/>
                <wp:effectExtent l="0" t="0" r="19050" b="2857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201E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" o:spid="_x0000_s1026" type="#_x0000_t110" style="position:absolute;margin-left:158.8pt;margin-top:24.55pt;width:154.5pt;height:7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005B6D" wp14:editId="0288D72D">
                <wp:simplePos x="0" y="0"/>
                <wp:positionH relativeFrom="column">
                  <wp:posOffset>2997835</wp:posOffset>
                </wp:positionH>
                <wp:positionV relativeFrom="paragraph">
                  <wp:posOffset>6985</wp:posOffset>
                </wp:positionV>
                <wp:extent cx="0" cy="200025"/>
                <wp:effectExtent l="76200" t="0" r="57150" b="476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BA8A80F" id="直線單箭頭接點 13" o:spid="_x0000_s1026" type="#_x0000_t32" style="position:absolute;margin-left:236.05pt;margin-top:.55pt;width:0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" strokecolor="#3b231b [3044]">
                <v:stroke endarrow="block"/>
              </v:shape>
            </w:pict>
          </mc:Fallback>
        </mc:AlternateContent>
      </w:r>
    </w:p>
    <w:p w14:paraId="6EC6F4E1" w14:textId="6B9A8B28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387B09" wp14:editId="47BD5B29">
                <wp:simplePos x="0" y="0"/>
                <wp:positionH relativeFrom="column">
                  <wp:posOffset>1046827</wp:posOffset>
                </wp:positionH>
                <wp:positionV relativeFrom="paragraph">
                  <wp:posOffset>307232</wp:posOffset>
                </wp:positionV>
                <wp:extent cx="914400" cy="198408"/>
                <wp:effectExtent l="76200" t="0" r="19050" b="49530"/>
                <wp:wrapNone/>
                <wp:docPr id="193" name="肘形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9840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447383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93" o:spid="_x0000_s1026" type="#_x0000_t34" style="position:absolute;margin-left:82.45pt;margin-top:24.2pt;width:1in;height:15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" adj="21600" strokecolor="#3b231b [3044]">
                <v:stroke endarrow="block"/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D125A" wp14:editId="179DB7F9">
                <wp:simplePos x="0" y="0"/>
                <wp:positionH relativeFrom="column">
                  <wp:posOffset>2254885</wp:posOffset>
                </wp:positionH>
                <wp:positionV relativeFrom="paragraph">
                  <wp:posOffset>95885</wp:posOffset>
                </wp:positionV>
                <wp:extent cx="1514475" cy="42862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80BD" w14:textId="5E35DD6B" w:rsidR="00D17FDF" w:rsidRPr="004F5AD4" w:rsidRDefault="00D17FDF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檢測觸點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125A" id="文字方塊 15" o:spid="_x0000_s1040" type="#_x0000_t202" style="position:absolute;margin-left:177.55pt;margin-top:7.55pt;width:119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" filled="f" stroked="f">
                <v:textbox>
                  <w:txbxContent>
                    <w:p w14:paraId="35AB80BD" w14:textId="5E35DD6B" w:rsidR="00D17FDF" w:rsidRPr="004F5AD4" w:rsidRDefault="00D17FDF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sz w:val="24"/>
                          <w:szCs w:val="24"/>
                          <w:lang w:eastAsia="zh-TW"/>
                        </w:rPr>
                        <w:t xml:space="preserve">  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檢測觸點</w:t>
                      </w:r>
                    </w:p>
                  </w:txbxContent>
                </v:textbox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F9C22A" wp14:editId="6FCC4FCC">
                <wp:simplePos x="0" y="0"/>
                <wp:positionH relativeFrom="column">
                  <wp:posOffset>4150360</wp:posOffset>
                </wp:positionH>
                <wp:positionV relativeFrom="paragraph">
                  <wp:posOffset>305435</wp:posOffset>
                </wp:positionV>
                <wp:extent cx="428625" cy="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F99A83C" id="直線接點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4.05pt" to="360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" strokecolor="#3b231b [3044]"/>
            </w:pict>
          </mc:Fallback>
        </mc:AlternateContent>
      </w:r>
    </w:p>
    <w:p w14:paraId="7844B9DD" w14:textId="3619AAB1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B4FB7C" wp14:editId="20E12FAF">
                <wp:simplePos x="0" y="0"/>
                <wp:positionH relativeFrom="column">
                  <wp:posOffset>241300</wp:posOffset>
                </wp:positionH>
                <wp:positionV relativeFrom="paragraph">
                  <wp:posOffset>114144</wp:posOffset>
                </wp:positionV>
                <wp:extent cx="1619250" cy="619125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2B42" w14:textId="1F9D1454" w:rsidR="00D17FDF" w:rsidRPr="00D03148" w:rsidRDefault="00D17FDF" w:rsidP="00AA02A9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驅動視訊鏡頭</w:t>
                            </w:r>
                          </w:p>
                          <w:p w14:paraId="24807C96" w14:textId="77777777" w:rsidR="00D17FDF" w:rsidRPr="004F4C71" w:rsidRDefault="00D17FDF" w:rsidP="00AA02A9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FB7C" id="文字方塊 197" o:spid="_x0000_s1041" type="#_x0000_t202" style="position:absolute;margin-left:19pt;margin-top:9pt;width:127.5pt;height:4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" filled="f" stroked="f">
                <v:textbox>
                  <w:txbxContent>
                    <w:p w14:paraId="6F582B42" w14:textId="1F9D1454" w:rsidR="00D17FDF" w:rsidRPr="00D03148" w:rsidRDefault="00D17FDF" w:rsidP="00AA02A9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驅動視訊鏡頭</w:t>
                      </w:r>
                    </w:p>
                    <w:p w14:paraId="24807C96" w14:textId="77777777" w:rsidR="00D17FDF" w:rsidRPr="004F4C71" w:rsidRDefault="00D17FDF" w:rsidP="00AA02A9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3B8FF" wp14:editId="1AB6D945">
                <wp:simplePos x="0" y="0"/>
                <wp:positionH relativeFrom="column">
                  <wp:posOffset>486110</wp:posOffset>
                </wp:positionH>
                <wp:positionV relativeFrom="paragraph">
                  <wp:posOffset>94747</wp:posOffset>
                </wp:positionV>
                <wp:extent cx="1164567" cy="465826"/>
                <wp:effectExtent l="0" t="0" r="17145" b="10795"/>
                <wp:wrapNone/>
                <wp:docPr id="194" name="流程圖: 程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7" cy="46582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0F64625" id="_x0000_t109" coordsize="21600,21600" o:spt="109" path="m,l,21600r21600,l21600,xe">
                <v:stroke joinstyle="miter"/>
                <v:path gradientshapeok="t" o:connecttype="rect"/>
              </v:shapetype>
              <v:shape id="流程圖: 程序 194" o:spid="_x0000_s1026" type="#_x0000_t109" style="position:absolute;margin-left:38.3pt;margin-top:7.45pt;width:91.7pt;height:36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2A231" wp14:editId="50F1AA0C">
                <wp:simplePos x="0" y="0"/>
                <wp:positionH relativeFrom="column">
                  <wp:posOffset>4064635</wp:posOffset>
                </wp:positionH>
                <wp:positionV relativeFrom="paragraph">
                  <wp:posOffset>184785</wp:posOffset>
                </wp:positionV>
                <wp:extent cx="1619250" cy="71437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C8C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回傳電腦</w:t>
                            </w:r>
                          </w:p>
                          <w:p w14:paraId="6CC0629C" w14:textId="6753FC74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執行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 w:val="24"/>
                                <w:szCs w:val="24"/>
                                <w:lang w:eastAsia="zh-TW"/>
                              </w:rPr>
                              <w:t>YOLO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程式</w:t>
                            </w:r>
                          </w:p>
                          <w:p w14:paraId="27348D0F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A231" id="文字方塊 27" o:spid="_x0000_s1042" type="#_x0000_t202" style="position:absolute;margin-left:320.05pt;margin-top:14.55pt;width:127.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" filled="f" stroked="f">
                <v:textbox>
                  <w:txbxContent>
                    <w:p w14:paraId="1C08EC8C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回傳電腦</w:t>
                      </w:r>
                    </w:p>
                    <w:p w14:paraId="6CC0629C" w14:textId="6753FC74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執行</w:t>
                      </w:r>
                      <w:r w:rsidRPr="008D2416">
                        <w:rPr>
                          <w:rFonts w:ascii="Times New Roman" w:hAnsi="Times New Roman" w:hint="eastAsia"/>
                          <w:sz w:val="24"/>
                          <w:szCs w:val="24"/>
                          <w:lang w:eastAsia="zh-TW"/>
                        </w:rPr>
                        <w:t>YOLO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程式</w:t>
                      </w:r>
                    </w:p>
                    <w:p w14:paraId="27348D0F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CA0BC9" wp14:editId="329ED7BE">
                <wp:simplePos x="0" y="0"/>
                <wp:positionH relativeFrom="column">
                  <wp:posOffset>4017010</wp:posOffset>
                </wp:positionH>
                <wp:positionV relativeFrom="paragraph">
                  <wp:posOffset>184785</wp:posOffset>
                </wp:positionV>
                <wp:extent cx="1724025" cy="771525"/>
                <wp:effectExtent l="685800" t="0" r="28575" b="28575"/>
                <wp:wrapNone/>
                <wp:docPr id="26" name="直線圖說文字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715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14"/>
                            <a:gd name="adj4" fmla="val -39438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B5BA" w14:textId="77777777" w:rsidR="00D17FDF" w:rsidRPr="004F5AD4" w:rsidRDefault="00D17FDF" w:rsidP="004F5AD4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A0BC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" o:spid="_x0000_s1043" type="#_x0000_t47" style="position:absolute;margin-left:316.3pt;margin-top:14.55pt;width:135.75pt;height:6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" adj="-8519,12833,-755,12808" fillcolor="white [3201]" strokecolor="#5f7791 [3209]" strokeweight="2pt">
                <v:stroke dashstyle="3 1"/>
                <v:textbox>
                  <w:txbxContent>
                    <w:p w14:paraId="00BEB5BA" w14:textId="77777777" w:rsidR="00D17FDF" w:rsidRPr="004F5AD4" w:rsidRDefault="00D17FDF" w:rsidP="004F5AD4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F7AFB" wp14:editId="60BEA1EA">
                <wp:simplePos x="0" y="0"/>
                <wp:positionH relativeFrom="column">
                  <wp:posOffset>2997835</wp:posOffset>
                </wp:positionH>
                <wp:positionV relativeFrom="paragraph">
                  <wp:posOffset>384810</wp:posOffset>
                </wp:positionV>
                <wp:extent cx="19050" cy="619125"/>
                <wp:effectExtent l="57150" t="0" r="57150" b="476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0974D42" id="直線單箭頭接點 21" o:spid="_x0000_s1026" type="#_x0000_t32" style="position:absolute;margin-left:236.05pt;margin-top:30.3pt;width:1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" strokecolor="#3b231b [3044]">
                <v:stroke endarrow="block"/>
              </v:shape>
            </w:pict>
          </mc:Fallback>
        </mc:AlternateContent>
      </w:r>
    </w:p>
    <w:p w14:paraId="1F92C492" w14:textId="3542E9EA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590AE" wp14:editId="55DA16BC">
                <wp:simplePos x="0" y="0"/>
                <wp:positionH relativeFrom="column">
                  <wp:posOffset>2731135</wp:posOffset>
                </wp:positionH>
                <wp:positionV relativeFrom="paragraph">
                  <wp:posOffset>24765</wp:posOffset>
                </wp:positionV>
                <wp:extent cx="561975" cy="333375"/>
                <wp:effectExtent l="0" t="0" r="28575" b="28575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66A57" w14:textId="0F5C3AF2" w:rsidR="00D17FDF" w:rsidRPr="00753142" w:rsidRDefault="00D17FDF" w:rsidP="00753142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/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90AE" id="_x0000_s1044" type="#_x0000_t202" style="position:absolute;margin-left:215.05pt;margin-top:1.95pt;width:44.25pt;height:26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">
                <v:textbox>
                  <w:txbxContent>
                    <w:p w14:paraId="24F66A57" w14:textId="0F5C3AF2" w:rsidR="00D17FDF" w:rsidRPr="00753142" w:rsidRDefault="00D17FDF" w:rsidP="00753142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/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D0420" w14:textId="219F6D3A" w:rsidR="00491628" w:rsidRPr="002F00EF" w:rsidRDefault="00D0314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3D88" wp14:editId="079055AE">
                <wp:simplePos x="0" y="0"/>
                <wp:positionH relativeFrom="column">
                  <wp:posOffset>2207260</wp:posOffset>
                </wp:positionH>
                <wp:positionV relativeFrom="paragraph">
                  <wp:posOffset>133350</wp:posOffset>
                </wp:positionV>
                <wp:extent cx="1619250" cy="68580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4D67" w14:textId="0E6C5827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關閉紅色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6D7E84B1" w14:textId="03AFBDEB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打開黃色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08254E06" w14:textId="77777777" w:rsidR="00D17FDF" w:rsidRPr="004F4C71" w:rsidRDefault="00D17FDF" w:rsidP="004F4C71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3D88" id="文字方塊 29" o:spid="_x0000_s1045" type="#_x0000_t202" style="position:absolute;margin-left:173.8pt;margin-top:10.5pt;width:127.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" filled="f" stroked="f">
                <v:textbox>
                  <w:txbxContent>
                    <w:p w14:paraId="718B4D67" w14:textId="0E6C5827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關閉紅色</w:t>
                      </w:r>
                      <w:r w:rsidRPr="008D2416">
                        <w:rPr>
                          <w:rFonts w:ascii="Times New Roman" w:hAnsi="Times New Roman"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6D7E84B1" w14:textId="03AFBDEB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打開黃色</w:t>
                      </w:r>
                      <w:r w:rsidRPr="008D2416">
                        <w:rPr>
                          <w:rFonts w:ascii="Times New Roman" w:hAnsi="Times New Roman"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08254E06" w14:textId="77777777" w:rsidR="00D17FDF" w:rsidRPr="004F4C71" w:rsidRDefault="00D17FDF" w:rsidP="004F4C71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B98BA" wp14:editId="6FE1BA14">
                <wp:simplePos x="0" y="0"/>
                <wp:positionH relativeFrom="column">
                  <wp:posOffset>4298985</wp:posOffset>
                </wp:positionH>
                <wp:positionV relativeFrom="paragraph">
                  <wp:posOffset>290243</wp:posOffset>
                </wp:positionV>
                <wp:extent cx="690113" cy="1192782"/>
                <wp:effectExtent l="38100" t="0" r="15240" b="102870"/>
                <wp:wrapNone/>
                <wp:docPr id="33" name="肘形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1192782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359B977" id="肘形接點 33" o:spid="_x0000_s1026" type="#_x0000_t34" style="position:absolute;margin-left:338.5pt;margin-top:22.85pt;width:54.35pt;height:93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" adj="124" strokecolor="#3b231b [3044]">
                <v:stroke endarrow="block"/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DF5536" wp14:editId="0A540080">
                <wp:simplePos x="0" y="0"/>
                <wp:positionH relativeFrom="column">
                  <wp:posOffset>4885187</wp:posOffset>
                </wp:positionH>
                <wp:positionV relativeFrom="paragraph">
                  <wp:posOffset>117619</wp:posOffset>
                </wp:positionV>
                <wp:extent cx="187445" cy="155275"/>
                <wp:effectExtent l="0" t="0" r="22225" b="16510"/>
                <wp:wrapNone/>
                <wp:docPr id="61" name="流程圖: 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45" cy="155275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054C6C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61" o:spid="_x0000_s1026" type="#_x0000_t120" style="position:absolute;margin-left:384.65pt;margin-top:9.25pt;width:14.7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A5F6B" wp14:editId="1C38B093">
                <wp:simplePos x="0" y="0"/>
                <wp:positionH relativeFrom="column">
                  <wp:posOffset>2159635</wp:posOffset>
                </wp:positionH>
                <wp:positionV relativeFrom="paragraph">
                  <wp:posOffset>209550</wp:posOffset>
                </wp:positionV>
                <wp:extent cx="1724025" cy="6191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22BE9E9F" id="矩形 28" o:spid="_x0000_s1026" style="position:absolute;margin-left:170.05pt;margin-top:16.5pt;width:135.75pt;height:4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" fillcolor="white [3201]" strokecolor="#5f7791 [3209]" strokeweight="2pt"/>
            </w:pict>
          </mc:Fallback>
        </mc:AlternateContent>
      </w:r>
    </w:p>
    <w:p w14:paraId="3EFA3A09" w14:textId="0B57B0EC" w:rsidR="00491628" w:rsidRPr="002F00EF" w:rsidRDefault="0049162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57C44A01" w14:textId="7B834B0A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C3485" wp14:editId="78C80D04">
                <wp:simplePos x="0" y="0"/>
                <wp:positionH relativeFrom="column">
                  <wp:posOffset>2228850</wp:posOffset>
                </wp:positionH>
                <wp:positionV relativeFrom="paragraph">
                  <wp:posOffset>327025</wp:posOffset>
                </wp:positionV>
                <wp:extent cx="1619250" cy="61912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80D7" w14:textId="4132A007" w:rsidR="00D17FDF" w:rsidRPr="004F4C71" w:rsidRDefault="00D17FDF" w:rsidP="004F4C71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 w:rsidRPr="004F4C71"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檢測回收資料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3485" id="文字方塊 34" o:spid="_x0000_s1046" type="#_x0000_t202" style="position:absolute;margin-left:175.5pt;margin-top:25.75pt;width:127.5pt;height:4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" filled="f" stroked="f">
                <v:textbox>
                  <w:txbxContent>
                    <w:p w14:paraId="199E80D7" w14:textId="4132A007" w:rsidR="00D17FDF" w:rsidRPr="004F4C71" w:rsidRDefault="00D17FDF" w:rsidP="004F4C71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 w:rsidRPr="004F4C71"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檢測回收資料</w:t>
                      </w: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960477" wp14:editId="64FEA7AD">
                <wp:simplePos x="0" y="0"/>
                <wp:positionH relativeFrom="column">
                  <wp:posOffset>1883410</wp:posOffset>
                </wp:positionH>
                <wp:positionV relativeFrom="paragraph">
                  <wp:posOffset>177800</wp:posOffset>
                </wp:positionV>
                <wp:extent cx="2305050" cy="819150"/>
                <wp:effectExtent l="0" t="0" r="19050" b="19050"/>
                <wp:wrapNone/>
                <wp:docPr id="30" name="流程圖: 決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EA78A2D" id="流程圖: 決策 30" o:spid="_x0000_s1026" type="#_x0000_t110" style="position:absolute;margin-left:148.3pt;margin-top:14pt;width:181.5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" fillcolor="white [3201]" strokecolor="#5f7791 [3209]" strokeweight="2pt"/>
            </w:pict>
          </mc:Fallback>
        </mc:AlternateContent>
      </w:r>
    </w:p>
    <w:p w14:paraId="40D6EEA1" w14:textId="044242FD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6B3F7E" wp14:editId="4FBBCB3A">
                <wp:simplePos x="0" y="0"/>
                <wp:positionH relativeFrom="column">
                  <wp:posOffset>1254760</wp:posOffset>
                </wp:positionH>
                <wp:positionV relativeFrom="paragraph">
                  <wp:posOffset>142875</wp:posOffset>
                </wp:positionV>
                <wp:extent cx="571500" cy="1704975"/>
                <wp:effectExtent l="76200" t="0" r="19050" b="47625"/>
                <wp:wrapNone/>
                <wp:docPr id="35" name="肘形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4975"/>
                        </a:xfrm>
                        <a:prstGeom prst="bentConnector3">
                          <a:avLst>
                            <a:gd name="adj1" fmla="val 995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5A8CDE7" id="肘形接點 35" o:spid="_x0000_s1026" type="#_x0000_t34" style="position:absolute;margin-left:98.8pt;margin-top:11.25pt;width:45pt;height:13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" adj="21495" strokecolor="#3b231b [3044]">
                <v:stroke endarrow="block"/>
              </v:shape>
            </w:pict>
          </mc:Fallback>
        </mc:AlternateContent>
      </w:r>
    </w:p>
    <w:p w14:paraId="378BE49A" w14:textId="32B77297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EE4A2E" wp14:editId="00C8D57D">
                <wp:simplePos x="0" y="0"/>
                <wp:positionH relativeFrom="column">
                  <wp:posOffset>3035935</wp:posOffset>
                </wp:positionH>
                <wp:positionV relativeFrom="paragraph">
                  <wp:posOffset>155575</wp:posOffset>
                </wp:positionV>
                <wp:extent cx="0" cy="1257300"/>
                <wp:effectExtent l="76200" t="0" r="76200" b="571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7AB591C" id="直線單箭頭接點 36" o:spid="_x0000_s1026" type="#_x0000_t32" style="position:absolute;margin-left:239.05pt;margin-top:12.25pt;width:0;height:9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" strokecolor="#3b231b [3044]">
                <v:stroke endarrow="block"/>
              </v:shape>
            </w:pict>
          </mc:Fallback>
        </mc:AlternateContent>
      </w:r>
    </w:p>
    <w:p w14:paraId="2177995E" w14:textId="05E746EC" w:rsidR="00753142" w:rsidRPr="002F00EF" w:rsidRDefault="00DE65CC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10385E" wp14:editId="7920B3D4">
                <wp:simplePos x="0" y="0"/>
                <wp:positionH relativeFrom="column">
                  <wp:posOffset>854710</wp:posOffset>
                </wp:positionH>
                <wp:positionV relativeFrom="paragraph">
                  <wp:posOffset>6350</wp:posOffset>
                </wp:positionV>
                <wp:extent cx="857250" cy="381000"/>
                <wp:effectExtent l="0" t="0" r="19050" b="1905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19B1" w14:textId="756F51F9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385E" id="_x0000_s1047" type="#_x0000_t202" style="position:absolute;margin-left:67.3pt;margin-top:.5pt;width:67.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">
                <v:textbox>
                  <w:txbxContent>
                    <w:p w14:paraId="5D4219B1" w14:textId="756F51F9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473EFA" wp14:editId="6A19321D">
                <wp:simplePos x="0" y="0"/>
                <wp:positionH relativeFrom="column">
                  <wp:posOffset>2578735</wp:posOffset>
                </wp:positionH>
                <wp:positionV relativeFrom="paragraph">
                  <wp:posOffset>6350</wp:posOffset>
                </wp:positionV>
                <wp:extent cx="923925" cy="390525"/>
                <wp:effectExtent l="0" t="0" r="28575" b="28575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2FCD" w14:textId="7C6AF408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非安全車牌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3EFA" id="_x0000_s1048" type="#_x0000_t202" style="position:absolute;margin-left:203.05pt;margin-top:.5pt;width:72.75pt;height:30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">
                <v:textbox>
                  <w:txbxContent>
                    <w:p w14:paraId="09F32FCD" w14:textId="7C6AF408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非安全車牌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779" w14:textId="0A3CE93C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670B7375" w14:textId="4DCB1041" w:rsidR="00753142" w:rsidRPr="002F00EF" w:rsidRDefault="00BF7E8A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CD3A4" wp14:editId="65075020">
                <wp:simplePos x="0" y="0"/>
                <wp:positionH relativeFrom="column">
                  <wp:posOffset>469058</wp:posOffset>
                </wp:positionH>
                <wp:positionV relativeFrom="paragraph">
                  <wp:posOffset>89786</wp:posOffset>
                </wp:positionV>
                <wp:extent cx="1581150" cy="1063256"/>
                <wp:effectExtent l="0" t="0" r="1905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63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8AFEFE" id="矩形 39" o:spid="_x0000_s1026" style="position:absolute;margin-left:36.95pt;margin-top:7.05pt;width:124.5pt;height:8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D42FC5" wp14:editId="0292C33A">
                <wp:simplePos x="0" y="0"/>
                <wp:positionH relativeFrom="column">
                  <wp:posOffset>479691</wp:posOffset>
                </wp:positionH>
                <wp:positionV relativeFrom="paragraph">
                  <wp:posOffset>153581</wp:posOffset>
                </wp:positionV>
                <wp:extent cx="1619250" cy="1116419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7673" w14:textId="44C8D634" w:rsidR="00D17FDF" w:rsidRDefault="00D17FDF" w:rsidP="00E34CFB">
                            <w:pPr>
                              <w:jc w:val="center"/>
                              <w:rPr>
                                <w:sz w:val="32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啟動</w:t>
                            </w:r>
                            <w:r>
                              <w:rPr>
                                <w:sz w:val="32"/>
                                <w:szCs w:val="24"/>
                                <w:lang w:eastAsia="zh-TW"/>
                              </w:rPr>
                              <w:t>閘門</w:t>
                            </w:r>
                          </w:p>
                          <w:p w14:paraId="67CE5DEF" w14:textId="0C45EE85" w:rsidR="00D17FDF" w:rsidRPr="004F4C71" w:rsidRDefault="00D17FDF" w:rsidP="00BF7E8A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亮起綠色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2FC5" id="文字方塊 43" o:spid="_x0000_s1049" type="#_x0000_t202" style="position:absolute;margin-left:37.75pt;margin-top:12.1pt;width:127.5pt;height:87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" filled="f" stroked="f">
                <v:textbox>
                  <w:txbxContent>
                    <w:p w14:paraId="2B797673" w14:textId="44C8D634" w:rsidR="00D17FDF" w:rsidRDefault="00D17FDF" w:rsidP="00E34CFB">
                      <w:pPr>
                        <w:jc w:val="center"/>
                        <w:rPr>
                          <w:sz w:val="32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啟動</w:t>
                      </w:r>
                      <w:r>
                        <w:rPr>
                          <w:sz w:val="32"/>
                          <w:szCs w:val="24"/>
                          <w:lang w:eastAsia="zh-TW"/>
                        </w:rPr>
                        <w:t>閘門</w:t>
                      </w:r>
                    </w:p>
                    <w:p w14:paraId="67CE5DEF" w14:textId="0C45EE85" w:rsidR="00D17FDF" w:rsidRPr="004F4C71" w:rsidRDefault="00D17FDF" w:rsidP="00BF7E8A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亮起綠色</w:t>
                      </w:r>
                      <w:r w:rsidRPr="008D2416">
                        <w:rPr>
                          <w:rFonts w:ascii="Times New Roman" w:hAnsi="Times New Roman"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E34CF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9CA1" wp14:editId="78410D91">
                <wp:simplePos x="0" y="0"/>
                <wp:positionH relativeFrom="column">
                  <wp:posOffset>2232660</wp:posOffset>
                </wp:positionH>
                <wp:positionV relativeFrom="paragraph">
                  <wp:posOffset>124298</wp:posOffset>
                </wp:positionV>
                <wp:extent cx="1619250" cy="61912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E748" w14:textId="2F986728" w:rsidR="00D17FDF" w:rsidRPr="004F4C71" w:rsidRDefault="00D17FDF" w:rsidP="00E34CFB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亮起紅色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9CA1" id="文字方塊 44" o:spid="_x0000_s1050" type="#_x0000_t202" style="position:absolute;margin-left:175.8pt;margin-top:9.8pt;width:127.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" filled="f" stroked="f">
                <v:textbox>
                  <w:txbxContent>
                    <w:p w14:paraId="77A2E748" w14:textId="2F986728" w:rsidR="00D17FDF" w:rsidRPr="004F4C71" w:rsidRDefault="00D17FDF" w:rsidP="00E34CFB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亮起紅色</w:t>
                      </w:r>
                      <w:r w:rsidRPr="008D2416">
                        <w:rPr>
                          <w:rFonts w:ascii="Times New Roman" w:hAnsi="Times New Roman"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DE65CC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A56DC4" wp14:editId="106DBB52">
                <wp:simplePos x="0" y="0"/>
                <wp:positionH relativeFrom="column">
                  <wp:posOffset>2264410</wp:posOffset>
                </wp:positionH>
                <wp:positionV relativeFrom="paragraph">
                  <wp:posOffset>88900</wp:posOffset>
                </wp:positionV>
                <wp:extent cx="1562100" cy="619125"/>
                <wp:effectExtent l="0" t="0" r="19050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54C1A872" id="矩形 40" o:spid="_x0000_s1026" style="position:absolute;margin-left:178.3pt;margin-top:7pt;width:123pt;height:48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" fillcolor="white [3201]" strokecolor="#5f7791 [3209]" strokeweight="2pt"/>
            </w:pict>
          </mc:Fallback>
        </mc:AlternateContent>
      </w:r>
    </w:p>
    <w:p w14:paraId="3F4D7521" w14:textId="73343FC3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12F3136" w14:textId="4ED09CE0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29B1E38B" w14:textId="0747BF55" w:rsidR="00DB72F9" w:rsidRPr="002F00EF" w:rsidRDefault="00DB72F9" w:rsidP="00DB72F9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6" w:name="_Toc28268327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 xml:space="preserve">實際模式 </w:t>
      </w:r>
      <w:r w:rsidRPr="008D2416">
        <w:rPr>
          <w:rFonts w:ascii="Times New Roman" w:hAnsi="Times New Roman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16"/>
    </w:p>
    <w:p w14:paraId="68EE8FCB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B9E6DCD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43EBE73" w14:textId="613D857F" w:rsidR="00874357" w:rsidRPr="002F00EF" w:rsidRDefault="00874357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0B4FB2" wp14:editId="14C3F366">
                <wp:simplePos x="0" y="0"/>
                <wp:positionH relativeFrom="margin">
                  <wp:align>center</wp:align>
                </wp:positionH>
                <wp:positionV relativeFrom="paragraph">
                  <wp:posOffset>-16342</wp:posOffset>
                </wp:positionV>
                <wp:extent cx="1647646" cy="560717"/>
                <wp:effectExtent l="0" t="0" r="10160" b="10795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oundrect w14:anchorId="1F220627" id="圓角矩形 47" o:spid="_x0000_s1026" style="position:absolute;margin-left:0;margin-top:-1.3pt;width:129.75pt;height:44.1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" fillcolor="white [3201]" strokecolor="#5f7791 [3209]" strokeweight="2pt">
                <w10:wrap anchorx="margin"/>
              </v:roundrect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BD7A4B5" wp14:editId="09AC94FA">
                <wp:simplePos x="0" y="0"/>
                <wp:positionH relativeFrom="margin">
                  <wp:align>center</wp:align>
                </wp:positionH>
                <wp:positionV relativeFrom="paragraph">
                  <wp:posOffset>443</wp:posOffset>
                </wp:positionV>
                <wp:extent cx="1112520" cy="438785"/>
                <wp:effectExtent l="0" t="0" r="0" b="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B1F2" w14:textId="16BB889E" w:rsidR="00D17FDF" w:rsidRPr="00874357" w:rsidRDefault="00D17FDF" w:rsidP="00874357">
                            <w:pPr>
                              <w:jc w:val="center"/>
                              <w:rPr>
                                <w:b/>
                                <w:sz w:val="32"/>
                                <w:lang w:eastAsia="zh-TW"/>
                              </w:rPr>
                            </w:pPr>
                            <w:r w:rsidRPr="00874357">
                              <w:rPr>
                                <w:rFonts w:hint="eastAsia"/>
                                <w:b/>
                                <w:sz w:val="32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A4B5" id="_x0000_s1051" type="#_x0000_t202" style="position:absolute;margin-left:0;margin-top:.05pt;width:87.6pt;height:34.5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" filled="f" stroked="f">
                <v:textbox>
                  <w:txbxContent>
                    <w:p w14:paraId="3479B1F2" w14:textId="16BB889E" w:rsidR="00D17FDF" w:rsidRPr="00874357" w:rsidRDefault="00D17FDF" w:rsidP="00874357">
                      <w:pPr>
                        <w:jc w:val="center"/>
                        <w:rPr>
                          <w:b/>
                          <w:sz w:val="32"/>
                          <w:lang w:eastAsia="zh-TW"/>
                        </w:rPr>
                      </w:pPr>
                      <w:r w:rsidRPr="00874357">
                        <w:rPr>
                          <w:rFonts w:hint="eastAsia"/>
                          <w:b/>
                          <w:sz w:val="32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D437F9" w14:textId="08ADFFA7" w:rsidR="00575986" w:rsidRPr="002F00EF" w:rsidRDefault="00FE7760" w:rsidP="00B713CD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1F057D" wp14:editId="7E6A4342">
                <wp:simplePos x="0" y="0"/>
                <wp:positionH relativeFrom="column">
                  <wp:posOffset>4225763</wp:posOffset>
                </wp:positionH>
                <wp:positionV relativeFrom="paragraph">
                  <wp:posOffset>553720</wp:posOffset>
                </wp:positionV>
                <wp:extent cx="561975" cy="333375"/>
                <wp:effectExtent l="0" t="0" r="28575" b="28575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514F" w14:textId="03E45F99" w:rsidR="00D17FDF" w:rsidRPr="00753142" w:rsidRDefault="00D17FDF" w:rsidP="00707FDF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57D" id="_x0000_s1052" type="#_x0000_t202" style="position:absolute;margin-left:332.75pt;margin-top:43.6pt;width:44.25pt;height:26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">
                <v:textbox>
                  <w:txbxContent>
                    <w:p w14:paraId="3ABB514F" w14:textId="03E45F99" w:rsidR="00D17FDF" w:rsidRPr="00753142" w:rsidRDefault="00D17FDF" w:rsidP="00707FDF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9C0AB3" wp14:editId="7314C0DF">
                <wp:simplePos x="0" y="0"/>
                <wp:positionH relativeFrom="column">
                  <wp:posOffset>2935812</wp:posOffset>
                </wp:positionH>
                <wp:positionV relativeFrom="paragraph">
                  <wp:posOffset>349766</wp:posOffset>
                </wp:positionV>
                <wp:extent cx="1306505" cy="755340"/>
                <wp:effectExtent l="38100" t="76200" r="294005" b="26035"/>
                <wp:wrapNone/>
                <wp:docPr id="53" name="肘形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505" cy="755340"/>
                        </a:xfrm>
                        <a:prstGeom prst="bentConnector3">
                          <a:avLst>
                            <a:gd name="adj1" fmla="val -202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6719F5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53" o:spid="_x0000_s1026" type="#_x0000_t34" style="position:absolute;margin-left:231.15pt;margin-top:27.55pt;width:102.85pt;height:59.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" adj="-4373" strokecolor="#3b231b [3044]">
                <v:stroke endarrow="block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3FBDE99" wp14:editId="40E561F3">
                <wp:simplePos x="0" y="0"/>
                <wp:positionH relativeFrom="margin">
                  <wp:posOffset>1797685</wp:posOffset>
                </wp:positionH>
                <wp:positionV relativeFrom="paragraph">
                  <wp:posOffset>923925</wp:posOffset>
                </wp:positionV>
                <wp:extent cx="1881505" cy="438785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B756" w14:textId="7F0F534E" w:rsidR="00D17FDF" w:rsidRPr="00FE7760" w:rsidRDefault="00D17FDF" w:rsidP="00707FDF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接受到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 w:val="24"/>
                                <w:lang w:eastAsia="zh-TW"/>
                              </w:rPr>
                              <w:t>Arduino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訊息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DE99" id="_x0000_s1053" type="#_x0000_t202" style="position:absolute;margin-left:141.55pt;margin-top:72.75pt;width:148.15pt;height:34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" filled="f" stroked="f">
                <v:textbox>
                  <w:txbxContent>
                    <w:p w14:paraId="372FB756" w14:textId="7F0F534E" w:rsidR="00D17FDF" w:rsidRPr="00FE7760" w:rsidRDefault="00D17FDF" w:rsidP="00707FDF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接受到</w:t>
                      </w:r>
                      <w:r w:rsidRPr="008D2416">
                        <w:rPr>
                          <w:rFonts w:ascii="Times New Roman" w:hAnsi="Times New Roman" w:hint="eastAsia"/>
                          <w:sz w:val="24"/>
                          <w:lang w:eastAsia="zh-TW"/>
                        </w:rPr>
                        <w:t>Arduino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訊息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3E72A" wp14:editId="50D79EBA">
                <wp:simplePos x="0" y="0"/>
                <wp:positionH relativeFrom="margin">
                  <wp:posOffset>1468519</wp:posOffset>
                </wp:positionH>
                <wp:positionV relativeFrom="paragraph">
                  <wp:posOffset>551785</wp:posOffset>
                </wp:positionV>
                <wp:extent cx="2603677" cy="1233377"/>
                <wp:effectExtent l="0" t="0" r="25400" b="24130"/>
                <wp:wrapNone/>
                <wp:docPr id="50" name="流程圖: 決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677" cy="123337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2B3253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0" o:spid="_x0000_s1026" type="#_x0000_t110" style="position:absolute;margin-left:115.65pt;margin-top:43.45pt;width:205pt;height:9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" fillcolor="white [3201]" strokecolor="#5f7791 [3209]" strokeweight="2pt"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431AB02" wp14:editId="769C4B62">
                <wp:simplePos x="0" y="0"/>
                <wp:positionH relativeFrom="margin">
                  <wp:posOffset>2503805</wp:posOffset>
                </wp:positionH>
                <wp:positionV relativeFrom="paragraph">
                  <wp:posOffset>1965960</wp:posOffset>
                </wp:positionV>
                <wp:extent cx="561975" cy="350520"/>
                <wp:effectExtent l="0" t="0" r="28575" b="1143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6E5C" w14:textId="159C733B" w:rsidR="00D17FDF" w:rsidRPr="00753142" w:rsidRDefault="00D17FDF" w:rsidP="009A1CD0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8D2416">
                              <w:rPr>
                                <w:rFonts w:ascii="Times New Roman" w:hAnsi="Times New Roman"/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B02" id="_x0000_s1054" type="#_x0000_t202" style="position:absolute;margin-left:197.15pt;margin-top:154.8pt;width:44.25pt;height:27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">
                <v:textbox>
                  <w:txbxContent>
                    <w:p w14:paraId="47E96E5C" w14:textId="159C733B" w:rsidR="00D17FDF" w:rsidRPr="00753142" w:rsidRDefault="00D17FDF" w:rsidP="009A1CD0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8D2416">
                        <w:rPr>
                          <w:rFonts w:ascii="Times New Roman" w:hAnsi="Times New Roman"/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B729C4" wp14:editId="05CF82DB">
                <wp:simplePos x="0" y="0"/>
                <wp:positionH relativeFrom="column">
                  <wp:posOffset>2787015</wp:posOffset>
                </wp:positionH>
                <wp:positionV relativeFrom="paragraph">
                  <wp:posOffset>1812009</wp:posOffset>
                </wp:positionV>
                <wp:extent cx="17253" cy="724619"/>
                <wp:effectExtent l="38100" t="0" r="59055" b="56515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356E9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19.45pt;margin-top:142.7pt;width:1.35pt;height:5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CFD7D8" wp14:editId="0BDBC399">
                <wp:simplePos x="0" y="0"/>
                <wp:positionH relativeFrom="margin">
                  <wp:posOffset>2010410</wp:posOffset>
                </wp:positionH>
                <wp:positionV relativeFrom="paragraph">
                  <wp:posOffset>2875221</wp:posOffset>
                </wp:positionV>
                <wp:extent cx="1560830" cy="775970"/>
                <wp:effectExtent l="0" t="0" r="0" b="508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FE60B" w14:textId="7F3E7488" w:rsidR="00D17FDF" w:rsidRPr="00DB72F9" w:rsidRDefault="00D17FDF" w:rsidP="00DB72F9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執行</w:t>
                            </w:r>
                            <w:r w:rsidRPr="008D2416">
                              <w:rPr>
                                <w:rFonts w:ascii="Times New Roman" w:hAnsi="Times New Roman" w:hint="eastAsia"/>
                                <w:sz w:val="28"/>
                                <w:lang w:eastAsia="zh-TW"/>
                              </w:rPr>
                              <w:t>YOLO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D7D8" id="_x0000_s1055" type="#_x0000_t202" style="position:absolute;margin-left:158.3pt;margin-top:226.4pt;width:122.9pt;height:6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" filled="f" stroked="f">
                <v:textbox>
                  <w:txbxContent>
                    <w:p w14:paraId="39CFE60B" w14:textId="7F3E7488" w:rsidR="00D17FDF" w:rsidRPr="00DB72F9" w:rsidRDefault="00D17FDF" w:rsidP="00DB72F9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執行</w:t>
                      </w:r>
                      <w:r w:rsidRPr="008D2416">
                        <w:rPr>
                          <w:rFonts w:ascii="Times New Roman" w:hAnsi="Times New Roman" w:hint="eastAsia"/>
                          <w:sz w:val="28"/>
                          <w:lang w:eastAsia="zh-TW"/>
                        </w:rPr>
                        <w:t>YOLO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程式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3F33D2" wp14:editId="13C80A73">
                <wp:simplePos x="0" y="0"/>
                <wp:positionH relativeFrom="column">
                  <wp:posOffset>1744818</wp:posOffset>
                </wp:positionH>
                <wp:positionV relativeFrom="paragraph">
                  <wp:posOffset>2656501</wp:posOffset>
                </wp:positionV>
                <wp:extent cx="2137144" cy="808074"/>
                <wp:effectExtent l="0" t="0" r="15875" b="1143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8080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645679A7" id="_x0000_t109" coordsize="21600,21600" o:spt="109" path="m,l,21600r21600,l21600,xe">
                <v:stroke joinstyle="miter"/>
                <v:path gradientshapeok="t" o:connecttype="rect"/>
              </v:shapetype>
              <v:shape id="流程圖: 程序 59" o:spid="_x0000_s1026" type="#_x0000_t109" style="position:absolute;margin-left:137.4pt;margin-top:209.15pt;width:168.3pt;height:6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" filled="f" strokecolor="#5f7791 [3209]" strokeweight="2pt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2C7C1E" wp14:editId="5A1EF182">
                <wp:simplePos x="0" y="0"/>
                <wp:positionH relativeFrom="column">
                  <wp:posOffset>4156075</wp:posOffset>
                </wp:positionH>
                <wp:positionV relativeFrom="paragraph">
                  <wp:posOffset>2590327</wp:posOffset>
                </wp:positionV>
                <wp:extent cx="1967023" cy="134493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67023" cy="1344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398D" w14:textId="72F55199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>物件偵測</w:t>
                            </w:r>
                          </w:p>
                          <w:p w14:paraId="37142634" w14:textId="2D9351FE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車型</w:t>
                            </w: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號碼顯示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7C1E" id="文字方塊 204" o:spid="_x0000_s1056" type="#_x0000_t202" style="position:absolute;margin-left:327.25pt;margin-top:203.95pt;width:154.9pt;height:10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" filled="f" stroked="f">
                <v:textbox>
                  <w:txbxContent>
                    <w:p w14:paraId="53E7398D" w14:textId="72F55199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>物件偵測</w:t>
                      </w:r>
                    </w:p>
                    <w:p w14:paraId="37142634" w14:textId="2D9351FE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車型</w:t>
                      </w: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車牌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號碼顯示</w:t>
                      </w:r>
                    </w:p>
                  </w:txbxContent>
                </v:textbox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F6D7E" wp14:editId="5E29532E">
                <wp:simplePos x="0" y="0"/>
                <wp:positionH relativeFrom="column">
                  <wp:posOffset>4308933</wp:posOffset>
                </wp:positionH>
                <wp:positionV relativeFrom="paragraph">
                  <wp:posOffset>2643550</wp:posOffset>
                </wp:positionV>
                <wp:extent cx="1724025" cy="758825"/>
                <wp:effectExtent l="438150" t="0" r="28575" b="22225"/>
                <wp:wrapNone/>
                <wp:docPr id="203" name="直線圖說文字 1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88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93"/>
                            <a:gd name="adj4" fmla="val -2442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483" w14:textId="77777777" w:rsidR="00D17FDF" w:rsidRPr="00394CE6" w:rsidRDefault="00D17FDF" w:rsidP="00394CE6">
                            <w:pPr>
                              <w:rPr>
                                <w:rFonts w:eastAsia="STXinwei"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6D7E" id="直線圖說文字 1 203" o:spid="_x0000_s1057" type="#_x0000_t47" style="position:absolute;margin-left:339.3pt;margin-top:208.15pt;width:135.75pt;height:5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" adj="-5276,12850,-755,12808" fillcolor="white [3201]" strokecolor="#5f7791 [3209]" strokeweight="2pt">
                <v:stroke dashstyle="3 1"/>
                <v:textbox>
                  <w:txbxContent>
                    <w:p w14:paraId="41EBE483" w14:textId="77777777" w:rsidR="00D17FDF" w:rsidRPr="00394CE6" w:rsidRDefault="00D17FDF" w:rsidP="00394CE6">
                      <w:pPr>
                        <w:rPr>
                          <w:rFonts w:eastAsia="STXinwei"/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FF78E1" wp14:editId="5050871C">
                <wp:simplePos x="0" y="0"/>
                <wp:positionH relativeFrom="column">
                  <wp:posOffset>172395</wp:posOffset>
                </wp:positionH>
                <wp:positionV relativeFrom="paragraph">
                  <wp:posOffset>1723567</wp:posOffset>
                </wp:positionV>
                <wp:extent cx="1112520" cy="1223645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1223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637" w14:textId="171A0DC5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安全車牌</w:t>
                            </w:r>
                          </w:p>
                          <w:p w14:paraId="5D8EFC88" w14:textId="3E267CA9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視訊截圖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78E1" id="_x0000_s1058" type="#_x0000_t202" style="position:absolute;margin-left:13.55pt;margin-top:135.7pt;width:87.6pt;height:96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" filled="f" stroked="f">
                <v:textbox>
                  <w:txbxContent>
                    <w:p w14:paraId="6F682637" w14:textId="171A0DC5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安全車牌</w:t>
                      </w:r>
                    </w:p>
                    <w:p w14:paraId="5D8EFC88" w14:textId="3E267CA9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視訊截圖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7C1D72" wp14:editId="0F1E983D">
                <wp:simplePos x="0" y="0"/>
                <wp:positionH relativeFrom="margin">
                  <wp:align>left</wp:align>
                </wp:positionH>
                <wp:positionV relativeFrom="paragraph">
                  <wp:posOffset>1750607</wp:posOffset>
                </wp:positionV>
                <wp:extent cx="1466215" cy="750199"/>
                <wp:effectExtent l="0" t="0" r="19685" b="12065"/>
                <wp:wrapNone/>
                <wp:docPr id="58" name="流程圖: 資料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019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6EEEF69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58" o:spid="_x0000_s1026" type="#_x0000_t111" style="position:absolute;margin-left:0;margin-top:137.85pt;width:115.45pt;height:59.0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" filled="f" strokecolor="#5f7791 [3209]" strokeweight="2pt">
                <w10:wrap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1DF7A8" wp14:editId="0B306A79">
                <wp:simplePos x="0" y="0"/>
                <wp:positionH relativeFrom="column">
                  <wp:posOffset>657195</wp:posOffset>
                </wp:positionH>
                <wp:positionV relativeFrom="paragraph">
                  <wp:posOffset>2522471</wp:posOffset>
                </wp:positionV>
                <wp:extent cx="1035170" cy="553253"/>
                <wp:effectExtent l="19050" t="0" r="12700" b="37465"/>
                <wp:wrapNone/>
                <wp:docPr id="192" name="肘形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553253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44270E1E" id="肘形接點 192" o:spid="_x0000_s1026" type="#_x0000_t34" style="position:absolute;margin-left:51.75pt;margin-top:198.6pt;width:81.5pt;height:4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" adj="-1" strokecolor="#3b231b [3044]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05BB446" wp14:editId="321427A5">
                <wp:simplePos x="0" y="0"/>
                <wp:positionH relativeFrom="margin">
                  <wp:posOffset>1840570</wp:posOffset>
                </wp:positionH>
                <wp:positionV relativeFrom="paragraph">
                  <wp:posOffset>3836670</wp:posOffset>
                </wp:positionV>
                <wp:extent cx="1892300" cy="1404620"/>
                <wp:effectExtent l="0" t="0" r="12700" b="1206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F469F" w14:textId="5D48F4C1" w:rsidR="00D17FDF" w:rsidRPr="00DB72F9" w:rsidRDefault="00D17FDF" w:rsidP="00FD1050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傳送是否</w:t>
                            </w:r>
                            <w:r w:rsidRPr="00DB72F9">
                              <w:rPr>
                                <w:sz w:val="24"/>
                                <w:lang w:eastAsia="zh-TW"/>
                              </w:rPr>
                              <w:t>為安全車牌代</w:t>
                            </w: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BB446" id="_x0000_s1059" type="#_x0000_t202" style="position:absolute;margin-left:144.95pt;margin-top:302.1pt;width:149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">
                <v:textbox style="mso-fit-shape-to-text:t">
                  <w:txbxContent>
                    <w:p w14:paraId="236F469F" w14:textId="5D48F4C1" w:rsidR="00D17FDF" w:rsidRPr="00DB72F9" w:rsidRDefault="00D17FDF" w:rsidP="00FD1050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傳送是否</w:t>
                      </w:r>
                      <w:r w:rsidRPr="00DB72F9">
                        <w:rPr>
                          <w:sz w:val="24"/>
                          <w:lang w:eastAsia="zh-TW"/>
                        </w:rPr>
                        <w:t>為安全車牌代</w:t>
                      </w: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CA87AC" wp14:editId="26508563">
                <wp:simplePos x="0" y="0"/>
                <wp:positionH relativeFrom="column">
                  <wp:posOffset>2784638</wp:posOffset>
                </wp:positionH>
                <wp:positionV relativeFrom="paragraph">
                  <wp:posOffset>3528222</wp:posOffset>
                </wp:positionV>
                <wp:extent cx="0" cy="1146810"/>
                <wp:effectExtent l="76200" t="0" r="57150" b="53340"/>
                <wp:wrapNone/>
                <wp:docPr id="205" name="直線單箭頭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2D22830" id="直線單箭頭接點 205" o:spid="_x0000_s1026" type="#_x0000_t32" style="position:absolute;margin-left:219.25pt;margin-top:277.8pt;width:0;height:9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46DEEE" wp14:editId="4C2E5B32">
                <wp:simplePos x="0" y="0"/>
                <wp:positionH relativeFrom="margin">
                  <wp:posOffset>2700655</wp:posOffset>
                </wp:positionH>
                <wp:positionV relativeFrom="paragraph">
                  <wp:posOffset>4770814</wp:posOffset>
                </wp:positionV>
                <wp:extent cx="187325" cy="154940"/>
                <wp:effectExtent l="0" t="0" r="22225" b="16510"/>
                <wp:wrapNone/>
                <wp:docPr id="198" name="流程圖: 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15494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44C6A6E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98" o:spid="_x0000_s1026" type="#_x0000_t120" style="position:absolute;margin-left:212.65pt;margin-top:375.65pt;width:14.75pt;height:12.2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" filled="f" strokecolor="#1f120e [1604]" strokeweight="2pt">
                <w10:wrap anchorx="margin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242EB7" wp14:editId="515A71B7">
                <wp:simplePos x="0" y="0"/>
                <wp:positionH relativeFrom="column">
                  <wp:posOffset>2763484</wp:posOffset>
                </wp:positionH>
                <wp:positionV relativeFrom="paragraph">
                  <wp:posOffset>167077</wp:posOffset>
                </wp:positionV>
                <wp:extent cx="0" cy="353683"/>
                <wp:effectExtent l="76200" t="0" r="7620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5E19BB53" id="直線單箭頭接點 49" o:spid="_x0000_s1026" type="#_x0000_t32" style="position:absolute;margin-left:217.6pt;margin-top:13.15pt;width:0;height: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" strokecolor="#3b231b [3044]">
                <v:stroke endarrow="block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575986"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實驗步驟</w:t>
      </w:r>
    </w:p>
    <w:p w14:paraId="46A04C53" w14:textId="22B68BF9" w:rsidR="006E65BF" w:rsidRPr="002F00EF" w:rsidRDefault="00B713CD" w:rsidP="006E65B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首先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我們必須先訓練好我們所想辨識的物件，如我們是辨識「機車」、「小客車」、「車牌」</w:t>
      </w:r>
      <w:r w:rsidR="00A556E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，所以需要訓練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所需要辨識的權重檔案，因為</w:t>
      </w:r>
      <w:r w:rsidR="001D4AE9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能接受的檔案為</w:t>
      </w:r>
      <w:r w:rsidR="001D4AE9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格式，並不方便直接編輯使用所以我們利用</w:t>
      </w:r>
      <w:r w:rsidR="001D4AE9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L</w:t>
      </w:r>
      <w:r w:rsidR="001D4AE9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abelimg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程式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(圖一)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框選標記物件成</w:t>
      </w:r>
      <w:r w:rsidR="001D4AE9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XML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，再利用轉譯程式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(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make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_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main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_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txt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.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)成</w:t>
      </w:r>
      <w:r w:rsidR="001D4AE9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檔案。</w:t>
      </w:r>
    </w:p>
    <w:p w14:paraId="600A4EA0" w14:textId="187EAC58" w:rsidR="00B713CD" w:rsidRPr="002F00EF" w:rsidRDefault="006E65BF" w:rsidP="006E65BF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06CF90" wp14:editId="08B074B8">
                <wp:simplePos x="0" y="0"/>
                <wp:positionH relativeFrom="margin">
                  <wp:posOffset>5398135</wp:posOffset>
                </wp:positionH>
                <wp:positionV relativeFrom="paragraph">
                  <wp:posOffset>1454018</wp:posOffset>
                </wp:positionV>
                <wp:extent cx="519380" cy="380035"/>
                <wp:effectExtent l="0" t="0" r="0" b="1270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6BE" w14:textId="330A351D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F90" id="_x0000_s1060" type="#_x0000_t202" style="position:absolute;margin-left:425.05pt;margin-top:114.5pt;width:40.9pt;height:2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" filled="f" stroked="f">
                <v:textbox>
                  <w:txbxContent>
                    <w:p w14:paraId="68CEC6BE" w14:textId="330A351D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A35424E" wp14:editId="49E003E0">
                <wp:simplePos x="0" y="0"/>
                <wp:positionH relativeFrom="margin">
                  <wp:posOffset>2916241</wp:posOffset>
                </wp:positionH>
                <wp:positionV relativeFrom="paragraph">
                  <wp:posOffset>1478659</wp:posOffset>
                </wp:positionV>
                <wp:extent cx="519380" cy="380035"/>
                <wp:effectExtent l="0" t="0" r="0" b="12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0CC0" w14:textId="41719F14" w:rsidR="00D17FDF" w:rsidRDefault="00D17FDF">
                            <w:r>
                              <w:rPr>
                                <w:rFonts w:hint="eastAsia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424E" id="_x0000_s1061" type="#_x0000_t202" style="position:absolute;margin-left:229.65pt;margin-top:116.45pt;width:40.9pt;height:29.9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" filled="f" stroked="f">
                <v:textbox>
                  <w:txbxContent>
                    <w:p w14:paraId="2E020CC0" w14:textId="41719F14" w:rsidR="00D17FDF" w:rsidRDefault="00D17FDF">
                      <w:r>
                        <w:rPr>
                          <w:rFonts w:hint="eastAsia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anchor distT="0" distB="0" distL="114300" distR="114300" simplePos="0" relativeHeight="251763712" behindDoc="0" locked="0" layoutInCell="1" allowOverlap="1" wp14:anchorId="46B617E0" wp14:editId="04FB8B26">
            <wp:simplePos x="0" y="0"/>
            <wp:positionH relativeFrom="margin">
              <wp:align>right</wp:align>
            </wp:positionH>
            <wp:positionV relativeFrom="paragraph">
              <wp:posOffset>670997</wp:posOffset>
            </wp:positionV>
            <wp:extent cx="2151126" cy="1075563"/>
            <wp:effectExtent l="0" t="0" r="1905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nacon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6" cy="107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AC"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07D462D4" wp14:editId="7F94B948">
            <wp:extent cx="2930732" cy="1768018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17" cy="1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AC2" w14:textId="06426BD7" w:rsidR="000509AC" w:rsidRPr="002F00EF" w:rsidRDefault="00C46DAE" w:rsidP="000509AC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2E80BA5" wp14:editId="55BED5F9">
                <wp:simplePos x="0" y="0"/>
                <wp:positionH relativeFrom="rightMargin">
                  <wp:posOffset>-431597</wp:posOffset>
                </wp:positionH>
                <wp:positionV relativeFrom="paragraph">
                  <wp:posOffset>754660</wp:posOffset>
                </wp:positionV>
                <wp:extent cx="519380" cy="372415"/>
                <wp:effectExtent l="0" t="0" r="0" b="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4408C" w14:textId="058EF6F9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0BA5" id="_x0000_s1062" type="#_x0000_t202" style="position:absolute;margin-left:-34pt;margin-top:59.4pt;width:40.9pt;height:2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" filled="f" stroked="f">
                <v:textbox>
                  <w:txbxContent>
                    <w:p w14:paraId="00A4408C" w14:textId="058EF6F9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292C0C4" wp14:editId="7C53B312">
                <wp:simplePos x="0" y="0"/>
                <wp:positionH relativeFrom="margin">
                  <wp:posOffset>1799540</wp:posOffset>
                </wp:positionH>
                <wp:positionV relativeFrom="paragraph">
                  <wp:posOffset>840816</wp:posOffset>
                </wp:positionV>
                <wp:extent cx="519380" cy="380035"/>
                <wp:effectExtent l="0" t="0" r="0" b="1270"/>
                <wp:wrapNone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1CA5" w14:textId="19C1B2D0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C0C4" id="_x0000_s1063" type="#_x0000_t202" style="position:absolute;margin-left:141.7pt;margin-top:66.2pt;width:40.9pt;height:2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" filled="f" stroked="f">
                <v:textbox>
                  <w:txbxContent>
                    <w:p w14:paraId="5A8B1CA5" w14:textId="19C1B2D0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74D488" wp14:editId="43D8EB15">
                <wp:simplePos x="0" y="0"/>
                <wp:positionH relativeFrom="margin">
                  <wp:posOffset>445668</wp:posOffset>
                </wp:positionH>
                <wp:positionV relativeFrom="paragraph">
                  <wp:posOffset>862533</wp:posOffset>
                </wp:positionV>
                <wp:extent cx="519380" cy="380035"/>
                <wp:effectExtent l="0" t="0" r="0" b="12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0264" w14:textId="6C33D11C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D488" id="_x0000_s1064" type="#_x0000_t202" style="position:absolute;margin-left:35.1pt;margin-top:67.9pt;width:40.9pt;height:29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" filled="f" stroked="f">
                <v:textbox>
                  <w:txbxContent>
                    <w:p w14:paraId="07A80264" w14:textId="6C33D11C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11EE8BC7" wp14:editId="077501DA">
            <wp:extent cx="2706624" cy="11503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as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30" cy="11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  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4920883B" wp14:editId="001718E7">
            <wp:extent cx="1843431" cy="1084371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10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</w:t>
      </w:r>
    </w:p>
    <w:p w14:paraId="055AE4A1" w14:textId="28371074" w:rsidR="00BC6651" w:rsidRPr="002F00EF" w:rsidRDefault="001D4AE9" w:rsidP="001D4AE9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框選好照片，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需使用裡面的分類程式(</w:t>
      </w:r>
      <w:r w:rsidR="006E65BF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voc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_</w:t>
      </w:r>
      <w:r w:rsidR="006E65BF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annotation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.</w:t>
      </w:r>
      <w:r w:rsidR="006E65BF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py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)，將訓練檔分為訓練集、驗證集、測試集，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在訓練前必須先滿足訓練環境，如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Anaconda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(圖二)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TensorFlow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三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r w:rsidR="00BC6651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Ker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as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四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等等程式，修正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.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訓練程式中的路徑及可開始訓練，為了增加訓練速度我們有使用</w:t>
      </w:r>
      <w:r w:rsidR="00BC6651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NVIDAI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GPU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用</w:t>
      </w:r>
      <w:r w:rsidR="00BC6651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C</w:t>
      </w:r>
      <w:r w:rsidR="00BC6651" w:rsidRPr="008D2416">
        <w:rPr>
          <w:rFonts w:ascii="Times New Roman" w:hAnsi="Times New Roman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ODA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(圖五)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加速增加訓練速度。</w:t>
      </w:r>
    </w:p>
    <w:p w14:paraId="68819725" w14:textId="4C5DF228" w:rsidR="007F2A39" w:rsidRPr="002F00EF" w:rsidRDefault="00BC6651" w:rsidP="001D4AE9">
      <w:pPr>
        <w:rPr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訓練完成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後(</w:t>
      </w:r>
      <w:r w:rsidR="00B23820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trained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_</w:t>
      </w:r>
      <w:r w:rsidR="00B23820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weights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_</w:t>
      </w:r>
      <w:r w:rsidR="00B23820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final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.</w:t>
      </w:r>
      <w:r w:rsidR="00B23820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h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5</w:t>
      </w:r>
      <w:r w:rsidR="00B23820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，修正</w:t>
      </w:r>
      <w:r w:rsidR="00B23820"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使用的權重路徑，即可開始測試訓練效果。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(可參考網站教學</w:t>
      </w:r>
      <w:hyperlink r:id="rId29" w:history="1">
        <w:r w:rsidR="007F2A39" w:rsidRPr="008D2416">
          <w:rPr>
            <w:rStyle w:val="aff8"/>
            <w:rFonts w:ascii="Times New Roman" w:hAnsi="Times New Roman"/>
            <w:bCs/>
            <w:color w:val="auto"/>
            <w:spacing w:val="-1"/>
            <w:sz w:val="18"/>
            <w:szCs w:val="48"/>
            <w:u w:val="none"/>
            <w:shd w:val="clear" w:color="auto" w:fill="FFFFFF"/>
            <w:lang w:eastAsia="zh-TW"/>
          </w:rPr>
          <w:t>https</w:t>
        </w:r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://</w:t>
        </w:r>
        <w:r w:rsidR="007F2A39" w:rsidRPr="008D2416">
          <w:rPr>
            <w:rStyle w:val="aff8"/>
            <w:rFonts w:ascii="Times New Roman" w:hAnsi="Times New Roman"/>
            <w:bCs/>
            <w:color w:val="auto"/>
            <w:spacing w:val="-1"/>
            <w:sz w:val="18"/>
            <w:szCs w:val="48"/>
            <w:u w:val="none"/>
            <w:shd w:val="clear" w:color="auto" w:fill="FFFFFF"/>
            <w:lang w:eastAsia="zh-TW"/>
          </w:rPr>
          <w:t>reurl</w:t>
        </w:r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.</w:t>
        </w:r>
        <w:r w:rsidR="007F2A39" w:rsidRPr="008D2416">
          <w:rPr>
            <w:rStyle w:val="aff8"/>
            <w:rFonts w:ascii="Times New Roman" w:hAnsi="Times New Roman"/>
            <w:bCs/>
            <w:color w:val="auto"/>
            <w:spacing w:val="-1"/>
            <w:sz w:val="18"/>
            <w:szCs w:val="48"/>
            <w:u w:val="none"/>
            <w:shd w:val="clear" w:color="auto" w:fill="FFFFFF"/>
            <w:lang w:eastAsia="zh-TW"/>
          </w:rPr>
          <w:t>cc</w:t>
        </w:r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/6</w:t>
        </w:r>
        <w:r w:rsidR="007F2A39" w:rsidRPr="008D2416">
          <w:rPr>
            <w:rStyle w:val="aff8"/>
            <w:rFonts w:ascii="Times New Roman" w:hAnsi="Times New Roman"/>
            <w:bCs/>
            <w:color w:val="auto"/>
            <w:spacing w:val="-1"/>
            <w:sz w:val="18"/>
            <w:szCs w:val="48"/>
            <w:u w:val="none"/>
            <w:shd w:val="clear" w:color="auto" w:fill="FFFFFF"/>
            <w:lang w:eastAsia="zh-TW"/>
          </w:rPr>
          <w:t>gRy</w:t>
        </w:r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5</w:t>
        </w:r>
        <w:r w:rsidR="007F2A39" w:rsidRPr="008D2416">
          <w:rPr>
            <w:rStyle w:val="aff8"/>
            <w:rFonts w:ascii="Times New Roman" w:hAnsi="Times New Roman"/>
            <w:bCs/>
            <w:color w:val="auto"/>
            <w:spacing w:val="-1"/>
            <w:sz w:val="18"/>
            <w:szCs w:val="48"/>
            <w:u w:val="none"/>
            <w:shd w:val="clear" w:color="auto" w:fill="FFFFFF"/>
            <w:lang w:eastAsia="zh-TW"/>
          </w:rPr>
          <w:t>M</w:t>
        </w:r>
      </w:hyperlink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)</w:t>
      </w:r>
    </w:p>
    <w:p w14:paraId="27EFE754" w14:textId="4CCF03FA" w:rsidR="007F2A39" w:rsidRPr="002F00EF" w:rsidRDefault="007F2A39" w:rsidP="001D4AE9">
      <w:pPr>
        <w:rPr>
          <w:rFonts w:asciiTheme="minorEastAsia" w:hAnsiTheme="minorEastAsia"/>
          <w:bCs/>
          <w:color w:val="auto"/>
          <w:spacing w:val="-1"/>
          <w:sz w:val="44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主程式寫在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.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py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含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arduino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通訊阜，若要直接實行，必須修改部分程式碼通訊阜部分，也因訓練出的模型效果不同，需要修改一些參數在本書後面程式碼介紹會做詳細的解釋。</w:t>
      </w:r>
    </w:p>
    <w:p w14:paraId="1B063FE8" w14:textId="3A4B9DCD" w:rsidR="00B713CD" w:rsidRPr="002F00EF" w:rsidRDefault="000509AC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開始編輯程式</w:t>
      </w:r>
      <w:r w:rsidR="007F2A3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，達到想要的成果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F1A4AF" w14:textId="77777777" w:rsidR="006E65BF" w:rsidRPr="002F00EF" w:rsidRDefault="006E65BF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36E56794" w14:textId="09F83D41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7" w:name="_Toc28268328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硬體製作:</w:t>
      </w:r>
      <w:bookmarkEnd w:id="17"/>
    </w:p>
    <w:p w14:paraId="67F18759" w14:textId="5075C1ED" w:rsidR="000B094C" w:rsidRPr="002F00EF" w:rsidRDefault="000B094C" w:rsidP="00E10813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停車場控制本篇選用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Arduino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ESP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-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8266 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Deving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 </w:t>
      </w:r>
    </w:p>
    <w:p w14:paraId="509D741E" w14:textId="51B99670" w:rsidR="000B094C" w:rsidRPr="002F00EF" w:rsidRDefault="000B094C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控制伺服馬達開關停車場閘門，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B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utton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感應車體進入與離開，使用三種不同的發光二極體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LED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做停車場指示燈。</w:t>
      </w:r>
    </w:p>
    <w:p w14:paraId="5DC8893E" w14:textId="016DA4C7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8" w:name="_Toc28268329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軟體撰寫:</w:t>
      </w:r>
      <w:bookmarkEnd w:id="18"/>
    </w:p>
    <w:p w14:paraId="6DF1678C" w14:textId="16DAD3D5" w:rsidR="00344160" w:rsidRPr="002F00EF" w:rsidRDefault="00344160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修改訓練類別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class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 xml:space="preserve"> (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voc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_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annotation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.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py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</w:p>
    <w:p w14:paraId="029E9652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8D2416">
        <w:rPr>
          <w:rFonts w:ascii="Times New Roman" w:eastAsia="新細明體" w:hAnsi="Times New Roman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xml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etree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ElementTree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as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ET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8F97E44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8D2416">
        <w:rPr>
          <w:rFonts w:ascii="Times New Roman" w:eastAsia="新細明體" w:hAnsi="Times New Roman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from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os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getcwd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366DAC3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28742BE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sets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=[('2007', '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train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'), ('2007', '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val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'), ('2007', '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test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')]  </w:t>
      </w:r>
    </w:p>
    <w:p w14:paraId="0BC4C457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6ACF069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classes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= ["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car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card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", "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car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", "</w:t>
      </w:r>
      <w:r w:rsidRPr="008D2416">
        <w:rPr>
          <w:rFonts w:ascii="Times New Roman" w:eastAsia="新細明體" w:hAnsi="Times New Roman" w:cs="Consolas"/>
          <w:color w:val="auto"/>
          <w:sz w:val="28"/>
          <w:szCs w:val="18"/>
          <w:bdr w:val="none" w:sz="0" w:space="0" w:color="auto" w:frame="1"/>
          <w:lang w:eastAsia="zh-TW"/>
        </w:rPr>
        <w:t>moto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"]  </w:t>
      </w:r>
    </w:p>
    <w:p w14:paraId="315D396E" w14:textId="7DDA81C6" w:rsidR="00EE259E" w:rsidRPr="002F00EF" w:rsidRDefault="00EE259E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以及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model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_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data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\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my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_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class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.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txt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同訓練檔物件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class</w:t>
      </w:r>
    </w:p>
    <w:p w14:paraId="3C687236" w14:textId="2B4AD243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載入我們需要函數</w:t>
      </w:r>
      <w:r w:rsidR="00EE259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庫</w:t>
      </w:r>
    </w:p>
    <w:p w14:paraId="713E8091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csv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#載入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csv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模組  </w:t>
      </w:r>
    </w:p>
    <w:p w14:paraId="05D73CAE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pytesseract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 載入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ocr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模組  </w:t>
      </w:r>
    </w:p>
    <w:p w14:paraId="2D3F9862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from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PIL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Image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#載入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image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的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pil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含數  </w:t>
      </w:r>
    </w:p>
    <w:p w14:paraId="7BC5B1C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cv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2 # 載入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opencv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 </w:t>
      </w:r>
    </w:p>
    <w:p w14:paraId="6A4218C0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serial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 載入 通訊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arduino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模型  </w:t>
      </w:r>
    </w:p>
    <w:p w14:paraId="04BC688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16"/>
          <w:szCs w:val="18"/>
          <w:lang w:eastAsia="zh-TW"/>
        </w:rPr>
      </w:pPr>
      <w:r w:rsidRPr="008D2416">
        <w:rPr>
          <w:rFonts w:ascii="Times New Roman" w:eastAsiaTheme="majorEastAsia" w:hAnsi="Times New Roman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numpy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as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Theme="majorEastAsia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np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# 載入可協助資料處理幫助圖片解析 </w:t>
      </w:r>
      <w:r w:rsidRPr="0014479A">
        <w:rPr>
          <w:rFonts w:asciiTheme="majorEastAsia" w:eastAsiaTheme="majorEastAsia" w:hAnsiTheme="majorEastAsia" w:cs="Consolas"/>
          <w:color w:val="auto"/>
          <w:sz w:val="16"/>
          <w:szCs w:val="18"/>
          <w:bdr w:val="none" w:sz="0" w:space="0" w:color="auto" w:frame="1"/>
          <w:lang w:eastAsia="zh-TW"/>
        </w:rPr>
        <w:t> </w:t>
      </w:r>
    </w:p>
    <w:p w14:paraId="52DFDA8D" w14:textId="5E654B31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將我們在過程中所會用到的全域變數先將其設定</w:t>
      </w:r>
    </w:p>
    <w:p w14:paraId="614D972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COM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PORT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'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COM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3'    # 指定通訊埠名稱  </w:t>
      </w:r>
    </w:p>
    <w:p w14:paraId="78AC072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BAUD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RATES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115200    # 設定傳輸速率  </w:t>
      </w:r>
    </w:p>
    <w:p w14:paraId="7A9C7E5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ser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serial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Serial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COM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PORT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, 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BAUD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RATES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)   # 初始化序列通訊埠  </w:t>
      </w:r>
    </w:p>
    <w:p w14:paraId="60A8FCB8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label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[] #做為車種存取  </w:t>
      </w:r>
    </w:p>
    <w:p w14:paraId="4DF4029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Safenumber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=["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MPT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3983","165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BFE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","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BDC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0771","2251</w:t>
      </w: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WJ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"] # 安全車牌設立  </w:t>
      </w:r>
    </w:p>
    <w:p w14:paraId="6F028E02" w14:textId="0A368B49" w:rsidR="00E83FDD" w:rsidRPr="0014479A" w:rsidRDefault="00E83FDD" w:rsidP="00E1081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8D2416">
        <w:rPr>
          <w:rFonts w:ascii="Times New Roman" w:hAnsi="Times New Roman" w:cs="Consolas"/>
          <w:color w:val="auto"/>
          <w:sz w:val="24"/>
          <w:szCs w:val="18"/>
          <w:bdr w:val="none" w:sz="0" w:space="0" w:color="auto" w:frame="1"/>
          <w:lang w:eastAsia="zh-TW"/>
        </w:rPr>
        <w:t>code</w:t>
      </w: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 = "" # 做為資料處理  </w:t>
      </w:r>
    </w:p>
    <w:p w14:paraId="51030853" w14:textId="21F166DA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我將部分程式打包成模塊，就先由模塊介紹</w:t>
      </w:r>
    </w:p>
    <w:p w14:paraId="450386AC" w14:textId="34BC6709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lastRenderedPageBreak/>
        <w:t>D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ef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 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test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是做</w:t>
      </w:r>
      <w:r w:rsidRPr="008D2416">
        <w:rPr>
          <w:rFonts w:ascii="Times New Roman" w:hAnsi="Times New Roman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yolo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辨識 並 分割車牌圖片</w:t>
      </w:r>
    </w:p>
    <w:p w14:paraId="1B4D108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new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():  </w:t>
      </w:r>
    </w:p>
    <w:p w14:paraId="767FCA8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F88B14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open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path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_0)    # 載入路徑圖片  </w:t>
      </w:r>
    </w:p>
    <w:p w14:paraId="5A0682F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46DABC6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Open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Error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!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again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!')  </w:t>
      </w:r>
    </w:p>
    <w:p w14:paraId="5079CB1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6B71739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detect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# 使用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辨識路徑圖片  </w:t>
      </w:r>
    </w:p>
    <w:p w14:paraId="7A6B7AA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4E72E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show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# 顯示圖片  </w:t>
      </w:r>
    </w:p>
    <w:p w14:paraId="449ACDF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01DCC34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close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session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0D3CD51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1C67ED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FDA9A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[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split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 ')[0]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label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# 解析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label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文字串  </w:t>
      </w:r>
    </w:p>
    <w:p w14:paraId="2C628AB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[''.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join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)]  </w:t>
      </w:r>
    </w:p>
    <w:p w14:paraId="5B71666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724C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= 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carc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 </w:t>
      </w:r>
    </w:p>
    <w:p w14:paraId="43FDA27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moto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= 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moto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</w:t>
      </w:r>
    </w:p>
    <w:p w14:paraId="744FB4C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= 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   </w:t>
      </w:r>
    </w:p>
    <w:p w14:paraId="30D743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D5500C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510CE3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 ==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moto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:  </w:t>
      </w:r>
    </w:p>
    <w:p w14:paraId="768A6C2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37641C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6B32393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moto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:  </w:t>
      </w:r>
    </w:p>
    <w:p w14:paraId="71686C1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4E08405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D9A3A0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[0:4] ==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:  </w:t>
      </w:r>
    </w:p>
    <w:p w14:paraId="10B0FD4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("車種:小客車")  </w:t>
      </w:r>
    </w:p>
    <w:p w14:paraId="70F070DD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[-0:-4] ==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1 :  </w:t>
      </w:r>
    </w:p>
    <w:p w14:paraId="5326CEB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('車種:小客車')  </w:t>
      </w:r>
    </w:p>
    <w:p w14:paraId="12D502D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0DAF3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AB9B0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00B2544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5457622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讀取先前存取的座標路徑   </w:t>
      </w:r>
    </w:p>
    <w:p w14:paraId="375E88B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with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open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_1.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csv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",'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',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encoding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='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UTF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-8')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open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#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newline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='' 是為了讓換行更可以被解析  </w:t>
      </w:r>
    </w:p>
    <w:p w14:paraId="40B043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csv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reader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open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50EF07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692CDA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78B4361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  </w:t>
      </w:r>
    </w:p>
    <w:p w14:paraId="348C3F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[0]  </w:t>
      </w:r>
    </w:p>
    <w:p w14:paraId="0379DE2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座標分別為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[1-4] 以下做為解析列表  </w:t>
      </w:r>
    </w:p>
    <w:p w14:paraId="754CE0E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[1]) -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215CCA1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[2]) -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FC2D6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[3]) +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70B5C5F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[4]) +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0878676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E22B5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path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_1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imread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fps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jpg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")  </w:t>
      </w:r>
    </w:p>
    <w:p w14:paraId="648E51D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切割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row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列表所提供的座標  </w:t>
      </w:r>
    </w:p>
    <w:p w14:paraId="42E7CAE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path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_1[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515EDEA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rgb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F914A8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以下是存一張二值圖 稍後可以做程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ocr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辨識  </w:t>
      </w:r>
    </w:p>
    <w:p w14:paraId="43E4A89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cvtColor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COLOR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BGR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#讀取鏡頭畫面並灰化  </w:t>
      </w:r>
    </w:p>
    <w:p w14:paraId="362434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60EFE9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threshold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,100,255,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BINARY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#車牌切割後　二值化  </w:t>
      </w:r>
    </w:p>
    <w:p w14:paraId="28493A2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C47A69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)   #輸出切割後車牌  </w:t>
      </w:r>
    </w:p>
    <w:p w14:paraId="03CF5F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457C62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cap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release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()  </w:t>
      </w:r>
    </w:p>
    <w:p w14:paraId="61DCC2F3" w14:textId="77777777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C632A0C" w14:textId="506ED4C1" w:rsidR="0035272B" w:rsidRPr="002F00EF" w:rsidRDefault="0035272B" w:rsidP="00EE259E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6E4DEC8" w14:textId="0A0EB4BC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1385168" w14:textId="40FB0F75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因為</w:t>
      </w:r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我們所訓練出的物件辨識只能抓致大概位子其標示不夠精準，所以我們需要掛一個濾波器，做法就像傳統的車牌辨識。</w:t>
      </w:r>
    </w:p>
    <w:p w14:paraId="3133B0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detect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26F409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cvtColor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BGR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B2CC03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高斯平滑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ED66A3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gaussian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GaussianBlur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(3, 3), 0, 0,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BORDER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DEFAULT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2B5022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中值濾波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520E4C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median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medianBlur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gaussian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5)  </w:t>
      </w:r>
    </w:p>
    <w:p w14:paraId="09F609E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算子，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方向求梯度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EE7B34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median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_8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U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1, 0,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ksize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3)  </w:t>
      </w:r>
    </w:p>
    <w:p w14:paraId="59D546A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二值化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04D77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binary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threshold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140, 255,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BINARY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62CB367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膨脹和侵蝕操作的核函数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F64B1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getStructuringElement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MORPH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(9, 1))  </w:t>
      </w:r>
    </w:p>
    <w:p w14:paraId="0BAB06C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getStructuringElement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MORPH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(7, 6))  </w:t>
      </w:r>
    </w:p>
    <w:p w14:paraId="3B30935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5191DC5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膨胀一次，讓輪廓突出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BE6D4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binary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iterations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1)  </w:t>
      </w:r>
    </w:p>
    <w:p w14:paraId="1B73838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侵蝕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去除細節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88BA9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erosion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erode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iterations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1)  </w:t>
      </w:r>
    </w:p>
    <w:p w14:paraId="4D6BEF3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再次膨胀，凸顯輪廓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0C4736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erosion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element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iterations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1)  </w:t>
      </w:r>
    </w:p>
    <w:p w14:paraId="4B8B5A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2)  </w:t>
      </w:r>
    </w:p>
    <w:p w14:paraId="3C0CA00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imshow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2',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2)  </w:t>
      </w:r>
    </w:p>
    <w:p w14:paraId="4B647E7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jpg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2)  </w:t>
      </w:r>
    </w:p>
    <w:p w14:paraId="69557F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waitKey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101AF88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2  </w:t>
      </w:r>
    </w:p>
    <w:p w14:paraId="75BE208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np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通過矩陣讀取二質化圖片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9F3873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np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where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==255)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E96C8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9A63F2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=[]   </w:t>
      </w:r>
    </w:p>
    <w:p w14:paraId="29D190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67B3066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5A08AF5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=[]  </w:t>
      </w:r>
    </w:p>
    <w:p w14:paraId="1A3BC9B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02B5556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dilation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最大最小白色像素點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9A42E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1605AD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2CEA1B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C1EF06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9F9ACA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A6192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_)  </w:t>
      </w:r>
    </w:p>
    <w:p w14:paraId="5C2B1C8F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_)  </w:t>
      </w:r>
    </w:p>
    <w:p w14:paraId="7CF37EE0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_)  </w:t>
      </w:r>
    </w:p>
    <w:p w14:paraId="24574AE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_)  </w:t>
      </w:r>
    </w:p>
    <w:p w14:paraId="43E1D07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下面這行是切出非空白區域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9066C4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[0]: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[2],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[4]: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[6]]   </w:t>
      </w:r>
    </w:p>
    <w:p w14:paraId="167573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2C9CD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cvtColor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BGR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2E03C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jpg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A8CC71A" w14:textId="0E6E6298" w:rsidR="00EA7D89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切出較好的車牌後，就可以進行</w:t>
      </w:r>
      <w:r w:rsidRPr="008D2416">
        <w:rPr>
          <w:rFonts w:ascii="Times New Roman" w:hAnsi="Times New Roman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辨識了，我們使用比較簡易的</w:t>
      </w:r>
      <w:r w:rsidRPr="008D2416">
        <w:rPr>
          <w:rFonts w:ascii="Times New Roman" w:hAnsi="Times New Roman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軟體</w:t>
      </w:r>
      <w:r w:rsidRPr="0014479A">
        <w:rPr>
          <w:rFonts w:asciiTheme="majorEastAsia" w:eastAsiaTheme="majorEastAsia" w:hAnsiTheme="maj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8D2416">
        <w:rPr>
          <w:rFonts w:ascii="Times New Roman" w:hAnsi="Times New Roman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Tesseract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-</w:t>
      </w:r>
      <w:r w:rsidRPr="008D2416">
        <w:rPr>
          <w:rFonts w:ascii="Times New Roman" w:hAnsi="Times New Roman"/>
          <w:bCs/>
          <w:color w:val="auto"/>
          <w:spacing w:val="-1"/>
          <w:sz w:val="24"/>
          <w:szCs w:val="24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)，引用</w:t>
      </w:r>
      <w:r w:rsidRPr="008D2416">
        <w:rPr>
          <w:rFonts w:ascii="Times New Roman" w:hAnsi="Times New Roman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套件使用</w:t>
      </w:r>
      <w:r w:rsidRPr="008D2416">
        <w:rPr>
          <w:rFonts w:ascii="Times New Roman" w:hAnsi="Times New Roman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辨識。</w:t>
      </w:r>
    </w:p>
    <w:p w14:paraId="2A9DB68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OCR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7F6FCCE7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pytesseract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pytesseract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cmd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:\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Program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Files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86)\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-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OCR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/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exe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  </w:t>
      </w:r>
    </w:p>
    <w:p w14:paraId="5A34DD6C" w14:textId="7BC71C61" w:rsidR="003C3802" w:rsidRPr="0014479A" w:rsidRDefault="003C3802" w:rsidP="00950CD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91F628F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imread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414D820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pytesseract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to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string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EB404BD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number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pytesseract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to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string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Aimage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B269A9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3050A6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replace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 ","");  </w:t>
      </w:r>
    </w:p>
    <w:p w14:paraId="136C640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replace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("-","");  </w:t>
      </w:r>
    </w:p>
    <w:p w14:paraId="40459E1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code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</w:p>
    <w:p w14:paraId="3BC92913" w14:textId="325C876C" w:rsidR="003C3802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C407A3" w14:textId="0126320B" w:rsidR="003C3802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上面介紹完包裝過後的模塊，以下是我們程式主體。</w:t>
      </w:r>
    </w:p>
    <w:p w14:paraId="315A8280" w14:textId="4E348AB3" w:rsidR="00012AA2" w:rsidRPr="0014479A" w:rsidRDefault="00012AA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此外我們有額外做個比對，做為相互比對提高成功率，但因時間不足做好模板所以功能並不齊全，餘力寫至切出車牌並自母切割。</w:t>
      </w:r>
    </w:p>
    <w:p w14:paraId="0909B5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segmentation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segmentation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547E16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1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、讀取圖像，把圖向轉為灰階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427B08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imread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card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segmentation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讀取圖片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ACBFE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cvtColor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COLOR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BGR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4AE0F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imshow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顯示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2A5AB6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waitKey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08ADF52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4A18A8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、將灰階圖二值化，阈值是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100  </w:t>
      </w:r>
    </w:p>
    <w:p w14:paraId="144BC52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D6D21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threshold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gray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100, 255,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BINARY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INV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146984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imshow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threshold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C4D4A3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waitKey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0C24F91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01740BC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3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、保存黑白圖片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F3D5F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res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346588E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6417A1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4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、分割字符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F536A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[]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紀錄每一列的白色像素和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3E289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[]  # ..........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黑色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.......  </w:t>
      </w:r>
    </w:p>
    <w:p w14:paraId="65A707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height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shape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[0]  </w:t>
      </w:r>
    </w:p>
    <w:p w14:paraId="53CD6A5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width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shape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[1]  </w:t>
      </w:r>
    </w:p>
    <w:p w14:paraId="0A75EB9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68DAF09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</w:t>
      </w:r>
    </w:p>
    <w:p w14:paraId="324CC5A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計算每一列的黑白色像素和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64811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range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width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55DEE54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這一列白色總数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0E6A1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這一列黑色總数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B0824D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range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height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427ACA1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255:  </w:t>
      </w:r>
    </w:p>
    <w:p w14:paraId="7BA88B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+= 1  </w:t>
      </w:r>
    </w:p>
    <w:p w14:paraId="0BF248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== 0:  </w:t>
      </w:r>
    </w:p>
    <w:p w14:paraId="68CD759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+= 1  </w:t>
      </w:r>
    </w:p>
    <w:p w14:paraId="2D24E8B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C016E0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5DE7EF4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5D3F2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append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4F1590A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095B917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18E8558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2426DB7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表示白底黑字；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BE24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&gt;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768BD6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DA9864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B91C3E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分割圖像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14B0C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find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_):  </w:t>
      </w:r>
    </w:p>
    <w:p w14:paraId="2ECFCAC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_+1  </w:t>
      </w:r>
    </w:p>
    <w:p w14:paraId="74A2ABA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range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_+1,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width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-1):  </w:t>
      </w:r>
    </w:p>
    <w:p w14:paraId="1FA0E9F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]) &gt; (0.85 *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0.85 *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# 0.95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這個参數可以調整，對應下面的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0.05 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總和為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1  </w:t>
      </w:r>
    </w:p>
    <w:p w14:paraId="7B3C3B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0B967D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3D113B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  </w:t>
      </w:r>
    </w:p>
    <w:p w14:paraId="36EF572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6EF928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1  </w:t>
      </w:r>
    </w:p>
    <w:p w14:paraId="7FD59F61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1  </w:t>
      </w:r>
    </w:p>
    <w:p w14:paraId="415057F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2  </w:t>
      </w:r>
    </w:p>
    <w:p w14:paraId="424C08E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while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&lt;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width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-2:  </w:t>
      </w:r>
    </w:p>
    <w:p w14:paraId="79FD91A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+= 1  </w:t>
      </w:r>
    </w:p>
    <w:p w14:paraId="0FC8AAE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]) &gt; (0.15 *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white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arg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0.15 *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black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max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):  </w:t>
      </w:r>
    </w:p>
    <w:p w14:paraId="20520D0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用来判斷是白底黑字還是黑底白字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6CBAC7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0.05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参数可调整，須對應上面的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0.95  </w:t>
      </w:r>
    </w:p>
    <w:p w14:paraId="4EA393D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46C683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find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7DE5F0A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94DE9D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eastAsia="新細明體" w:hAnsi="Times New Roman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-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&gt; 5:  </w:t>
      </w:r>
    </w:p>
    <w:p w14:paraId="3D10DFB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=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_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thre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[1: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height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start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: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end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]  </w:t>
      </w:r>
    </w:p>
    <w:p w14:paraId="4B62ED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imshow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('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caijian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',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D36BF4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imwrite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("1.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png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",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cj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)  </w:t>
      </w:r>
    </w:p>
    <w:p w14:paraId="2854B6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4EB013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cv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2.</w:t>
      </w:r>
      <w:r w:rsidRPr="008D2416">
        <w:rPr>
          <w:rFonts w:ascii="Times New Roman" w:eastAsia="新細明體" w:hAnsi="Times New Roman" w:cs="Consolas"/>
          <w:color w:val="auto"/>
          <w:sz w:val="24"/>
          <w:szCs w:val="24"/>
          <w:bdr w:val="none" w:sz="0" w:space="0" w:color="auto" w:frame="1"/>
          <w:lang w:eastAsia="zh-TW"/>
        </w:rPr>
        <w:t>waitKey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(0)  </w:t>
      </w:r>
    </w:p>
    <w:p w14:paraId="50B9D48F" w14:textId="77777777" w:rsidR="00012AA2" w:rsidRPr="002F00EF" w:rsidRDefault="00012AA2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344F754C" w14:textId="04F802A2" w:rsidR="006D1BA7" w:rsidRPr="002F00EF" w:rsidRDefault="006D1BA7" w:rsidP="00EE259E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lastRenderedPageBreak/>
        <w:t>第23行模塊(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segmentation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)，和21行(</w:t>
      </w:r>
      <w:r w:rsidRPr="008D2416">
        <w:rPr>
          <w:rFonts w:ascii="Times New Roman" w:hAnsi="Times New Roman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detect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)功能相同，但依舊保留裡面含分割車牌日後可以做模板比較。</w:t>
      </w:r>
    </w:p>
    <w:p w14:paraId="07E0491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__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name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__ == '__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main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__':  </w:t>
      </w:r>
    </w:p>
    <w:p w14:paraId="425F9B9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</w:t>
      </w:r>
    </w:p>
    <w:p w14:paraId="68E0D33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# 打開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辨視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fps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jpg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41392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=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YOLO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 </w:t>
      </w:r>
    </w:p>
    <w:p w14:paraId="4DF7DBB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8B605D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while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True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A0A6EE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data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readline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decode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utf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-8")  </w:t>
      </w:r>
    </w:p>
    <w:p w14:paraId="3D4C97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"\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data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E6CAE3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cap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VideoCapture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(0) #設定 攝影機標籤  </w:t>
      </w:r>
    </w:p>
    <w:p w14:paraId="6A6570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ret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,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camer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frame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cap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read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 讀取攝影機  </w:t>
      </w:r>
    </w:p>
    <w:p w14:paraId="508FCDB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7D2F0F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imwrite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fps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jpg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',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camer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frame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# 寫入圖片  </w:t>
      </w:r>
    </w:p>
    <w:p w14:paraId="327322A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cap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release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#釋放攝影機  </w:t>
      </w:r>
    </w:p>
    <w:p w14:paraId="0604276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686739C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path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_0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'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fps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jpg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'  </w:t>
      </w:r>
    </w:p>
    <w:p w14:paraId="5B20986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new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#執行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def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new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</w:t>
      </w:r>
    </w:p>
    <w:p w14:paraId="0C84879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label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[] # 清空車種類別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label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避免重覆執行 資料累加  </w:t>
      </w:r>
    </w:p>
    <w:p w14:paraId="53522DE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2B6E6E9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'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rgb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png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'  </w:t>
      </w:r>
    </w:p>
    <w:p w14:paraId="0DC527C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imread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imagePath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5F93BA6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detect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4164168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segmentation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jpg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  </w:t>
      </w:r>
    </w:p>
    <w:p w14:paraId="37C2247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segmentation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segmentation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2DFD019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thre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res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png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  </w:t>
      </w:r>
    </w:p>
    <w:p w14:paraId="5E33692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code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OCR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test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Image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card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7554FE5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("車牌號碼:",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code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                </w:t>
      </w:r>
    </w:p>
    <w:p w14:paraId="58AD2F6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Safenumber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7009B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  </w:t>
      </w:r>
    </w:p>
    <w:p w14:paraId="3D65B3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</w:t>
      </w:r>
    </w:p>
    <w:p w14:paraId="01B679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type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))  </w:t>
      </w:r>
    </w:p>
    <w:p w14:paraId="507244D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i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==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code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4AC7977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("安全車牌 開啟閘門")  </w:t>
      </w:r>
    </w:p>
    <w:p w14:paraId="660B8DC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write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Servo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ON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")  </w:t>
      </w:r>
    </w:p>
    <w:p w14:paraId="644AA5F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ECDE80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5C4BDCB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5602A5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Flase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")  </w:t>
      </w:r>
    </w:p>
    <w:p w14:paraId="3544D96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write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b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Servo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_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OFF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\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")  </w:t>
      </w:r>
    </w:p>
    <w:p w14:paraId="2D54BB5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destroyAllWindows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</w:t>
      </w:r>
    </w:p>
    <w:p w14:paraId="26A4465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waitKey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(0)  </w:t>
      </w:r>
    </w:p>
    <w:p w14:paraId="072C090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lastRenderedPageBreak/>
        <w:t>                  </w:t>
      </w:r>
    </w:p>
    <w:p w14:paraId="3F62D7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</w:t>
      </w:r>
    </w:p>
    <w:p w14:paraId="4DE8118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5AF4739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F03D0C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KeyboardInterrupt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006E645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ser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close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  # 清除序列通訊物件  </w:t>
      </w:r>
    </w:p>
    <w:p w14:paraId="260B96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cv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2.</w:t>
      </w:r>
      <w:r w:rsidRPr="008D2416">
        <w:rPr>
          <w:rFonts w:ascii="Times New Roman" w:hAnsi="Times New Roman" w:cs="Consolas"/>
          <w:color w:val="auto"/>
          <w:sz w:val="24"/>
          <w:szCs w:val="28"/>
          <w:bdr w:val="none" w:sz="0" w:space="0" w:color="auto" w:frame="1"/>
          <w:lang w:eastAsia="zh-TW"/>
        </w:rPr>
        <w:t>destroyAllWindows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()  </w:t>
      </w:r>
    </w:p>
    <w:p w14:paraId="25A4F75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8D2416">
        <w:rPr>
          <w:rFonts w:ascii="Times New Roman" w:hAnsi="Times New Roman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('再見！')  </w:t>
      </w:r>
    </w:p>
    <w:p w14:paraId="02CFAD85" w14:textId="77777777" w:rsidR="006D1BA7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32"/>
          <w:shd w:val="clear" w:color="auto" w:fill="FFFFFF"/>
          <w:lang w:eastAsia="zh-TW"/>
        </w:rPr>
      </w:pPr>
    </w:p>
    <w:p w14:paraId="1D7B8287" w14:textId="1ECEFC7E" w:rsidR="00575986" w:rsidRPr="002F00EF" w:rsidRDefault="0035272B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9" w:name="_Toc28268330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結論</w:t>
      </w:r>
      <w:bookmarkEnd w:id="19"/>
    </w:p>
    <w:p w14:paraId="300A6BBC" w14:textId="77777777" w:rsidR="00EE259E" w:rsidRPr="002F00EF" w:rsidRDefault="00EE259E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797D803D" w14:textId="3B8FDB08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0" w:name="_Toc28268331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建議</w:t>
      </w:r>
      <w:bookmarkEnd w:id="20"/>
    </w:p>
    <w:p w14:paraId="61ED1AD5" w14:textId="77777777" w:rsidR="002703C6" w:rsidRPr="002F00EF" w:rsidRDefault="002703C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br w:type="page"/>
      </w:r>
    </w:p>
    <w:p w14:paraId="4820B990" w14:textId="77777777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78E5185B" w14:textId="38D718CD" w:rsidR="00714486" w:rsidRPr="002F00EF" w:rsidRDefault="00714486" w:rsidP="00575986">
      <w:pPr>
        <w:outlineLvl w:val="0"/>
        <w:rPr>
          <w:rFonts w:asciiTheme="minorEastAsia" w:hAnsiTheme="minor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</w:pPr>
      <w:bookmarkStart w:id="21" w:name="_Toc28268332"/>
      <w:r w:rsidRPr="002F00EF">
        <w:rPr>
          <w:rFonts w:asciiTheme="minorEastAsia" w:hAnsiTheme="minorEastAsia" w:hint="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  <w:t>參考資料</w:t>
      </w:r>
      <w:bookmarkEnd w:id="21"/>
    </w:p>
    <w:p w14:paraId="07E44BD4" w14:textId="77777777" w:rsidR="00714486" w:rsidRPr="002F00EF" w:rsidRDefault="00714486" w:rsidP="007144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程式前言</w:t>
      </w:r>
    </w:p>
    <w:p w14:paraId="5C3DC5BA" w14:textId="77777777" w:rsidR="00714486" w:rsidRPr="002F00EF" w:rsidRDefault="005134AD" w:rsidP="00B273A5">
      <w:pPr>
        <w:rPr>
          <w:color w:val="auto"/>
          <w:lang w:eastAsia="zh-TW"/>
        </w:rPr>
      </w:pPr>
      <w:hyperlink r:id="rId30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codertw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8%8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BC</w:t>
        </w:r>
        <w:r w:rsidR="00714486" w:rsidRPr="002F00EF">
          <w:rPr>
            <w:rStyle w:val="aff8"/>
            <w:color w:val="auto"/>
          </w:rPr>
          <w:t>%8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F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AA</w:t>
        </w:r>
        <w:r w:rsidR="00714486" w:rsidRPr="002F00EF">
          <w:rPr>
            <w:rStyle w:val="aff8"/>
            <w:color w:val="auto"/>
          </w:rPr>
          <w:t>%9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8%80/541606/</w:t>
        </w:r>
      </w:hyperlink>
      <w:r w:rsidR="00714486" w:rsidRPr="002F00EF">
        <w:rPr>
          <w:rFonts w:hint="eastAsia"/>
          <w:color w:val="auto"/>
          <w:lang w:eastAsia="zh-TW"/>
        </w:rPr>
        <w:t xml:space="preserve"> </w:t>
      </w:r>
    </w:p>
    <w:p w14:paraId="48D755E0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阿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州的程式教學</w:t>
      </w:r>
    </w:p>
    <w:p w14:paraId="08063C09" w14:textId="77777777" w:rsidR="00714486" w:rsidRPr="002F00EF" w:rsidRDefault="005134AD" w:rsidP="00B273A5">
      <w:pPr>
        <w:rPr>
          <w:color w:val="auto"/>
        </w:rPr>
      </w:pPr>
      <w:hyperlink r:id="rId31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monkeycoding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/?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p</w:t>
        </w:r>
        <w:r w:rsidR="00714486" w:rsidRPr="002F00EF">
          <w:rPr>
            <w:rStyle w:val="aff8"/>
            <w:color w:val="auto"/>
          </w:rPr>
          <w:t>=514</w:t>
        </w:r>
      </w:hyperlink>
    </w:p>
    <w:p w14:paraId="7239C795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宅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學習</w:t>
      </w:r>
    </w:p>
    <w:p w14:paraId="2DAAA6AD" w14:textId="77777777" w:rsidR="00714486" w:rsidRPr="002F00EF" w:rsidRDefault="005134AD" w:rsidP="00B273A5">
      <w:pPr>
        <w:rPr>
          <w:color w:val="auto"/>
        </w:rPr>
      </w:pPr>
      <w:hyperlink r:id="rId32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sls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weco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net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CollectiveNote</w:t>
        </w:r>
        <w:r w:rsidR="00714486" w:rsidRPr="002F00EF">
          <w:rPr>
            <w:rStyle w:val="aff8"/>
            <w:color w:val="auto"/>
          </w:rPr>
          <w:t>20/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Python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Intro</w:t>
        </w:r>
      </w:hyperlink>
    </w:p>
    <w:p w14:paraId="06C904F5" w14:textId="77777777" w:rsidR="00714486" w:rsidRPr="002F00EF" w:rsidRDefault="00714486" w:rsidP="00B273A5">
      <w:pPr>
        <w:rPr>
          <w:color w:val="auto"/>
          <w:sz w:val="28"/>
        </w:rPr>
      </w:pPr>
      <w:r w:rsidRPr="008D2416">
        <w:rPr>
          <w:rFonts w:ascii="Times New Roman" w:hAnsi="Times New Roman"/>
          <w:color w:val="auto"/>
          <w:sz w:val="28"/>
        </w:rPr>
        <w:t>Pchome</w:t>
      </w:r>
    </w:p>
    <w:p w14:paraId="68CFD0C4" w14:textId="77777777" w:rsidR="00714486" w:rsidRPr="002F00EF" w:rsidRDefault="005134AD" w:rsidP="00B273A5">
      <w:pPr>
        <w:rPr>
          <w:color w:val="auto"/>
        </w:rPr>
      </w:pPr>
      <w:hyperlink r:id="rId33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shopping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pchome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tw</w:t>
        </w:r>
        <w:r w:rsidR="00714486" w:rsidRPr="002F00EF">
          <w:rPr>
            <w:rStyle w:val="aff8"/>
            <w:color w:val="auto"/>
          </w:rPr>
          <w:t>/</w:t>
        </w:r>
      </w:hyperlink>
    </w:p>
    <w:p w14:paraId="0788DE07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8D2416">
        <w:rPr>
          <w:rFonts w:ascii="Times New Roman" w:hAnsi="Times New Roman" w:hint="eastAsia"/>
          <w:color w:val="auto"/>
          <w:sz w:val="28"/>
          <w:lang w:eastAsia="zh-TW"/>
        </w:rPr>
        <w:t>git</w:t>
      </w:r>
    </w:p>
    <w:p w14:paraId="28BA5875" w14:textId="77777777" w:rsidR="00714486" w:rsidRPr="002F00EF" w:rsidRDefault="005134AD" w:rsidP="00B273A5">
      <w:pPr>
        <w:rPr>
          <w:color w:val="auto"/>
        </w:rPr>
      </w:pPr>
      <w:hyperlink r:id="rId34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github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</w:t>
        </w:r>
      </w:hyperlink>
    </w:p>
    <w:p w14:paraId="0FE056E6" w14:textId="77777777" w:rsidR="00714486" w:rsidRPr="002F00EF" w:rsidRDefault="005134AD" w:rsidP="00B273A5">
      <w:pPr>
        <w:rPr>
          <w:color w:val="auto"/>
        </w:rPr>
      </w:pPr>
      <w:hyperlink r:id="rId35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backlog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git</w:t>
        </w:r>
        <w:r w:rsidR="00714486" w:rsidRPr="002F00EF">
          <w:rPr>
            <w:rStyle w:val="aff8"/>
            <w:color w:val="auto"/>
          </w:rPr>
          <w:t>-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tutorial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tw</w:t>
        </w:r>
        <w:r w:rsidR="00714486" w:rsidRPr="002F00EF">
          <w:rPr>
            <w:rStyle w:val="aff8"/>
            <w:color w:val="auto"/>
          </w:rPr>
          <w:t>/</w:t>
        </w:r>
      </w:hyperlink>
    </w:p>
    <w:p w14:paraId="2C727997" w14:textId="77777777" w:rsidR="00714486" w:rsidRPr="002F00EF" w:rsidRDefault="00714486" w:rsidP="00B273A5">
      <w:pPr>
        <w:rPr>
          <w:color w:val="auto"/>
          <w:sz w:val="28"/>
        </w:rPr>
      </w:pPr>
      <w:r w:rsidRPr="008D2416">
        <w:rPr>
          <w:rFonts w:ascii="Times New Roman" w:hAnsi="Times New Roman"/>
          <w:color w:val="auto"/>
          <w:sz w:val="28"/>
        </w:rPr>
        <w:t>yolo</w:t>
      </w:r>
    </w:p>
    <w:p w14:paraId="3EAF6CFF" w14:textId="77777777" w:rsidR="00714486" w:rsidRPr="002F00EF" w:rsidRDefault="005134AD" w:rsidP="00B273A5">
      <w:pPr>
        <w:rPr>
          <w:color w:val="auto"/>
        </w:rPr>
      </w:pPr>
      <w:hyperlink r:id="rId36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mc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ai</w:t>
        </w:r>
        <w:r w:rsidR="00714486" w:rsidRPr="002F00EF">
          <w:rPr>
            <w:rStyle w:val="aff8"/>
            <w:color w:val="auto"/>
          </w:rPr>
          <w:t>/%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6%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9%9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F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5%99%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AD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BF</w:t>
        </w:r>
        <w:r w:rsidR="00714486" w:rsidRPr="002F00EF">
          <w:rPr>
            <w:rStyle w:val="aff8"/>
            <w:color w:val="auto"/>
          </w:rPr>
          <w:t>%92-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ml</w:t>
        </w:r>
        <w:r w:rsidR="00714486" w:rsidRPr="002F00EF">
          <w:rPr>
            <w:rStyle w:val="aff8"/>
            <w:color w:val="auto"/>
          </w:rPr>
          <w:t>-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noteyolo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5%88%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9%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7%94%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BD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1%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5%83%8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F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BE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AD</w:t>
        </w:r>
        <w:r w:rsidR="00714486" w:rsidRPr="002F00EF">
          <w:rPr>
            <w:rStyle w:val="aff8"/>
            <w:color w:val="auto"/>
          </w:rPr>
          <w:t>%98%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5%81%9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7%89%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9%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4%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BB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6%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5%81%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5%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6%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ACobject</w:t>
        </w:r>
        <w:r w:rsidR="00714486" w:rsidRPr="002F00EF">
          <w:rPr>
            <w:rStyle w:val="aff8"/>
            <w:color w:val="auto"/>
          </w:rPr>
          <w:t>-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detection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7%9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%84%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6%8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%80%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8%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A</w:t>
        </w:r>
        <w:r w:rsidR="00714486" w:rsidRPr="002F00EF">
          <w:rPr>
            <w:rStyle w:val="aff8"/>
            <w:color w:val="auto"/>
          </w:rPr>
          <w:t>1%93/</w:t>
        </w:r>
      </w:hyperlink>
    </w:p>
    <w:p w14:paraId="6AF555FD" w14:textId="77777777" w:rsidR="00714486" w:rsidRPr="002F00EF" w:rsidRDefault="005134AD" w:rsidP="00B273A5">
      <w:pPr>
        <w:rPr>
          <w:color w:val="auto"/>
        </w:rPr>
      </w:pPr>
      <w:hyperlink r:id="rId37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medium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/@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chenchoulo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yolo</w:t>
        </w:r>
        <w:r w:rsidR="00714486" w:rsidRPr="002F00EF">
          <w:rPr>
            <w:rStyle w:val="aff8"/>
            <w:color w:val="auto"/>
          </w:rPr>
          <w:t>-%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4%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BB</w:t>
        </w:r>
        <w:r w:rsidR="00714486" w:rsidRPr="002F00EF">
          <w:rPr>
            <w:rStyle w:val="aff8"/>
            <w:color w:val="auto"/>
          </w:rPr>
          <w:t>%8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4%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B</w:t>
        </w:r>
        <w:r w:rsidR="00714486" w:rsidRPr="002F00EF">
          <w:rPr>
            <w:rStyle w:val="aff8"/>
            <w:color w:val="auto"/>
          </w:rPr>
          <w:t>9-4307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e</w:t>
        </w:r>
        <w:r w:rsidR="00714486" w:rsidRPr="002F00EF">
          <w:rPr>
            <w:rStyle w:val="aff8"/>
            <w:color w:val="auto"/>
          </w:rPr>
          <w:t>79524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fe</w:t>
        </w:r>
      </w:hyperlink>
    </w:p>
    <w:p w14:paraId="60F0C591" w14:textId="77777777" w:rsidR="00714486" w:rsidRPr="002F00EF" w:rsidRDefault="005134AD" w:rsidP="00B273A5">
      <w:pPr>
        <w:rPr>
          <w:color w:val="auto"/>
        </w:rPr>
      </w:pPr>
      <w:hyperlink r:id="rId38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www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itread</w:t>
        </w:r>
        <w:r w:rsidR="00714486" w:rsidRPr="002F00EF">
          <w:rPr>
            <w:rStyle w:val="aff8"/>
            <w:color w:val="auto"/>
          </w:rPr>
          <w:t>01.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com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content</w:t>
        </w:r>
        <w:r w:rsidR="00714486" w:rsidRPr="002F00EF">
          <w:rPr>
            <w:rStyle w:val="aff8"/>
            <w:color w:val="auto"/>
          </w:rPr>
          <w:t>/1544112970.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html</w:t>
        </w:r>
      </w:hyperlink>
    </w:p>
    <w:p w14:paraId="0FD832DB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8D2416">
        <w:rPr>
          <w:rFonts w:ascii="Times New Roman" w:hAnsi="Times New Roman" w:hint="eastAsia"/>
          <w:color w:val="auto"/>
          <w:sz w:val="28"/>
          <w:lang w:eastAsia="zh-TW"/>
        </w:rPr>
        <w:t>python</w:t>
      </w:r>
    </w:p>
    <w:p w14:paraId="60635137" w14:textId="1D237D50" w:rsidR="00575986" w:rsidRPr="002F00EF" w:rsidRDefault="005134AD" w:rsidP="00B273A5">
      <w:pPr>
        <w:rPr>
          <w:rStyle w:val="aff8"/>
          <w:rFonts w:eastAsia="STXinwei"/>
          <w:color w:val="auto"/>
        </w:rPr>
      </w:pPr>
      <w:hyperlink r:id="rId39" w:history="1"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https</w:t>
        </w:r>
        <w:r w:rsidR="00714486" w:rsidRPr="002F00EF">
          <w:rPr>
            <w:rStyle w:val="aff8"/>
            <w:color w:val="auto"/>
          </w:rPr>
          <w:t>://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www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python</w:t>
        </w:r>
        <w:r w:rsidR="00714486" w:rsidRPr="002F00EF">
          <w:rPr>
            <w:rStyle w:val="aff8"/>
            <w:color w:val="auto"/>
          </w:rPr>
          <w:t>.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org</w:t>
        </w:r>
        <w:r w:rsidR="00714486" w:rsidRPr="002F00EF">
          <w:rPr>
            <w:rStyle w:val="aff8"/>
            <w:color w:val="auto"/>
          </w:rPr>
          <w:t>/</w:t>
        </w:r>
        <w:r w:rsidR="00714486" w:rsidRPr="008D2416">
          <w:rPr>
            <w:rStyle w:val="aff8"/>
            <w:rFonts w:ascii="Times New Roman" w:hAnsi="Times New Roman"/>
            <w:color w:val="auto"/>
            <w:u w:val="none"/>
          </w:rPr>
          <w:t>downloads</w:t>
        </w:r>
        <w:r w:rsidR="00714486" w:rsidRPr="002F00EF">
          <w:rPr>
            <w:rStyle w:val="aff8"/>
            <w:color w:val="auto"/>
          </w:rPr>
          <w:t>/</w:t>
        </w:r>
      </w:hyperlink>
    </w:p>
    <w:p w14:paraId="166DC48F" w14:textId="77777777" w:rsidR="003A54C3" w:rsidRPr="002F00EF" w:rsidRDefault="003A54C3" w:rsidP="003A54C3">
      <w:pPr>
        <w:rPr>
          <w:color w:val="auto"/>
          <w:szCs w:val="40"/>
          <w:lang w:eastAsia="zh-TW"/>
        </w:rPr>
      </w:pPr>
      <w:r w:rsidRPr="008D2416">
        <w:rPr>
          <w:rFonts w:ascii="Times New Roman" w:hAnsi="Times New Roman" w:hint="eastAsia"/>
          <w:color w:val="auto"/>
          <w:szCs w:val="40"/>
          <w:lang w:eastAsia="zh-TW"/>
        </w:rPr>
        <w:t>OCR</w:t>
      </w:r>
      <w:r w:rsidRPr="002F00EF">
        <w:rPr>
          <w:rFonts w:hint="eastAsia"/>
          <w:color w:val="auto"/>
          <w:szCs w:val="40"/>
          <w:lang w:eastAsia="zh-TW"/>
        </w:rPr>
        <w:t>光學辨識</w:t>
      </w:r>
    </w:p>
    <w:p w14:paraId="4CDC34D2" w14:textId="7884B702" w:rsidR="003A54C3" w:rsidRPr="002F00EF" w:rsidRDefault="003A54C3" w:rsidP="003A54C3">
      <w:pPr>
        <w:rPr>
          <w:color w:val="auto"/>
          <w:sz w:val="20"/>
          <w:szCs w:val="40"/>
        </w:rPr>
      </w:pPr>
      <w:r w:rsidRPr="008D2416">
        <w:rPr>
          <w:rFonts w:ascii="Times New Roman" w:hAnsi="Times New Roman"/>
          <w:color w:val="auto"/>
          <w:sz w:val="20"/>
          <w:szCs w:val="40"/>
        </w:rPr>
        <w:t>http</w:t>
      </w:r>
      <w:r w:rsidRPr="002F00EF">
        <w:rPr>
          <w:color w:val="auto"/>
          <w:sz w:val="20"/>
          <w:szCs w:val="40"/>
        </w:rPr>
        <w:t>://</w:t>
      </w:r>
      <w:r w:rsidRPr="008D2416">
        <w:rPr>
          <w:rFonts w:ascii="Times New Roman" w:hAnsi="Times New Roman"/>
          <w:color w:val="auto"/>
          <w:sz w:val="20"/>
          <w:szCs w:val="40"/>
        </w:rPr>
        <w:t>www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g</w:t>
      </w:r>
      <w:r w:rsidRPr="002F00EF">
        <w:rPr>
          <w:color w:val="auto"/>
          <w:sz w:val="20"/>
          <w:szCs w:val="40"/>
        </w:rPr>
        <w:t>4.</w:t>
      </w:r>
      <w:r w:rsidRPr="008D2416">
        <w:rPr>
          <w:rFonts w:ascii="Times New Roman" w:hAnsi="Times New Roman"/>
          <w:color w:val="auto"/>
          <w:sz w:val="20"/>
          <w:szCs w:val="40"/>
        </w:rPr>
        <w:t>com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tw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index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php</w:t>
      </w:r>
    </w:p>
    <w:p w14:paraId="36E34497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8D2416">
        <w:rPr>
          <w:rFonts w:ascii="Times New Roman" w:hAnsi="Times New Roman"/>
          <w:color w:val="auto"/>
          <w:sz w:val="20"/>
          <w:szCs w:val="40"/>
        </w:rPr>
        <w:t>https</w:t>
      </w:r>
      <w:r w:rsidRPr="002F00EF">
        <w:rPr>
          <w:color w:val="auto"/>
          <w:sz w:val="20"/>
          <w:szCs w:val="40"/>
        </w:rPr>
        <w:t>://</w:t>
      </w:r>
      <w:r w:rsidRPr="008D2416">
        <w:rPr>
          <w:rFonts w:ascii="Times New Roman" w:hAnsi="Times New Roman"/>
          <w:color w:val="auto"/>
          <w:sz w:val="20"/>
          <w:szCs w:val="40"/>
        </w:rPr>
        <w:t>kknews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cc</w:t>
      </w:r>
      <w:r w:rsidRPr="002F00EF">
        <w:rPr>
          <w:color w:val="auto"/>
          <w:sz w:val="20"/>
          <w:szCs w:val="40"/>
        </w:rPr>
        <w:t xml:space="preserve"> /</w:t>
      </w:r>
      <w:r w:rsidRPr="008D2416">
        <w:rPr>
          <w:rFonts w:ascii="Times New Roman" w:hAnsi="Times New Roman"/>
          <w:color w:val="auto"/>
          <w:sz w:val="20"/>
          <w:szCs w:val="40"/>
        </w:rPr>
        <w:t>tech</w:t>
      </w:r>
      <w:r w:rsidRPr="002F00EF">
        <w:rPr>
          <w:color w:val="auto"/>
          <w:sz w:val="20"/>
          <w:szCs w:val="40"/>
        </w:rPr>
        <w:t>/395</w:t>
      </w:r>
      <w:r w:rsidRPr="008D2416">
        <w:rPr>
          <w:rFonts w:ascii="Times New Roman" w:hAnsi="Times New Roman"/>
          <w:color w:val="auto"/>
          <w:sz w:val="20"/>
          <w:szCs w:val="40"/>
        </w:rPr>
        <w:t>rm</w:t>
      </w:r>
      <w:r w:rsidRPr="002F00EF">
        <w:rPr>
          <w:color w:val="auto"/>
          <w:sz w:val="20"/>
          <w:szCs w:val="40"/>
        </w:rPr>
        <w:t>33.</w:t>
      </w:r>
      <w:r w:rsidRPr="008D2416">
        <w:rPr>
          <w:rFonts w:ascii="Times New Roman" w:hAnsi="Times New Roman"/>
          <w:color w:val="auto"/>
          <w:sz w:val="20"/>
          <w:szCs w:val="40"/>
        </w:rPr>
        <w:t>html</w:t>
      </w:r>
    </w:p>
    <w:p w14:paraId="47CB3656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8D2416">
        <w:rPr>
          <w:rFonts w:ascii="Times New Roman" w:hAnsi="Times New Roman"/>
          <w:color w:val="auto"/>
          <w:sz w:val="20"/>
          <w:szCs w:val="40"/>
        </w:rPr>
        <w:t>http</w:t>
      </w:r>
      <w:r w:rsidRPr="002F00EF">
        <w:rPr>
          <w:color w:val="auto"/>
          <w:sz w:val="20"/>
          <w:szCs w:val="40"/>
        </w:rPr>
        <w:t>://</w:t>
      </w:r>
      <w:r w:rsidRPr="008D2416">
        <w:rPr>
          <w:rFonts w:ascii="Times New Roman" w:hAnsi="Times New Roman"/>
          <w:color w:val="auto"/>
          <w:sz w:val="20"/>
          <w:szCs w:val="40"/>
        </w:rPr>
        <w:t>www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jsocr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com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syjc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cjwt</w:t>
      </w:r>
      <w:r w:rsidRPr="002F00EF">
        <w:rPr>
          <w:color w:val="auto"/>
          <w:sz w:val="20"/>
          <w:szCs w:val="40"/>
        </w:rPr>
        <w:t>/156.</w:t>
      </w:r>
      <w:r w:rsidRPr="008D2416">
        <w:rPr>
          <w:rFonts w:ascii="Times New Roman" w:hAnsi="Times New Roman"/>
          <w:color w:val="auto"/>
          <w:sz w:val="20"/>
          <w:szCs w:val="40"/>
        </w:rPr>
        <w:t>html</w:t>
      </w:r>
    </w:p>
    <w:p w14:paraId="59F06725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8D2416">
        <w:rPr>
          <w:rFonts w:ascii="Times New Roman" w:hAnsi="Times New Roman"/>
          <w:color w:val="auto"/>
          <w:sz w:val="20"/>
          <w:szCs w:val="40"/>
        </w:rPr>
        <w:t>https</w:t>
      </w:r>
      <w:r w:rsidRPr="002F00EF">
        <w:rPr>
          <w:color w:val="auto"/>
          <w:sz w:val="20"/>
          <w:szCs w:val="40"/>
        </w:rPr>
        <w:t>://</w:t>
      </w:r>
      <w:r w:rsidRPr="008D2416">
        <w:rPr>
          <w:rFonts w:ascii="Times New Roman" w:hAnsi="Times New Roman"/>
          <w:color w:val="auto"/>
          <w:sz w:val="20"/>
          <w:szCs w:val="40"/>
        </w:rPr>
        <w:t>kknews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cc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zh</w:t>
      </w:r>
      <w:r w:rsidRPr="002F00EF">
        <w:rPr>
          <w:color w:val="auto"/>
          <w:sz w:val="20"/>
          <w:szCs w:val="40"/>
        </w:rPr>
        <w:t>-</w:t>
      </w:r>
      <w:r w:rsidRPr="008D2416">
        <w:rPr>
          <w:rFonts w:ascii="Times New Roman" w:hAnsi="Times New Roman"/>
          <w:color w:val="auto"/>
          <w:sz w:val="20"/>
          <w:szCs w:val="40"/>
        </w:rPr>
        <w:t>tw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tech</w:t>
      </w:r>
      <w:r w:rsidRPr="002F00EF">
        <w:rPr>
          <w:color w:val="auto"/>
          <w:sz w:val="20"/>
          <w:szCs w:val="40"/>
        </w:rPr>
        <w:t>/6</w:t>
      </w:r>
      <w:r w:rsidRPr="008D2416">
        <w:rPr>
          <w:rFonts w:ascii="Times New Roman" w:hAnsi="Times New Roman"/>
          <w:color w:val="auto"/>
          <w:sz w:val="20"/>
          <w:szCs w:val="40"/>
        </w:rPr>
        <w:t>knlrqm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html</w:t>
      </w:r>
    </w:p>
    <w:p w14:paraId="76B1D17A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8D2416">
        <w:rPr>
          <w:rFonts w:ascii="Times New Roman" w:hAnsi="Times New Roman"/>
          <w:color w:val="auto"/>
          <w:sz w:val="20"/>
          <w:szCs w:val="40"/>
        </w:rPr>
        <w:t>https</w:t>
      </w:r>
      <w:r w:rsidRPr="002F00EF">
        <w:rPr>
          <w:color w:val="auto"/>
          <w:sz w:val="20"/>
          <w:szCs w:val="40"/>
        </w:rPr>
        <w:t>://</w:t>
      </w:r>
      <w:r w:rsidRPr="008D2416">
        <w:rPr>
          <w:rFonts w:ascii="Times New Roman" w:hAnsi="Times New Roman"/>
          <w:color w:val="auto"/>
          <w:sz w:val="20"/>
          <w:szCs w:val="40"/>
        </w:rPr>
        <w:t>www</w:t>
      </w:r>
      <w:r w:rsidRPr="002F00EF">
        <w:rPr>
          <w:color w:val="auto"/>
          <w:sz w:val="20"/>
          <w:szCs w:val="40"/>
        </w:rPr>
        <w:t>.</w:t>
      </w:r>
      <w:r w:rsidRPr="008D2416">
        <w:rPr>
          <w:rFonts w:ascii="Times New Roman" w:hAnsi="Times New Roman"/>
          <w:color w:val="auto"/>
          <w:sz w:val="20"/>
          <w:szCs w:val="40"/>
        </w:rPr>
        <w:t>itread</w:t>
      </w:r>
      <w:r w:rsidRPr="002F00EF">
        <w:rPr>
          <w:color w:val="auto"/>
          <w:sz w:val="20"/>
          <w:szCs w:val="40"/>
        </w:rPr>
        <w:t>01.</w:t>
      </w:r>
      <w:r w:rsidRPr="008D2416">
        <w:rPr>
          <w:rFonts w:ascii="Times New Roman" w:hAnsi="Times New Roman"/>
          <w:color w:val="auto"/>
          <w:sz w:val="20"/>
          <w:szCs w:val="40"/>
        </w:rPr>
        <w:t>com</w:t>
      </w:r>
      <w:r w:rsidRPr="002F00EF">
        <w:rPr>
          <w:color w:val="auto"/>
          <w:sz w:val="20"/>
          <w:szCs w:val="40"/>
        </w:rPr>
        <w:t>/</w:t>
      </w:r>
      <w:r w:rsidRPr="008D2416">
        <w:rPr>
          <w:rFonts w:ascii="Times New Roman" w:hAnsi="Times New Roman"/>
          <w:color w:val="auto"/>
          <w:sz w:val="20"/>
          <w:szCs w:val="40"/>
        </w:rPr>
        <w:t>content</w:t>
      </w:r>
      <w:r w:rsidRPr="002F00EF">
        <w:rPr>
          <w:color w:val="auto"/>
          <w:sz w:val="20"/>
          <w:szCs w:val="40"/>
        </w:rPr>
        <w:t>/1544289877.</w:t>
      </w:r>
      <w:r w:rsidRPr="008D2416">
        <w:rPr>
          <w:rFonts w:ascii="Times New Roman" w:hAnsi="Times New Roman"/>
          <w:color w:val="auto"/>
          <w:sz w:val="20"/>
          <w:szCs w:val="40"/>
        </w:rPr>
        <w:t>html</w:t>
      </w:r>
    </w:p>
    <w:p w14:paraId="1327C3EF" w14:textId="77777777" w:rsidR="003A54C3" w:rsidRPr="002F00EF" w:rsidRDefault="003A54C3" w:rsidP="00B273A5">
      <w:pPr>
        <w:rPr>
          <w:rStyle w:val="aff8"/>
          <w:color w:val="auto"/>
          <w:lang w:eastAsia="zh-TW"/>
        </w:rPr>
      </w:pPr>
    </w:p>
    <w:p w14:paraId="02C24112" w14:textId="7146F261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49CD5ED6" w14:textId="66BC225D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5A7F35D5" w14:textId="77777777" w:rsidR="00575986" w:rsidRPr="002F00EF" w:rsidRDefault="00575986" w:rsidP="00B273A5">
      <w:pPr>
        <w:rPr>
          <w:rFonts w:eastAsia="STXinwei"/>
          <w:color w:val="auto"/>
          <w:lang w:eastAsia="zh-TW"/>
        </w:rPr>
      </w:pPr>
    </w:p>
    <w:p w14:paraId="18AE160E" w14:textId="613A82E8" w:rsidR="00714486" w:rsidRPr="002F00EF" w:rsidRDefault="00575986" w:rsidP="00575986">
      <w:pPr>
        <w:outlineLvl w:val="0"/>
        <w:rPr>
          <w:rFonts w:asciiTheme="minorEastAsia" w:eastAsia="STXinwei" w:hAnsiTheme="minor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22" w:name="_Toc28268333"/>
      <w:r w:rsidRPr="002F00EF">
        <w:rPr>
          <w:rFonts w:asciiTheme="minorEastAsia" w:hAnsiTheme="minorEastAsia" w:hint="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  <w:t>操作手冊</w:t>
      </w:r>
      <w:bookmarkEnd w:id="22"/>
    </w:p>
    <w:sectPr w:rsidR="00714486" w:rsidRPr="002F00EF" w:rsidSect="00965D73">
      <w:footerReference w:type="default" r:id="rId40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952F73" w14:textId="77777777" w:rsidR="005134AD" w:rsidRDefault="005134AD">
      <w:pPr>
        <w:spacing w:before="0" w:after="0" w:line="240" w:lineRule="auto"/>
      </w:pPr>
      <w:r>
        <w:separator/>
      </w:r>
    </w:p>
  </w:endnote>
  <w:endnote w:type="continuationSeparator" w:id="0">
    <w:p w14:paraId="794138D7" w14:textId="77777777" w:rsidR="005134AD" w:rsidRDefault="005134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Libre Baskerville">
    <w:altName w:val="Times New Roman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7185C" w14:textId="18E87592" w:rsidR="00D17FDF" w:rsidRPr="00DB6A16" w:rsidRDefault="00D17FDF">
    <w:pPr>
      <w:pStyle w:val="ae"/>
      <w:rPr>
        <w:rFonts w:ascii="微軟正黑體" w:eastAsia="微軟正黑體" w:hAnsi="微軟正黑體"/>
      </w:rPr>
    </w:pPr>
    <w:r w:rsidRPr="00DB6A16">
      <w:rPr>
        <w:rFonts w:ascii="微軟正黑體" w:eastAsia="微軟正黑體" w:hAnsi="微軟正黑體"/>
        <w:lang w:val="zh-TW" w:eastAsia="zh-TW" w:bidi="zh-TW"/>
      </w:rPr>
      <w:t xml:space="preserve">頁 </w:t>
    </w:r>
    <w:r w:rsidRPr="00DB6A16">
      <w:rPr>
        <w:rFonts w:ascii="微軟正黑體" w:eastAsia="微軟正黑體" w:hAnsi="微軟正黑體"/>
        <w:lang w:val="zh-TW" w:eastAsia="zh-TW" w:bidi="zh-TW"/>
      </w:rPr>
      <w:fldChar w:fldCharType="begin"/>
    </w:r>
    <w:r w:rsidRPr="00DB6A16">
      <w:rPr>
        <w:rFonts w:ascii="微軟正黑體" w:eastAsia="微軟正黑體" w:hAnsi="微軟正黑體"/>
        <w:lang w:val="zh-TW" w:eastAsia="zh-TW" w:bidi="zh-TW"/>
      </w:rPr>
      <w:instrText xml:space="preserve"> PAGE  \* Arabic  \* MERGEFORMAT </w:instrText>
    </w:r>
    <w:r w:rsidRPr="00DB6A16">
      <w:rPr>
        <w:rFonts w:ascii="微軟正黑體" w:eastAsia="微軟正黑體" w:hAnsi="微軟正黑體"/>
        <w:lang w:val="zh-TW" w:eastAsia="zh-TW" w:bidi="zh-TW"/>
      </w:rPr>
      <w:fldChar w:fldCharType="separate"/>
    </w:r>
    <w:r w:rsidR="008D2416">
      <w:rPr>
        <w:rFonts w:ascii="微軟正黑體" w:eastAsia="微軟正黑體" w:hAnsi="微軟正黑體"/>
        <w:noProof/>
        <w:lang w:val="zh-TW" w:eastAsia="zh-TW" w:bidi="zh-TW"/>
      </w:rPr>
      <w:t>3</w:t>
    </w:r>
    <w:r w:rsidRPr="00DB6A16">
      <w:rPr>
        <w:rFonts w:ascii="微軟正黑體" w:eastAsia="微軟正黑體" w:hAnsi="微軟正黑體"/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DD2E08" w14:textId="77777777" w:rsidR="005134AD" w:rsidRDefault="005134AD">
      <w:pPr>
        <w:spacing w:before="0" w:after="0" w:line="240" w:lineRule="auto"/>
      </w:pPr>
      <w:r>
        <w:separator/>
      </w:r>
    </w:p>
  </w:footnote>
  <w:footnote w:type="continuationSeparator" w:id="0">
    <w:p w14:paraId="13E7CAE0" w14:textId="77777777" w:rsidR="005134AD" w:rsidRDefault="005134A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9B11DE"/>
    <w:multiLevelType w:val="multilevel"/>
    <w:tmpl w:val="493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025D"/>
    <w:multiLevelType w:val="multilevel"/>
    <w:tmpl w:val="CBDE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333CEC"/>
    <w:multiLevelType w:val="hybridMultilevel"/>
    <w:tmpl w:val="D542C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43433AF"/>
    <w:multiLevelType w:val="multilevel"/>
    <w:tmpl w:val="DCD2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6185A7A"/>
    <w:multiLevelType w:val="hybridMultilevel"/>
    <w:tmpl w:val="82D237B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16" w15:restartNumberingAfterBreak="0">
    <w:nsid w:val="18C45974"/>
    <w:multiLevelType w:val="hybridMultilevel"/>
    <w:tmpl w:val="A61626EE"/>
    <w:lvl w:ilvl="0" w:tplc="D02CA8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B967B5A"/>
    <w:multiLevelType w:val="multilevel"/>
    <w:tmpl w:val="E4B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F5B63"/>
    <w:multiLevelType w:val="multilevel"/>
    <w:tmpl w:val="1CD6B866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01C197C"/>
    <w:multiLevelType w:val="multilevel"/>
    <w:tmpl w:val="D104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BB2E29"/>
    <w:multiLevelType w:val="hybridMultilevel"/>
    <w:tmpl w:val="BA2A8012"/>
    <w:lvl w:ilvl="0" w:tplc="320C47FA">
      <w:start w:val="1"/>
      <w:numFmt w:val="taiwaneseCountingThousand"/>
      <w:lvlText w:val="(%1)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A3440CC"/>
    <w:multiLevelType w:val="multilevel"/>
    <w:tmpl w:val="B5CE5722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9000340"/>
    <w:multiLevelType w:val="multilevel"/>
    <w:tmpl w:val="AE4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C07F25"/>
    <w:multiLevelType w:val="multilevel"/>
    <w:tmpl w:val="E1E6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035C49"/>
    <w:multiLevelType w:val="multilevel"/>
    <w:tmpl w:val="2B8C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7D1F46"/>
    <w:multiLevelType w:val="hybridMultilevel"/>
    <w:tmpl w:val="EFBC7EA4"/>
    <w:lvl w:ilvl="0" w:tplc="FBA0ED68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1" w:tplc="4B764D8E" w:tentative="1">
      <w:start w:val="1"/>
      <w:numFmt w:val="bullet"/>
      <w:lvlText w:val="•"/>
      <w:lvlJc w:val="left"/>
      <w:pPr>
        <w:tabs>
          <w:tab w:val="num" w:pos="1504"/>
        </w:tabs>
        <w:ind w:left="1504" w:hanging="360"/>
      </w:pPr>
      <w:rPr>
        <w:rFonts w:ascii="Arial" w:hAnsi="Arial" w:hint="default"/>
      </w:rPr>
    </w:lvl>
    <w:lvl w:ilvl="2" w:tplc="B89607BC" w:tentative="1">
      <w:start w:val="1"/>
      <w:numFmt w:val="bullet"/>
      <w:lvlText w:val="•"/>
      <w:lvlJc w:val="left"/>
      <w:pPr>
        <w:tabs>
          <w:tab w:val="num" w:pos="2224"/>
        </w:tabs>
        <w:ind w:left="2224" w:hanging="360"/>
      </w:pPr>
      <w:rPr>
        <w:rFonts w:ascii="Arial" w:hAnsi="Arial" w:hint="default"/>
      </w:rPr>
    </w:lvl>
    <w:lvl w:ilvl="3" w:tplc="1BFCEC7A" w:tentative="1">
      <w:start w:val="1"/>
      <w:numFmt w:val="bullet"/>
      <w:lvlText w:val="•"/>
      <w:lvlJc w:val="left"/>
      <w:pPr>
        <w:tabs>
          <w:tab w:val="num" w:pos="2944"/>
        </w:tabs>
        <w:ind w:left="2944" w:hanging="360"/>
      </w:pPr>
      <w:rPr>
        <w:rFonts w:ascii="Arial" w:hAnsi="Arial" w:hint="default"/>
      </w:rPr>
    </w:lvl>
    <w:lvl w:ilvl="4" w:tplc="8CA4E6C8" w:tentative="1">
      <w:start w:val="1"/>
      <w:numFmt w:val="bullet"/>
      <w:lvlText w:val="•"/>
      <w:lvlJc w:val="left"/>
      <w:pPr>
        <w:tabs>
          <w:tab w:val="num" w:pos="3664"/>
        </w:tabs>
        <w:ind w:left="3664" w:hanging="360"/>
      </w:pPr>
      <w:rPr>
        <w:rFonts w:ascii="Arial" w:hAnsi="Arial" w:hint="default"/>
      </w:rPr>
    </w:lvl>
    <w:lvl w:ilvl="5" w:tplc="4E741D86" w:tentative="1">
      <w:start w:val="1"/>
      <w:numFmt w:val="bullet"/>
      <w:lvlText w:val="•"/>
      <w:lvlJc w:val="left"/>
      <w:pPr>
        <w:tabs>
          <w:tab w:val="num" w:pos="4384"/>
        </w:tabs>
        <w:ind w:left="4384" w:hanging="360"/>
      </w:pPr>
      <w:rPr>
        <w:rFonts w:ascii="Arial" w:hAnsi="Arial" w:hint="default"/>
      </w:rPr>
    </w:lvl>
    <w:lvl w:ilvl="6" w:tplc="27426C4E" w:tentative="1">
      <w:start w:val="1"/>
      <w:numFmt w:val="bullet"/>
      <w:lvlText w:val="•"/>
      <w:lvlJc w:val="left"/>
      <w:pPr>
        <w:tabs>
          <w:tab w:val="num" w:pos="5104"/>
        </w:tabs>
        <w:ind w:left="5104" w:hanging="360"/>
      </w:pPr>
      <w:rPr>
        <w:rFonts w:ascii="Arial" w:hAnsi="Arial" w:hint="default"/>
      </w:rPr>
    </w:lvl>
    <w:lvl w:ilvl="7" w:tplc="501EF400" w:tentative="1">
      <w:start w:val="1"/>
      <w:numFmt w:val="bullet"/>
      <w:lvlText w:val="•"/>
      <w:lvlJc w:val="left"/>
      <w:pPr>
        <w:tabs>
          <w:tab w:val="num" w:pos="5824"/>
        </w:tabs>
        <w:ind w:left="5824" w:hanging="360"/>
      </w:pPr>
      <w:rPr>
        <w:rFonts w:ascii="Arial" w:hAnsi="Arial" w:hint="default"/>
      </w:rPr>
    </w:lvl>
    <w:lvl w:ilvl="8" w:tplc="4FEEB048" w:tentative="1">
      <w:start w:val="1"/>
      <w:numFmt w:val="bullet"/>
      <w:lvlText w:val="•"/>
      <w:lvlJc w:val="left"/>
      <w:pPr>
        <w:tabs>
          <w:tab w:val="num" w:pos="6544"/>
        </w:tabs>
        <w:ind w:left="6544" w:hanging="360"/>
      </w:pPr>
      <w:rPr>
        <w:rFonts w:ascii="Arial" w:hAnsi="Arial" w:hint="default"/>
      </w:rPr>
    </w:lvl>
  </w:abstractNum>
  <w:abstractNum w:abstractNumId="27" w15:restartNumberingAfterBreak="0">
    <w:nsid w:val="42980EF0"/>
    <w:multiLevelType w:val="multilevel"/>
    <w:tmpl w:val="A07E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6405BA"/>
    <w:multiLevelType w:val="multilevel"/>
    <w:tmpl w:val="AB4C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0B1EC0"/>
    <w:multiLevelType w:val="multilevel"/>
    <w:tmpl w:val="E152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AA852AD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A6C54"/>
    <w:multiLevelType w:val="multilevel"/>
    <w:tmpl w:val="1E76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CA064D"/>
    <w:multiLevelType w:val="multilevel"/>
    <w:tmpl w:val="DE96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E706E"/>
    <w:multiLevelType w:val="multilevel"/>
    <w:tmpl w:val="0DE2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67D5394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955168"/>
    <w:multiLevelType w:val="multilevel"/>
    <w:tmpl w:val="8E18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BC2713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B1A01E3"/>
    <w:multiLevelType w:val="hybridMultilevel"/>
    <w:tmpl w:val="26B084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8" w15:restartNumberingAfterBreak="0">
    <w:nsid w:val="6BE0360C"/>
    <w:multiLevelType w:val="multilevel"/>
    <w:tmpl w:val="2E96955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8B3690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BA7515"/>
    <w:multiLevelType w:val="multilevel"/>
    <w:tmpl w:val="0C907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361E3A"/>
    <w:multiLevelType w:val="multilevel"/>
    <w:tmpl w:val="A4BC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416752"/>
    <w:multiLevelType w:val="multilevel"/>
    <w:tmpl w:val="D14A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新細明體" w:hAnsi="Segoe UI" w:cs="Segoe U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8"/>
  </w:num>
  <w:num w:numId="8">
    <w:abstractNumId w:val="10"/>
  </w:num>
  <w:num w:numId="9">
    <w:abstractNumId w:val="22"/>
  </w:num>
  <w:num w:numId="10">
    <w:abstractNumId w:val="19"/>
  </w:num>
  <w:num w:numId="11">
    <w:abstractNumId w:val="38"/>
  </w:num>
  <w:num w:numId="12">
    <w:abstractNumId w:val="3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29"/>
  </w:num>
  <w:num w:numId="23">
    <w:abstractNumId w:val="26"/>
  </w:num>
  <w:num w:numId="24">
    <w:abstractNumId w:val="37"/>
  </w:num>
  <w:num w:numId="25">
    <w:abstractNumId w:val="15"/>
  </w:num>
  <w:num w:numId="26">
    <w:abstractNumId w:val="21"/>
  </w:num>
  <w:num w:numId="27">
    <w:abstractNumId w:val="40"/>
  </w:num>
  <w:num w:numId="28">
    <w:abstractNumId w:val="12"/>
  </w:num>
  <w:num w:numId="29">
    <w:abstractNumId w:val="31"/>
  </w:num>
  <w:num w:numId="30">
    <w:abstractNumId w:val="25"/>
  </w:num>
  <w:num w:numId="31">
    <w:abstractNumId w:val="32"/>
  </w:num>
  <w:num w:numId="32">
    <w:abstractNumId w:val="11"/>
  </w:num>
  <w:num w:numId="33">
    <w:abstractNumId w:val="27"/>
  </w:num>
  <w:num w:numId="34">
    <w:abstractNumId w:val="20"/>
  </w:num>
  <w:num w:numId="35">
    <w:abstractNumId w:val="14"/>
  </w:num>
  <w:num w:numId="36">
    <w:abstractNumId w:val="42"/>
  </w:num>
  <w:num w:numId="37">
    <w:abstractNumId w:val="16"/>
  </w:num>
  <w:num w:numId="38">
    <w:abstractNumId w:val="35"/>
  </w:num>
  <w:num w:numId="39">
    <w:abstractNumId w:val="33"/>
  </w:num>
  <w:num w:numId="40">
    <w:abstractNumId w:val="23"/>
  </w:num>
  <w:num w:numId="41">
    <w:abstractNumId w:val="41"/>
  </w:num>
  <w:num w:numId="42">
    <w:abstractNumId w:val="28"/>
  </w:num>
  <w:num w:numId="43">
    <w:abstractNumId w:val="24"/>
  </w:num>
  <w:num w:numId="44">
    <w:abstractNumId w:val="30"/>
  </w:num>
  <w:num w:numId="45">
    <w:abstractNumId w:val="39"/>
  </w:num>
  <w:num w:numId="46">
    <w:abstractNumId w:val="34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11"/>
    <w:rsid w:val="000045DB"/>
    <w:rsid w:val="00006BA9"/>
    <w:rsid w:val="00012AA2"/>
    <w:rsid w:val="00045819"/>
    <w:rsid w:val="000509AC"/>
    <w:rsid w:val="000748AA"/>
    <w:rsid w:val="0008709A"/>
    <w:rsid w:val="000A62F6"/>
    <w:rsid w:val="000B094C"/>
    <w:rsid w:val="000D0AF3"/>
    <w:rsid w:val="0014479A"/>
    <w:rsid w:val="00153AC9"/>
    <w:rsid w:val="001638F6"/>
    <w:rsid w:val="001A2000"/>
    <w:rsid w:val="001A5963"/>
    <w:rsid w:val="001C1373"/>
    <w:rsid w:val="001D4AE9"/>
    <w:rsid w:val="001F0D45"/>
    <w:rsid w:val="00217C0A"/>
    <w:rsid w:val="002703C6"/>
    <w:rsid w:val="00287166"/>
    <w:rsid w:val="002D0F24"/>
    <w:rsid w:val="002D1FCD"/>
    <w:rsid w:val="002F00EF"/>
    <w:rsid w:val="003209D6"/>
    <w:rsid w:val="00323655"/>
    <w:rsid w:val="00334A73"/>
    <w:rsid w:val="00335D99"/>
    <w:rsid w:val="003422FF"/>
    <w:rsid w:val="00344160"/>
    <w:rsid w:val="0035272B"/>
    <w:rsid w:val="00367369"/>
    <w:rsid w:val="00394CE6"/>
    <w:rsid w:val="003A54C3"/>
    <w:rsid w:val="003B177C"/>
    <w:rsid w:val="003B5D78"/>
    <w:rsid w:val="003B7908"/>
    <w:rsid w:val="003C0311"/>
    <w:rsid w:val="003C3802"/>
    <w:rsid w:val="003D0BB0"/>
    <w:rsid w:val="003D28CD"/>
    <w:rsid w:val="003F7436"/>
    <w:rsid w:val="0040741B"/>
    <w:rsid w:val="004254C3"/>
    <w:rsid w:val="00447036"/>
    <w:rsid w:val="00461A29"/>
    <w:rsid w:val="00491628"/>
    <w:rsid w:val="004952C4"/>
    <w:rsid w:val="004F4C71"/>
    <w:rsid w:val="004F5AD4"/>
    <w:rsid w:val="005134AD"/>
    <w:rsid w:val="00516542"/>
    <w:rsid w:val="00575986"/>
    <w:rsid w:val="00587C7B"/>
    <w:rsid w:val="005959FD"/>
    <w:rsid w:val="00595E30"/>
    <w:rsid w:val="005A1C5A"/>
    <w:rsid w:val="005D7C02"/>
    <w:rsid w:val="005E4BFB"/>
    <w:rsid w:val="005F5591"/>
    <w:rsid w:val="005F6C0B"/>
    <w:rsid w:val="00602B05"/>
    <w:rsid w:val="00614FCE"/>
    <w:rsid w:val="00630C1C"/>
    <w:rsid w:val="006361B6"/>
    <w:rsid w:val="00670E84"/>
    <w:rsid w:val="00671BBB"/>
    <w:rsid w:val="00674991"/>
    <w:rsid w:val="00680E72"/>
    <w:rsid w:val="006838E1"/>
    <w:rsid w:val="00690EFD"/>
    <w:rsid w:val="006A0A57"/>
    <w:rsid w:val="006A2A30"/>
    <w:rsid w:val="006A50A8"/>
    <w:rsid w:val="006B6ED7"/>
    <w:rsid w:val="006C1505"/>
    <w:rsid w:val="006D1BA7"/>
    <w:rsid w:val="006E65BF"/>
    <w:rsid w:val="007021DE"/>
    <w:rsid w:val="00707FDF"/>
    <w:rsid w:val="00714486"/>
    <w:rsid w:val="00724850"/>
    <w:rsid w:val="00732607"/>
    <w:rsid w:val="0074191D"/>
    <w:rsid w:val="007522FD"/>
    <w:rsid w:val="00753142"/>
    <w:rsid w:val="00794266"/>
    <w:rsid w:val="007A0792"/>
    <w:rsid w:val="007A53B4"/>
    <w:rsid w:val="007B09AF"/>
    <w:rsid w:val="007F127F"/>
    <w:rsid w:val="007F12F0"/>
    <w:rsid w:val="007F1B8F"/>
    <w:rsid w:val="007F2A39"/>
    <w:rsid w:val="007F5B4A"/>
    <w:rsid w:val="008078FD"/>
    <w:rsid w:val="008267BC"/>
    <w:rsid w:val="00836D51"/>
    <w:rsid w:val="0084266F"/>
    <w:rsid w:val="00844483"/>
    <w:rsid w:val="00874357"/>
    <w:rsid w:val="008B2006"/>
    <w:rsid w:val="008C4381"/>
    <w:rsid w:val="008D2416"/>
    <w:rsid w:val="008E7965"/>
    <w:rsid w:val="009047CA"/>
    <w:rsid w:val="00934ED8"/>
    <w:rsid w:val="00934F1C"/>
    <w:rsid w:val="00950CD5"/>
    <w:rsid w:val="00956431"/>
    <w:rsid w:val="00965D73"/>
    <w:rsid w:val="00980434"/>
    <w:rsid w:val="009A1CD0"/>
    <w:rsid w:val="009D2231"/>
    <w:rsid w:val="009D7AD6"/>
    <w:rsid w:val="009E2178"/>
    <w:rsid w:val="009E4EA5"/>
    <w:rsid w:val="00A122DB"/>
    <w:rsid w:val="00A16CD3"/>
    <w:rsid w:val="00A556EE"/>
    <w:rsid w:val="00A67391"/>
    <w:rsid w:val="00A73A92"/>
    <w:rsid w:val="00AA02A9"/>
    <w:rsid w:val="00AD165F"/>
    <w:rsid w:val="00B15EC4"/>
    <w:rsid w:val="00B23820"/>
    <w:rsid w:val="00B273A5"/>
    <w:rsid w:val="00B35C98"/>
    <w:rsid w:val="00B41FE4"/>
    <w:rsid w:val="00B47B7A"/>
    <w:rsid w:val="00B646B8"/>
    <w:rsid w:val="00B713CD"/>
    <w:rsid w:val="00B817F6"/>
    <w:rsid w:val="00BC6651"/>
    <w:rsid w:val="00BF7E8A"/>
    <w:rsid w:val="00C07AF9"/>
    <w:rsid w:val="00C46DAE"/>
    <w:rsid w:val="00C57419"/>
    <w:rsid w:val="00C6159E"/>
    <w:rsid w:val="00C61727"/>
    <w:rsid w:val="00C77856"/>
    <w:rsid w:val="00C80BD4"/>
    <w:rsid w:val="00CD12F5"/>
    <w:rsid w:val="00CE6826"/>
    <w:rsid w:val="00CF3A42"/>
    <w:rsid w:val="00CF72D6"/>
    <w:rsid w:val="00D03148"/>
    <w:rsid w:val="00D17FDF"/>
    <w:rsid w:val="00D47797"/>
    <w:rsid w:val="00D52D74"/>
    <w:rsid w:val="00D5413C"/>
    <w:rsid w:val="00D9422C"/>
    <w:rsid w:val="00DA02C7"/>
    <w:rsid w:val="00DB6A16"/>
    <w:rsid w:val="00DB72F9"/>
    <w:rsid w:val="00DC07A3"/>
    <w:rsid w:val="00DC5B26"/>
    <w:rsid w:val="00DE1DC1"/>
    <w:rsid w:val="00DE65CC"/>
    <w:rsid w:val="00E10813"/>
    <w:rsid w:val="00E11B8A"/>
    <w:rsid w:val="00E34CFB"/>
    <w:rsid w:val="00E41B2E"/>
    <w:rsid w:val="00E53D75"/>
    <w:rsid w:val="00E679E8"/>
    <w:rsid w:val="00E709C3"/>
    <w:rsid w:val="00E71EF7"/>
    <w:rsid w:val="00E74812"/>
    <w:rsid w:val="00E767CB"/>
    <w:rsid w:val="00E8209F"/>
    <w:rsid w:val="00E83FDD"/>
    <w:rsid w:val="00EA7D89"/>
    <w:rsid w:val="00EE259E"/>
    <w:rsid w:val="00F0640F"/>
    <w:rsid w:val="00F07755"/>
    <w:rsid w:val="00F35638"/>
    <w:rsid w:val="00F4259F"/>
    <w:rsid w:val="00F677F9"/>
    <w:rsid w:val="00FA138B"/>
    <w:rsid w:val="00FC10ED"/>
    <w:rsid w:val="00FC2553"/>
    <w:rsid w:val="00FD1050"/>
    <w:rsid w:val="00FD1504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6401F"/>
  <w15:chartTrackingRefBased/>
  <w15:docId w15:val="{E0AEC5B0-08C8-4FB2-8480-7AC296E7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連絡資訊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標題 1 字元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0">
    <w:name w:val="標題 2 字元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標題 3 字元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標題 5 字元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標題 6 字元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標題 字元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標題 字元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相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標題 9 字元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標題 8 字元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d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e">
    <w:name w:val="footer"/>
    <w:basedOn w:val="a1"/>
    <w:link w:val="af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f">
    <w:name w:val="頁尾 字元"/>
    <w:basedOn w:val="a2"/>
    <w:link w:val="ae"/>
    <w:uiPriority w:val="99"/>
    <w:rsid w:val="003422FF"/>
    <w:rPr>
      <w:sz w:val="22"/>
      <w:szCs w:val="16"/>
    </w:rPr>
  </w:style>
  <w:style w:type="paragraph" w:styleId="31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1">
    <w:name w:val="toc 1"/>
    <w:basedOn w:val="a1"/>
    <w:next w:val="a1"/>
    <w:autoRedefine/>
    <w:uiPriority w:val="39"/>
    <w:unhideWhenUsed/>
    <w:rsid w:val="00980434"/>
    <w:pPr>
      <w:tabs>
        <w:tab w:val="right" w:leader="dot" w:pos="8618"/>
      </w:tabs>
      <w:spacing w:after="100"/>
    </w:pPr>
    <w:rPr>
      <w:rFonts w:ascii="標楷體" w:eastAsia="標楷體" w:hAnsi="標楷體"/>
      <w:b/>
      <w:bCs/>
      <w:noProof/>
      <w:sz w:val="40"/>
      <w:szCs w:val="40"/>
      <w:lang w:eastAsia="zh-TW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af1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1">
    <w:name w:val="註解方塊文字 字元"/>
    <w:basedOn w:val="a2"/>
    <w:link w:val="af0"/>
    <w:uiPriority w:val="99"/>
    <w:semiHidden/>
    <w:rsid w:val="00A122DB"/>
    <w:rPr>
      <w:rFonts w:ascii="Tahoma" w:hAnsi="Tahoma" w:cs="Tahoma"/>
      <w:szCs w:val="16"/>
    </w:rPr>
  </w:style>
  <w:style w:type="paragraph" w:styleId="af2">
    <w:name w:val="Bibliography"/>
    <w:basedOn w:val="a1"/>
    <w:next w:val="a1"/>
    <w:uiPriority w:val="39"/>
    <w:semiHidden/>
    <w:unhideWhenUsed/>
  </w:style>
  <w:style w:type="paragraph" w:styleId="32">
    <w:name w:val="Body Text 3"/>
    <w:basedOn w:val="a1"/>
    <w:link w:val="33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3">
    <w:name w:val="報告表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4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1"/>
    <w:link w:val="af6"/>
    <w:uiPriority w:val="99"/>
    <w:unhideWhenUsed/>
    <w:rsid w:val="001A2000"/>
    <w:pPr>
      <w:spacing w:before="0" w:after="0" w:line="240" w:lineRule="auto"/>
    </w:pPr>
  </w:style>
  <w:style w:type="character" w:customStyle="1" w:styleId="af6">
    <w:name w:val="頁首 字元"/>
    <w:basedOn w:val="a2"/>
    <w:link w:val="af5"/>
    <w:uiPriority w:val="99"/>
    <w:rsid w:val="001A2000"/>
  </w:style>
  <w:style w:type="character" w:customStyle="1" w:styleId="33">
    <w:name w:val="本文 3 字元"/>
    <w:basedOn w:val="a2"/>
    <w:link w:val="32"/>
    <w:uiPriority w:val="99"/>
    <w:semiHidden/>
    <w:rsid w:val="00A122DB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4">
    <w:name w:val="Body Text Indent 3"/>
    <w:basedOn w:val="a1"/>
    <w:link w:val="35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5">
    <w:name w:val="本文縮排 3 字元"/>
    <w:basedOn w:val="a2"/>
    <w:link w:val="34"/>
    <w:uiPriority w:val="99"/>
    <w:semiHidden/>
    <w:rsid w:val="00A122DB"/>
    <w:rPr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9">
    <w:name w:val="註解文字 字元"/>
    <w:basedOn w:val="a2"/>
    <w:link w:val="af8"/>
    <w:uiPriority w:val="99"/>
    <w:semiHidden/>
    <w:rsid w:val="00A122D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22DB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22DB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文件引導模式 字元"/>
    <w:basedOn w:val="a2"/>
    <w:link w:val="afc"/>
    <w:uiPriority w:val="99"/>
    <w:semiHidden/>
    <w:rsid w:val="00A122DB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">
    <w:name w:val="章節附註文字 字元"/>
    <w:basedOn w:val="a2"/>
    <w:link w:val="afe"/>
    <w:uiPriority w:val="99"/>
    <w:semiHidden/>
    <w:rsid w:val="00A122DB"/>
    <w:rPr>
      <w:szCs w:val="20"/>
    </w:rPr>
  </w:style>
  <w:style w:type="paragraph" w:styleId="aff0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1">
    <w:name w:val="footnote text"/>
    <w:basedOn w:val="a1"/>
    <w:link w:val="aff2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2">
    <w:name w:val="註腳文字 字元"/>
    <w:basedOn w:val="a2"/>
    <w:link w:val="aff1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預設格式 字元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A122DB"/>
    <w:rPr>
      <w:rFonts w:ascii="Consolas" w:hAnsi="Consolas"/>
      <w:szCs w:val="20"/>
    </w:rPr>
  </w:style>
  <w:style w:type="paragraph" w:styleId="aff5">
    <w:name w:val="Plain Text"/>
    <w:basedOn w:val="a1"/>
    <w:link w:val="aff6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6">
    <w:name w:val="純文字 字元"/>
    <w:basedOn w:val="a2"/>
    <w:link w:val="aff5"/>
    <w:uiPriority w:val="99"/>
    <w:semiHidden/>
    <w:rsid w:val="00A122DB"/>
    <w:rPr>
      <w:rFonts w:ascii="Consolas" w:hAnsi="Consolas"/>
      <w:szCs w:val="21"/>
    </w:rPr>
  </w:style>
  <w:style w:type="character" w:styleId="aff7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Web">
    <w:name w:val="Normal (Web)"/>
    <w:basedOn w:val="a1"/>
    <w:uiPriority w:val="99"/>
    <w:unhideWhenUsed/>
    <w:rsid w:val="00F0640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character" w:styleId="aff8">
    <w:name w:val="Hyperlink"/>
    <w:basedOn w:val="a2"/>
    <w:uiPriority w:val="99"/>
    <w:unhideWhenUsed/>
    <w:rsid w:val="00F0640F"/>
    <w:rPr>
      <w:color w:val="0000FF"/>
      <w:u w:val="single"/>
    </w:rPr>
  </w:style>
  <w:style w:type="character" w:styleId="aff9">
    <w:name w:val="Strong"/>
    <w:basedOn w:val="a2"/>
    <w:uiPriority w:val="22"/>
    <w:qFormat/>
    <w:rsid w:val="00F0640F"/>
    <w:rPr>
      <w:b/>
      <w:bCs/>
    </w:rPr>
  </w:style>
  <w:style w:type="paragraph" w:styleId="affa">
    <w:name w:val="List Paragraph"/>
    <w:basedOn w:val="a1"/>
    <w:uiPriority w:val="34"/>
    <w:semiHidden/>
    <w:qFormat/>
    <w:rsid w:val="00714486"/>
    <w:pPr>
      <w:ind w:leftChars="200" w:left="480"/>
    </w:pPr>
  </w:style>
  <w:style w:type="character" w:customStyle="1" w:styleId="keyword">
    <w:name w:val="keyword"/>
    <w:basedOn w:val="a2"/>
    <w:rsid w:val="00E83FDD"/>
  </w:style>
  <w:style w:type="character" w:customStyle="1" w:styleId="comment">
    <w:name w:val="comment"/>
    <w:basedOn w:val="a2"/>
    <w:rsid w:val="00E83FDD"/>
  </w:style>
  <w:style w:type="character" w:customStyle="1" w:styleId="string">
    <w:name w:val="string"/>
    <w:basedOn w:val="a2"/>
    <w:rsid w:val="00E83FDD"/>
  </w:style>
  <w:style w:type="character" w:customStyle="1" w:styleId="number">
    <w:name w:val="number"/>
    <w:basedOn w:val="a2"/>
    <w:rsid w:val="00E83FDD"/>
  </w:style>
  <w:style w:type="character" w:styleId="affb">
    <w:name w:val="Emphasis"/>
    <w:basedOn w:val="a2"/>
    <w:uiPriority w:val="20"/>
    <w:qFormat/>
    <w:rsid w:val="003C3802"/>
    <w:rPr>
      <w:i/>
      <w:iCs/>
    </w:rPr>
  </w:style>
  <w:style w:type="character" w:customStyle="1" w:styleId="special">
    <w:name w:val="special"/>
    <w:basedOn w:val="a2"/>
    <w:rsid w:val="006D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ensorflow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python.org/downloads/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github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hyperlink" Target="https://reurl.cc/6gRy5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hyperlink" Target="https://sls.weco.net/CollectiveNote20/Python/Intro" TargetMode="External"/><Relationship Id="rId37" Type="http://schemas.openxmlformats.org/officeDocument/2006/relationships/hyperlink" Target="https://medium.com/@chenchoulo/yolo-%E4%BB%8B%E7%B4%B9-4307e79524fe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c.ai/%E6%A9%9F%E5%99%A8%E5%AD%B8%E7%BF%92-ml-noteyolo%E5%88%A9%E7%94%A8%E5%BD%B1%E5%83%8F%E8%BE%A8%E8%AD%98%E5%81%9A%E7%89%A9%E4%BB%B6%E5%81%B5%E6%B8%ACobject-detection%E7%9A%84%E6%8A%80%E8%A1%9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hyperlink" Target="http://monkeycoding.com/?p=5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nsorflow.org/api_docs/python/tf/contrib" TargetMode="External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hyperlink" Target="https://codertw.com/%E7%A8%8B%E5%BC%8F%E8%AA%9E%E8%A8%80/541606/" TargetMode="External"/><Relationship Id="rId35" Type="http://schemas.openxmlformats.org/officeDocument/2006/relationships/hyperlink" Target="https://backlog.com/git-tutorial/tw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hopping.pchome.com.tw/" TargetMode="External"/><Relationship Id="rId38" Type="http://schemas.openxmlformats.org/officeDocument/2006/relationships/hyperlink" Target="https://www.itread01.com/content/1544112970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14\AppData\Roaming\Microsoft\Templates\&#21547;&#23553;&#38754;&#30340;&#23416;&#29983;&#22577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09D1D-AC92-459F-83B5-42AAA7820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含封面的學生報告.dotx</Template>
  <TotalTime>32686</TotalTime>
  <Pages>1</Pages>
  <Words>3354</Words>
  <Characters>19120</Characters>
  <Application>Microsoft Office Word</Application>
  <DocSecurity>0</DocSecurity>
  <Lines>159</Lines>
  <Paragraphs>44</Paragraphs>
  <ScaleCrop>false</ScaleCrop>
  <Company/>
  <LinksUpToDate>false</LinksUpToDate>
  <CharactersWithSpaces>22430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楊岡穎</dc:creator>
  <cp:keywords/>
  <cp:lastModifiedBy>Windows 使用者</cp:lastModifiedBy>
  <cp:revision>58</cp:revision>
  <dcterms:created xsi:type="dcterms:W3CDTF">2019-06-17T21:24:00Z</dcterms:created>
  <dcterms:modified xsi:type="dcterms:W3CDTF">2019-12-27T07:49:00Z</dcterms:modified>
  <cp:version/>
</cp:coreProperties>
</file>