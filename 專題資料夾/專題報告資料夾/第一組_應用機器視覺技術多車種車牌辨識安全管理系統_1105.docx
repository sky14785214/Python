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7A5CF" w14:textId="77777777" w:rsidR="00C77856" w:rsidRPr="002F00EF" w:rsidRDefault="00C77856" w:rsidP="00C77856">
      <w:pPr>
        <w:spacing w:line="160" w:lineRule="atLeast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72"/>
        </w:rPr>
        <w:t>國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立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虎 尾 科 技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大 學</w:t>
      </w:r>
    </w:p>
    <w:p w14:paraId="3710B870" w14:textId="77777777" w:rsidR="00C77856" w:rsidRPr="002F00EF" w:rsidRDefault="00C77856" w:rsidP="00C77856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72"/>
        </w:rPr>
        <w:t>電 子 工 程 系</w:t>
      </w:r>
    </w:p>
    <w:p w14:paraId="17806A0C" w14:textId="77777777" w:rsidR="00C77856" w:rsidRPr="002F00EF" w:rsidRDefault="00C77856" w:rsidP="00C77856">
      <w:pPr>
        <w:rPr>
          <w:rFonts w:asciiTheme="minorEastAsia" w:hAnsiTheme="minorEastAsia"/>
          <w:color w:val="auto"/>
          <w:sz w:val="56"/>
        </w:rPr>
      </w:pPr>
    </w:p>
    <w:p w14:paraId="3470FB2B" w14:textId="77777777" w:rsidR="00C77856" w:rsidRPr="002F00EF" w:rsidRDefault="00C77856" w:rsidP="00980434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96"/>
          <w:szCs w:val="96"/>
        </w:rPr>
        <w:t>專題製作報告</w:t>
      </w:r>
    </w:p>
    <w:p w14:paraId="3BF83E40" w14:textId="77777777" w:rsidR="008267BC" w:rsidRPr="002F00EF" w:rsidRDefault="008267BC" w:rsidP="00C77856">
      <w:pPr>
        <w:jc w:val="center"/>
        <w:rPr>
          <w:rFonts w:asciiTheme="minorEastAsia" w:hAnsiTheme="minorEastAsia"/>
          <w:color w:val="auto"/>
          <w:sz w:val="48"/>
          <w:szCs w:val="48"/>
          <w:lang w:eastAsia="zh-TW"/>
        </w:rPr>
      </w:pPr>
      <w:r w:rsidRPr="002F00EF">
        <w:rPr>
          <w:rFonts w:asciiTheme="minorEastAsia" w:hAnsiTheme="minorEastAsia" w:hint="eastAsia"/>
          <w:color w:val="auto"/>
          <w:sz w:val="48"/>
          <w:szCs w:val="48"/>
          <w:lang w:eastAsia="zh-TW"/>
        </w:rPr>
        <w:t>應用機器視覺技術多車種車牌辨識</w:t>
      </w:r>
    </w:p>
    <w:p w14:paraId="6D606BEC" w14:textId="6CE8D9CB" w:rsidR="00C77856" w:rsidRPr="002F00EF" w:rsidRDefault="008267BC" w:rsidP="00C77856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48"/>
          <w:szCs w:val="48"/>
          <w:lang w:eastAsia="zh-TW"/>
        </w:rPr>
        <w:t>安全管理系統</w:t>
      </w:r>
    </w:p>
    <w:p w14:paraId="27192BA1" w14:textId="77777777" w:rsidR="00C77856" w:rsidRPr="002F00EF" w:rsidRDefault="00C77856" w:rsidP="00C778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center"/>
        <w:rPr>
          <w:rFonts w:asciiTheme="minorEastAsia" w:hAnsiTheme="minorEastAsia"/>
          <w:color w:val="auto"/>
          <w:sz w:val="40"/>
          <w:szCs w:val="40"/>
          <w:lang w:eastAsia="zh-TW"/>
        </w:rPr>
      </w:pPr>
      <w:r w:rsidRPr="002F00EF">
        <w:rPr>
          <w:rFonts w:asciiTheme="minorEastAsia" w:hAnsiTheme="minorEastAsia" w:hint="eastAsia"/>
          <w:color w:val="auto"/>
          <w:sz w:val="40"/>
          <w:szCs w:val="40"/>
          <w:lang w:eastAsia="zh-TW"/>
        </w:rPr>
        <w:t>(</w:t>
      </w:r>
      <w:r w:rsidRPr="002F00EF">
        <w:rPr>
          <w:rFonts w:asciiTheme="minorEastAsia" w:hAnsiTheme="minorEastAsia"/>
          <w:color w:val="auto"/>
          <w:sz w:val="40"/>
          <w:szCs w:val="40"/>
          <w:lang w:eastAsia="zh-TW"/>
        </w:rPr>
        <w:t>License plate recognition system</w:t>
      </w:r>
      <w:r w:rsidRPr="002F00EF">
        <w:rPr>
          <w:rFonts w:asciiTheme="minorEastAsia" w:hAnsiTheme="minorEastAsia" w:hint="eastAsia"/>
          <w:color w:val="auto"/>
          <w:sz w:val="40"/>
          <w:szCs w:val="40"/>
          <w:lang w:eastAsia="zh-TW"/>
        </w:rPr>
        <w:t>)</w:t>
      </w:r>
    </w:p>
    <w:p w14:paraId="0BAB92BD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50290891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513A8D73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4E514866" w14:textId="77777777" w:rsidR="00C77856" w:rsidRPr="002F00EF" w:rsidRDefault="00C77856" w:rsidP="00980434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指導教授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t>蔡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振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t>凱</w:t>
      </w:r>
    </w:p>
    <w:p w14:paraId="1F533FCF" w14:textId="3B5357A4" w:rsidR="00C77856" w:rsidRPr="002F00EF" w:rsidRDefault="00C77856" w:rsidP="00C77856">
      <w:pPr>
        <w:jc w:val="center"/>
        <w:rPr>
          <w:rFonts w:asciiTheme="minorEastAsia" w:eastAsia="SimSun" w:hAnsiTheme="minorEastAsia"/>
          <w:color w:val="auto"/>
          <w:sz w:val="36"/>
          <w:szCs w:val="3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班    級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="00447036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夜四電子四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甲</w:t>
      </w:r>
    </w:p>
    <w:p w14:paraId="57C39801" w14:textId="77777777" w:rsidR="00C77856" w:rsidRPr="002F00EF" w:rsidRDefault="00C77856" w:rsidP="00C77856">
      <w:pPr>
        <w:jc w:val="center"/>
        <w:rPr>
          <w:rFonts w:asciiTheme="minorEastAsia" w:hAnsiTheme="minorEastAsia"/>
          <w:color w:val="auto"/>
          <w:sz w:val="5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製作學生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="003D0BB0"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曾品鈞、陳岳鋒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、楊岡穎、蔡佳展</w:t>
      </w:r>
    </w:p>
    <w:p w14:paraId="13F13C11" w14:textId="4C86D794" w:rsidR="00C77856" w:rsidRPr="002F00EF" w:rsidRDefault="00C77856" w:rsidP="00FC10ED">
      <w:pPr>
        <w:rPr>
          <w:rFonts w:asciiTheme="minorEastAsia" w:eastAsia="STXinwei" w:hAnsiTheme="minorEastAsia"/>
          <w:color w:val="auto"/>
          <w:sz w:val="5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    學號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40540411、40540415、40540419、40540425</w:t>
      </w:r>
    </w:p>
    <w:p w14:paraId="289A140C" w14:textId="5C4535FA" w:rsidR="00714486" w:rsidRPr="002F00EF" w:rsidRDefault="00C77856" w:rsidP="00C77856">
      <w:pPr>
        <w:jc w:val="center"/>
        <w:rPr>
          <w:rFonts w:asciiTheme="minorEastAsia" w:hAnsiTheme="minorEastAsia"/>
          <w:color w:val="auto"/>
          <w:sz w:val="32"/>
          <w:szCs w:val="32"/>
        </w:rPr>
      </w:pP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中華民國  </w:t>
      </w:r>
      <w:r w:rsidRPr="002F00EF">
        <w:rPr>
          <w:rFonts w:asciiTheme="minorEastAsia" w:hAnsiTheme="minorEastAsia" w:hint="eastAsia"/>
          <w:color w:val="auto"/>
          <w:sz w:val="32"/>
          <w:szCs w:val="32"/>
          <w:lang w:eastAsia="zh-TW"/>
        </w:rPr>
        <w:t>108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年  </w:t>
      </w:r>
      <w:r w:rsidR="007A0792" w:rsidRPr="002F00EF">
        <w:rPr>
          <w:rFonts w:asciiTheme="minorEastAsia" w:hAnsiTheme="minorEastAsia"/>
          <w:color w:val="auto"/>
          <w:sz w:val="32"/>
          <w:szCs w:val="32"/>
          <w:lang w:eastAsia="zh-TW"/>
        </w:rPr>
        <w:t>11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月 </w:t>
      </w:r>
      <w:r w:rsidR="007A0792" w:rsidRPr="002F00EF">
        <w:rPr>
          <w:rFonts w:asciiTheme="minorEastAsia" w:hAnsiTheme="minorEastAsia" w:hint="eastAsia"/>
          <w:color w:val="auto"/>
          <w:sz w:val="32"/>
          <w:szCs w:val="32"/>
          <w:lang w:eastAsia="zh-TW"/>
        </w:rPr>
        <w:t>5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日</w:t>
      </w:r>
    </w:p>
    <w:p w14:paraId="0404ACFA" w14:textId="17225FE7" w:rsidR="00630C1C" w:rsidRDefault="00980434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lastRenderedPageBreak/>
        <w:fldChar w:fldCharType="begin"/>
      </w: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instrText xml:space="preserve"> TOC \o "1-2" \h \z \u </w:instrText>
      </w: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fldChar w:fldCharType="separate"/>
      </w:r>
      <w:hyperlink w:anchor="_Toc28268308" w:history="1">
        <w:r w:rsidR="00630C1C" w:rsidRPr="008F014D">
          <w:rPr>
            <w:rStyle w:val="aff8"/>
            <w:rFonts w:hint="eastAsia"/>
          </w:rPr>
          <w:t>摘要</w:t>
        </w:r>
        <w:r w:rsidR="00630C1C">
          <w:rPr>
            <w:webHidden/>
          </w:rPr>
          <w:tab/>
        </w:r>
        <w:r w:rsidR="00630C1C">
          <w:rPr>
            <w:webHidden/>
          </w:rPr>
          <w:fldChar w:fldCharType="begin"/>
        </w:r>
        <w:r w:rsidR="00630C1C">
          <w:rPr>
            <w:webHidden/>
          </w:rPr>
          <w:instrText xml:space="preserve"> PAGEREF _Toc28268308 \h </w:instrText>
        </w:r>
        <w:r w:rsidR="00630C1C">
          <w:rPr>
            <w:webHidden/>
          </w:rPr>
        </w:r>
        <w:r w:rsidR="00630C1C">
          <w:rPr>
            <w:webHidden/>
          </w:rPr>
          <w:fldChar w:fldCharType="separate"/>
        </w:r>
        <w:r w:rsidR="00630C1C">
          <w:rPr>
            <w:webHidden/>
          </w:rPr>
          <w:t>2</w:t>
        </w:r>
        <w:r w:rsidR="00630C1C">
          <w:rPr>
            <w:webHidden/>
          </w:rPr>
          <w:fldChar w:fldCharType="end"/>
        </w:r>
      </w:hyperlink>
    </w:p>
    <w:p w14:paraId="426C9D61" w14:textId="3D1F2558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09" w:history="1">
        <w:r w:rsidRPr="008F014D">
          <w:rPr>
            <w:rStyle w:val="aff8"/>
            <w:rFonts w:ascii="標楷體" w:eastAsia="標楷體" w:hAnsi="標楷體" w:hint="eastAsia"/>
            <w:b/>
            <w:bCs/>
            <w:noProof/>
            <w:lang w:eastAsia="zh-TW"/>
          </w:rPr>
          <w:t>動機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DE72AB" w14:textId="06AEE6E9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0" w:history="1">
        <w:r w:rsidRPr="008F014D">
          <w:rPr>
            <w:rStyle w:val="aff8"/>
            <w:rFonts w:ascii="標楷體" w:eastAsia="標楷體" w:hAnsi="標楷體" w:hint="eastAsia"/>
            <w:b/>
            <w:bCs/>
            <w:noProof/>
            <w:lang w:eastAsia="zh-TW"/>
          </w:rPr>
          <w:t>預期成果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E2018E" w14:textId="1D1F687F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1" w:history="1">
        <w:r w:rsidRPr="008F014D">
          <w:rPr>
            <w:rStyle w:val="aff8"/>
            <w:rFonts w:ascii="標楷體" w:eastAsia="標楷體" w:hAnsi="標楷體" w:hint="eastAsia"/>
            <w:b/>
            <w:noProof/>
            <w:lang w:eastAsia="zh-TW"/>
          </w:rPr>
          <w:t>所需工具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6292F5" w14:textId="69B75C47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2" w:history="1">
        <w:r w:rsidRPr="008F014D">
          <w:rPr>
            <w:rStyle w:val="aff8"/>
            <w:rFonts w:ascii="標楷體" w:eastAsia="標楷體" w:hAnsi="標楷體" w:hint="eastAsia"/>
            <w:b/>
            <w:bCs/>
            <w:noProof/>
            <w:lang w:eastAsia="zh-TW"/>
          </w:rPr>
          <w:t>使用軟體介紹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AC89EA" w14:textId="0303DDCB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3" w:history="1">
        <w:r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>OpenCV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337F5E" w14:textId="32AB1757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4" w:history="1">
        <w:r w:rsidRPr="008F014D">
          <w:rPr>
            <w:rStyle w:val="aff8"/>
            <w:rFonts w:ascii="標楷體" w:eastAsia="標楷體" w:hAnsi="標楷體" w:hint="eastAsia"/>
            <w:b/>
            <w:noProof/>
            <w:lang w:eastAsia="zh-TW"/>
          </w:rPr>
          <w:t>應用領域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AA1D2E" w14:textId="72E8FAA7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5" w:history="1">
        <w:r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2E33FE" w14:textId="727941D6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6" w:history="1">
        <w:r w:rsidRPr="008F014D">
          <w:rPr>
            <w:rStyle w:val="aff8"/>
            <w:rFonts w:asciiTheme="minorEastAsia" w:hAnsiTheme="minorEastAsia" w:hint="eastAsia"/>
            <w:b/>
            <w:noProof/>
            <w:spacing w:val="-1"/>
            <w:shd w:val="clear" w:color="auto" w:fill="FFFFFF"/>
            <w:lang w:eastAsia="zh-TW"/>
          </w:rPr>
          <w:t>歷史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8D7FA7" w14:textId="727D625E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7" w:history="1">
        <w:r w:rsidRPr="008F014D">
          <w:rPr>
            <w:rStyle w:val="aff8"/>
            <w:rFonts w:asciiTheme="minorEastAsia" w:hAnsiTheme="minorEastAsia"/>
            <w:b/>
            <w:noProof/>
            <w:spacing w:val="-1"/>
            <w:shd w:val="clear" w:color="auto" w:fill="FFFFFF"/>
            <w:lang w:eastAsia="zh-TW"/>
          </w:rPr>
          <w:t>TensorFlow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66DE1F" w14:textId="02DF6CAB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8" w:history="1">
        <w:r w:rsidRPr="008F014D">
          <w:rPr>
            <w:rStyle w:val="aff8"/>
            <w:rFonts w:asciiTheme="minorEastAsia" w:hAnsiTheme="minorEastAsia" w:hint="eastAsia"/>
            <w:bCs/>
            <w:noProof/>
          </w:rPr>
          <w:t>解構</w:t>
        </w:r>
        <w:r w:rsidRPr="008F014D">
          <w:rPr>
            <w:rStyle w:val="aff8"/>
            <w:rFonts w:asciiTheme="minorEastAsia" w:hAnsiTheme="minorEastAsia"/>
            <w:bCs/>
            <w:noProof/>
          </w:rPr>
          <w:t xml:space="preserve"> TensorFlow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64046F" w14:textId="0A066C09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9" w:history="1">
        <w:r w:rsidRPr="008F014D">
          <w:rPr>
            <w:rStyle w:val="aff8"/>
            <w:rFonts w:asciiTheme="minorEastAsia" w:hAnsiTheme="minorEastAsia"/>
            <w:bCs/>
            <w:noProof/>
          </w:rPr>
          <w:t xml:space="preserve">TensorFlow </w:t>
        </w:r>
        <w:r w:rsidRPr="008F014D">
          <w:rPr>
            <w:rStyle w:val="aff8"/>
            <w:rFonts w:asciiTheme="minorEastAsia" w:hAnsiTheme="minorEastAsia" w:hint="eastAsia"/>
            <w:bCs/>
            <w:noProof/>
          </w:rPr>
          <w:t>如何融入</w:t>
        </w:r>
        <w:r w:rsidRPr="008F014D">
          <w:rPr>
            <w:rStyle w:val="aff8"/>
            <w:rFonts w:asciiTheme="minorEastAsia" w:hAnsiTheme="minorEastAsia"/>
            <w:bCs/>
            <w:noProof/>
          </w:rPr>
          <w:t xml:space="preserve"> AI </w:t>
        </w:r>
        <w:r w:rsidRPr="008F014D">
          <w:rPr>
            <w:rStyle w:val="aff8"/>
            <w:rFonts w:asciiTheme="minorEastAsia" w:hAnsiTheme="minorEastAsia" w:hint="eastAsia"/>
            <w:bCs/>
            <w:noProof/>
          </w:rPr>
          <w:t>與</w:t>
        </w:r>
        <w:r w:rsidRPr="008F014D">
          <w:rPr>
            <w:rStyle w:val="aff8"/>
            <w:rFonts w:asciiTheme="minorEastAsia" w:hAnsiTheme="minorEastAsia"/>
            <w:bCs/>
            <w:noProof/>
          </w:rPr>
          <w:t xml:space="preserve"> Machine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0AE080" w14:textId="79FCD9A4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0" w:history="1">
        <w:r w:rsidRPr="008F014D">
          <w:rPr>
            <w:rStyle w:val="aff8"/>
            <w:rFonts w:asciiTheme="minorEastAsia" w:hAnsiTheme="minorEastAsia"/>
            <w:bCs/>
            <w:noProof/>
          </w:rPr>
          <w:t xml:space="preserve">Computational Graph </w:t>
        </w:r>
        <w:r w:rsidRPr="008F014D">
          <w:rPr>
            <w:rStyle w:val="aff8"/>
            <w:rFonts w:asciiTheme="minorEastAsia" w:hAnsiTheme="minorEastAsia" w:hint="eastAsia"/>
            <w:bCs/>
            <w:noProof/>
          </w:rPr>
          <w:t>和概略理論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5387F6" w14:textId="7C4C35C2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1" w:history="1">
        <w:r w:rsidRPr="008F014D">
          <w:rPr>
            <w:rStyle w:val="aff8"/>
            <w:rFonts w:ascii="Libre Baskerville" w:hAnsi="Libre Baskerville" w:hint="eastAsia"/>
            <w:b/>
            <w:bCs/>
            <w:noProof/>
          </w:rPr>
          <w:t>想使用</w:t>
        </w:r>
        <w:r w:rsidRPr="008F014D">
          <w:rPr>
            <w:rStyle w:val="aff8"/>
            <w:rFonts w:ascii="Libre Baskerville" w:hAnsi="Libre Baskerville"/>
            <w:b/>
            <w:bCs/>
            <w:noProof/>
          </w:rPr>
          <w:t xml:space="preserve"> TensorFlow</w:t>
        </w:r>
        <w:r w:rsidRPr="008F014D">
          <w:rPr>
            <w:rStyle w:val="aff8"/>
            <w:rFonts w:ascii="Libre Baskerville" w:hAnsi="Libre Baskerville" w:hint="eastAsia"/>
            <w:b/>
            <w:bCs/>
            <w:noProof/>
          </w:rPr>
          <w:t>，開發者需要做什麼？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93ACB4" w14:textId="38FA85E8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2" w:history="1">
        <w:r w:rsidRPr="008F014D">
          <w:rPr>
            <w:rStyle w:val="aff8"/>
            <w:rFonts w:ascii="Libre Baskerville" w:hAnsi="Libre Baskerville"/>
            <w:b/>
            <w:bCs/>
            <w:noProof/>
          </w:rPr>
          <w:t xml:space="preserve">TensorFlow </w:t>
        </w:r>
        <w:r w:rsidRPr="008F014D">
          <w:rPr>
            <w:rStyle w:val="aff8"/>
            <w:rFonts w:ascii="Libre Baskerville" w:hAnsi="Libre Baskerville" w:hint="eastAsia"/>
            <w:b/>
            <w:bCs/>
            <w:noProof/>
          </w:rPr>
          <w:t>常見的三個應用方式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55420B" w14:textId="1C2C4889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3" w:history="1">
        <w:r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>Yolo</w:t>
        </w:r>
        <w:r w:rsidRPr="008F014D">
          <w:rPr>
            <w:rStyle w:val="aff8"/>
            <w:rFonts w:ascii="標楷體" w:eastAsia="標楷體" w:hAnsi="標楷體" w:hint="eastAsia"/>
            <w:b/>
            <w:noProof/>
            <w:lang w:eastAsia="zh-TW"/>
          </w:rPr>
          <w:t>：</w:t>
        </w:r>
        <w:r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>you only look once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D372DF" w14:textId="4D883202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4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希望成果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EA8472" w14:textId="5F2DAC65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25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理論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9E7BC10" w14:textId="543000BF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6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實際模式</w:t>
        </w:r>
        <w:r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 xml:space="preserve"> Arduino </w:t>
        </w:r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流程圖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26A9ED" w14:textId="6135D1A5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7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實際模式</w:t>
        </w:r>
        <w:r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 xml:space="preserve"> Python </w:t>
        </w:r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流程圖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51BA18" w14:textId="143AA26D" w:rsidR="00630C1C" w:rsidRDefault="00630C1C">
      <w:pPr>
        <w:pStyle w:val="21"/>
        <w:tabs>
          <w:tab w:val="left" w:pos="960"/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8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lang w:eastAsia="zh-TW"/>
          </w:rPr>
          <w:t>(一)</w:t>
        </w:r>
        <w:r>
          <w:rPr>
            <w:noProof/>
            <w:color w:val="auto"/>
            <w:kern w:val="2"/>
            <w:sz w:val="24"/>
            <w:lang w:eastAsia="zh-TW"/>
          </w:rPr>
          <w:tab/>
        </w:r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硬體製作</w:t>
        </w:r>
        <w:r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25D1220" w14:textId="3DFE72E0" w:rsidR="00630C1C" w:rsidRDefault="00630C1C">
      <w:pPr>
        <w:pStyle w:val="21"/>
        <w:tabs>
          <w:tab w:val="left" w:pos="960"/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9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lang w:eastAsia="zh-TW"/>
          </w:rPr>
          <w:t>(二)</w:t>
        </w:r>
        <w:r>
          <w:rPr>
            <w:noProof/>
            <w:color w:val="auto"/>
            <w:kern w:val="2"/>
            <w:sz w:val="24"/>
            <w:lang w:eastAsia="zh-TW"/>
          </w:rPr>
          <w:tab/>
        </w:r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軟體撰寫</w:t>
        </w:r>
        <w:r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8CFC37" w14:textId="184AEEE5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0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結論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06B4925E" w14:textId="546CE86A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1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建議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85FD618" w14:textId="33DE74C9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2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參考資料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6FA54E87" w14:textId="63234866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3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操作手冊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D86AB8A" w14:textId="1DB00035" w:rsidR="00714486" w:rsidRPr="002F00EF" w:rsidRDefault="00980434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fldChar w:fldCharType="end"/>
      </w:r>
    </w:p>
    <w:p w14:paraId="04A1F983" w14:textId="301572A1" w:rsidR="00950CD5" w:rsidRPr="002F00EF" w:rsidRDefault="00950CD5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</w:p>
    <w:p w14:paraId="41DB5D22" w14:textId="2ED127A5" w:rsidR="00950CD5" w:rsidRPr="002F00EF" w:rsidRDefault="00950CD5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</w:p>
    <w:p w14:paraId="28EABFFB" w14:textId="77777777" w:rsidR="00950CD5" w:rsidRPr="002F00EF" w:rsidRDefault="00950CD5" w:rsidP="00714486">
      <w:pPr>
        <w:rPr>
          <w:rFonts w:asciiTheme="minorEastAsia" w:hAnsiTheme="minorEastAsia"/>
          <w:color w:val="auto"/>
          <w:sz w:val="32"/>
          <w:szCs w:val="32"/>
        </w:rPr>
      </w:pPr>
    </w:p>
    <w:p w14:paraId="526F9630" w14:textId="15BBAB15" w:rsidR="00C61727" w:rsidRPr="002F00EF" w:rsidRDefault="003C0311" w:rsidP="00C61727">
      <w:pPr>
        <w:pStyle w:val="1"/>
        <w:rPr>
          <w:rFonts w:ascii="標楷體" w:eastAsia="標楷體" w:hAnsi="標楷體"/>
          <w:b/>
          <w:bCs/>
          <w:color w:val="auto"/>
          <w:sz w:val="52"/>
          <w:szCs w:val="44"/>
          <w:lang w:eastAsia="zh-TW"/>
        </w:rPr>
      </w:pPr>
      <w:bookmarkStart w:id="0" w:name="_Toc28268308"/>
      <w:r w:rsidRPr="002F00EF">
        <w:rPr>
          <w:rFonts w:ascii="標楷體" w:eastAsia="標楷體" w:hAnsi="標楷體" w:hint="eastAsia"/>
          <w:b/>
          <w:bCs/>
          <w:color w:val="auto"/>
          <w:sz w:val="52"/>
          <w:szCs w:val="44"/>
          <w:lang w:eastAsia="zh-TW"/>
        </w:rPr>
        <w:t>摘要</w:t>
      </w:r>
      <w:bookmarkEnd w:id="0"/>
    </w:p>
    <w:p w14:paraId="1DE18D1A" w14:textId="64E99E0B" w:rsidR="00C61727" w:rsidRPr="002F00EF" w:rsidRDefault="00C61727" w:rsidP="00C61727">
      <w:pPr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 xml:space="preserve">        </w:t>
      </w:r>
      <w:r w:rsidRPr="002F00EF">
        <w:rPr>
          <w:rFonts w:hint="eastAsia"/>
          <w:color w:val="auto"/>
          <w:sz w:val="28"/>
          <w:szCs w:val="28"/>
          <w:lang w:eastAsia="zh-TW"/>
        </w:rPr>
        <w:t>在現今生活中，汽機車已經是每個人不可或缺的交通工具，車輛的使用越來越頻繁，但也衍生出許多治安與控制問題，例如</w:t>
      </w:r>
      <w:r w:rsidRPr="002F00EF">
        <w:rPr>
          <w:rFonts w:hint="eastAsia"/>
          <w:color w:val="auto"/>
          <w:sz w:val="28"/>
          <w:szCs w:val="28"/>
          <w:lang w:eastAsia="zh-TW"/>
        </w:rPr>
        <w:t>:</w:t>
      </w:r>
      <w:r w:rsidRPr="002F00EF">
        <w:rPr>
          <w:rFonts w:hint="eastAsia"/>
          <w:color w:val="auto"/>
          <w:sz w:val="28"/>
          <w:szCs w:val="28"/>
          <w:lang w:eastAsia="zh-TW"/>
        </w:rPr>
        <w:t>交通違規、車輛遺失等情形。在事件發生之後，藉由車牌辨別車主已經是常態，並記錄進入車牌號碼及車型，可依過往進出紀錄判斷是否為附近居民，現今警政單位依然是依靠人工辨別，大幅增加員警工作量與精神消耗，為有效減少警力負擔，此車牌辨識可應用於辨識使用車輛停車場或管制區。</w:t>
      </w:r>
    </w:p>
    <w:p w14:paraId="730918BF" w14:textId="19B0A2DF" w:rsidR="00950CD5" w:rsidRPr="002F00EF" w:rsidRDefault="00724850" w:rsidP="00C61727">
      <w:pPr>
        <w:rPr>
          <w:color w:val="auto"/>
          <w:sz w:val="28"/>
          <w:szCs w:val="28"/>
          <w:lang w:eastAsia="zh-TW"/>
        </w:rPr>
      </w:pPr>
      <w:r w:rsidRPr="002F00EF">
        <w:rPr>
          <w:color w:val="auto"/>
          <w:sz w:val="28"/>
          <w:szCs w:val="28"/>
          <w:lang w:eastAsia="zh-TW"/>
        </w:rPr>
        <w:tab/>
      </w:r>
      <w:r w:rsidRPr="002F00EF">
        <w:rPr>
          <w:rFonts w:hint="eastAsia"/>
          <w:color w:val="auto"/>
          <w:sz w:val="28"/>
          <w:szCs w:val="28"/>
          <w:lang w:eastAsia="zh-TW"/>
        </w:rPr>
        <w:t>在資訊爆炸的時代，</w:t>
      </w:r>
      <w:r w:rsidRPr="002F00EF">
        <w:rPr>
          <w:rFonts w:hint="eastAsia"/>
          <w:color w:val="auto"/>
          <w:sz w:val="28"/>
          <w:szCs w:val="28"/>
          <w:lang w:eastAsia="zh-TW"/>
        </w:rPr>
        <w:t>AI</w:t>
      </w:r>
      <w:r w:rsidR="008C4381" w:rsidRPr="002F00EF">
        <w:rPr>
          <w:rFonts w:hint="eastAsia"/>
          <w:color w:val="auto"/>
          <w:sz w:val="28"/>
          <w:szCs w:val="28"/>
          <w:lang w:eastAsia="zh-TW"/>
        </w:rPr>
        <w:t>的興起勢</w:t>
      </w:r>
      <w:r w:rsidRPr="002F00EF">
        <w:rPr>
          <w:rFonts w:hint="eastAsia"/>
          <w:color w:val="auto"/>
          <w:sz w:val="28"/>
          <w:szCs w:val="28"/>
          <w:lang w:eastAsia="zh-TW"/>
        </w:rPr>
        <w:t>不可檔，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尤其是應用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在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視覺的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AI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更是大幅躍進，有別以往依靠正則法，只能辨識特定的物體，到使用類神經網路及各類演算法可以偵測各類物件，透過大量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Data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提高正確率，更可以自訂議物件類別，用途多樣且彈性，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AI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的興起</w:t>
      </w:r>
      <w:r w:rsidR="008C4381" w:rsidRPr="002F00EF">
        <w:rPr>
          <w:rFonts w:hint="eastAsia"/>
          <w:color w:val="auto"/>
          <w:sz w:val="28"/>
          <w:szCs w:val="28"/>
          <w:lang w:eastAsia="zh-TW"/>
        </w:rPr>
        <w:t>，</w:t>
      </w:r>
      <w:r w:rsidR="00E41B2E" w:rsidRPr="002F00EF">
        <w:rPr>
          <w:rFonts w:hint="eastAsia"/>
          <w:color w:val="auto"/>
          <w:sz w:val="28"/>
          <w:szCs w:val="28"/>
          <w:lang w:eastAsia="zh-TW"/>
        </w:rPr>
        <w:t>可以減緩人力的負擔，也不像人類有多餘的情感可達成判別正當性。</w:t>
      </w:r>
    </w:p>
    <w:p w14:paraId="408D5C54" w14:textId="4049088E" w:rsidR="00F4259F" w:rsidRPr="002F00EF" w:rsidRDefault="00C61727" w:rsidP="006838E1">
      <w:pPr>
        <w:pStyle w:val="a0"/>
        <w:numPr>
          <w:ilvl w:val="0"/>
          <w:numId w:val="0"/>
        </w:numPr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 xml:space="preserve">        </w:t>
      </w:r>
      <w:r w:rsidRPr="002F00EF">
        <w:rPr>
          <w:rFonts w:hint="eastAsia"/>
          <w:color w:val="auto"/>
          <w:sz w:val="28"/>
          <w:szCs w:val="28"/>
          <w:lang w:eastAsia="zh-TW"/>
        </w:rPr>
        <w:t>藉由</w:t>
      </w:r>
      <w:proofErr w:type="spellStart"/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proofErr w:type="spellEnd"/>
      <w:proofErr w:type="gramStart"/>
      <w:r w:rsidRPr="002F00EF">
        <w:rPr>
          <w:rFonts w:hint="eastAsia"/>
          <w:color w:val="auto"/>
          <w:sz w:val="28"/>
          <w:szCs w:val="28"/>
          <w:lang w:eastAsia="zh-TW"/>
        </w:rPr>
        <w:t>控制攝像頭</w:t>
      </w:r>
      <w:proofErr w:type="gramEnd"/>
      <w:r w:rsidRPr="002F00EF">
        <w:rPr>
          <w:rFonts w:hint="eastAsia"/>
          <w:color w:val="auto"/>
          <w:sz w:val="28"/>
          <w:szCs w:val="28"/>
          <w:lang w:eastAsia="zh-TW"/>
        </w:rPr>
        <w:t>傳輸至電腦做紀錄並判別是否為可進入車輛，程式使用</w:t>
      </w:r>
      <w:r w:rsidRPr="002F00EF">
        <w:rPr>
          <w:rFonts w:hint="eastAsia"/>
          <w:color w:val="auto"/>
          <w:sz w:val="28"/>
          <w:szCs w:val="28"/>
          <w:lang w:eastAsia="zh-TW"/>
        </w:rPr>
        <w:t>Python</w:t>
      </w:r>
      <w:r w:rsidRPr="002F00EF">
        <w:rPr>
          <w:rFonts w:hint="eastAsia"/>
          <w:color w:val="auto"/>
          <w:sz w:val="28"/>
          <w:szCs w:val="28"/>
          <w:lang w:eastAsia="zh-TW"/>
        </w:rPr>
        <w:t>搭配</w:t>
      </w:r>
      <w:proofErr w:type="spellStart"/>
      <w:r w:rsidRPr="002F00EF">
        <w:rPr>
          <w:rFonts w:hint="eastAsia"/>
          <w:color w:val="auto"/>
          <w:sz w:val="28"/>
          <w:szCs w:val="28"/>
          <w:lang w:eastAsia="zh-TW"/>
        </w:rPr>
        <w:t>Open</w:t>
      </w:r>
      <w:r w:rsidRPr="002F00EF">
        <w:rPr>
          <w:color w:val="auto"/>
          <w:sz w:val="28"/>
          <w:szCs w:val="28"/>
          <w:lang w:eastAsia="zh-TW"/>
        </w:rPr>
        <w:t>C</w:t>
      </w:r>
      <w:r w:rsidRPr="002F00EF">
        <w:rPr>
          <w:rFonts w:hint="eastAsia"/>
          <w:color w:val="auto"/>
          <w:sz w:val="28"/>
          <w:szCs w:val="28"/>
          <w:lang w:eastAsia="zh-TW"/>
        </w:rPr>
        <w:t>V</w:t>
      </w:r>
      <w:proofErr w:type="spellEnd"/>
      <w:r w:rsidRPr="002F00EF">
        <w:rPr>
          <w:rFonts w:hint="eastAsia"/>
          <w:color w:val="auto"/>
          <w:sz w:val="28"/>
          <w:szCs w:val="28"/>
          <w:lang w:eastAsia="zh-TW"/>
        </w:rPr>
        <w:t>作影像辨識，並加入最新的機器學習</w:t>
      </w:r>
      <w:r w:rsidRPr="002F00EF">
        <w:rPr>
          <w:rFonts w:hint="eastAsia"/>
          <w:color w:val="auto"/>
          <w:sz w:val="28"/>
          <w:szCs w:val="28"/>
          <w:lang w:eastAsia="zh-TW"/>
        </w:rPr>
        <w:t>(Machine Learning)</w:t>
      </w:r>
      <w:r w:rsidRPr="002F00EF">
        <w:rPr>
          <w:rFonts w:hint="eastAsia"/>
          <w:color w:val="auto"/>
          <w:sz w:val="28"/>
          <w:szCs w:val="28"/>
          <w:lang w:eastAsia="zh-TW"/>
        </w:rPr>
        <w:t>辨別車型種類，且建立</w:t>
      </w:r>
      <w:proofErr w:type="gramStart"/>
      <w:r w:rsidRPr="002F00EF">
        <w:rPr>
          <w:rFonts w:hint="eastAsia"/>
          <w:color w:val="auto"/>
          <w:sz w:val="28"/>
          <w:szCs w:val="28"/>
          <w:lang w:eastAsia="zh-TW"/>
        </w:rPr>
        <w:t>一</w:t>
      </w:r>
      <w:proofErr w:type="gramEnd"/>
      <w:r w:rsidRPr="002F00EF">
        <w:rPr>
          <w:rFonts w:hint="eastAsia"/>
          <w:color w:val="auto"/>
          <w:sz w:val="28"/>
          <w:szCs w:val="28"/>
          <w:lang w:eastAsia="zh-TW"/>
        </w:rPr>
        <w:t>資料檔並做紀錄。卻認為可進入之車輛就給指令給</w:t>
      </w:r>
      <w:proofErr w:type="spellStart"/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proofErr w:type="spellEnd"/>
      <w:r w:rsidRPr="002F00EF">
        <w:rPr>
          <w:rFonts w:hint="eastAsia"/>
          <w:color w:val="auto"/>
          <w:sz w:val="28"/>
          <w:szCs w:val="28"/>
          <w:lang w:eastAsia="zh-TW"/>
        </w:rPr>
        <w:t>控制閘門打開。若為危險車輛並控制</w:t>
      </w:r>
      <w:proofErr w:type="spellStart"/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proofErr w:type="spellEnd"/>
      <w:r w:rsidRPr="002F00EF">
        <w:rPr>
          <w:rFonts w:hint="eastAsia"/>
          <w:color w:val="auto"/>
          <w:sz w:val="28"/>
          <w:szCs w:val="28"/>
          <w:lang w:eastAsia="zh-TW"/>
        </w:rPr>
        <w:t>通知管理員避免意外發生。</w:t>
      </w:r>
    </w:p>
    <w:p w14:paraId="4CD9FD83" w14:textId="4AEE385B" w:rsidR="00950CD5" w:rsidRPr="002F00EF" w:rsidRDefault="00950CD5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>搭上</w:t>
      </w:r>
      <w:r w:rsidRPr="002F00EF">
        <w:rPr>
          <w:rFonts w:hint="eastAsia"/>
          <w:color w:val="auto"/>
          <w:sz w:val="28"/>
          <w:szCs w:val="28"/>
          <w:lang w:eastAsia="zh-TW"/>
        </w:rPr>
        <w:t>5</w:t>
      </w:r>
      <w:r w:rsidRPr="002F00EF">
        <w:rPr>
          <w:color w:val="auto"/>
          <w:sz w:val="28"/>
          <w:szCs w:val="28"/>
          <w:lang w:eastAsia="zh-TW"/>
        </w:rPr>
        <w:t>G</w:t>
      </w:r>
      <w:r w:rsidRPr="002F00EF">
        <w:rPr>
          <w:rFonts w:hint="eastAsia"/>
          <w:color w:val="auto"/>
          <w:sz w:val="28"/>
          <w:szCs w:val="28"/>
          <w:lang w:eastAsia="zh-TW"/>
        </w:rPr>
        <w:t>列車，提前</w:t>
      </w:r>
      <w:proofErr w:type="gramStart"/>
      <w:r w:rsidRPr="002F00EF">
        <w:rPr>
          <w:rFonts w:hint="eastAsia"/>
          <w:color w:val="auto"/>
          <w:sz w:val="28"/>
          <w:szCs w:val="28"/>
          <w:lang w:eastAsia="zh-TW"/>
        </w:rPr>
        <w:t>練習物聯網</w:t>
      </w:r>
      <w:proofErr w:type="gramEnd"/>
      <w:r w:rsidRPr="002F00EF">
        <w:rPr>
          <w:rFonts w:hint="eastAsia"/>
          <w:color w:val="auto"/>
          <w:sz w:val="28"/>
          <w:szCs w:val="28"/>
          <w:lang w:eastAsia="zh-TW"/>
        </w:rPr>
        <w:t>應用選用</w:t>
      </w:r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proofErr w:type="gramStart"/>
      <w:r w:rsidRPr="002F00EF">
        <w:rPr>
          <w:rFonts w:hint="eastAsia"/>
          <w:color w:val="auto"/>
          <w:sz w:val="28"/>
          <w:szCs w:val="28"/>
          <w:lang w:eastAsia="zh-TW"/>
        </w:rPr>
        <w:t>做為物聯網</w:t>
      </w:r>
      <w:proofErr w:type="gramEnd"/>
      <w:r w:rsidRPr="002F00EF">
        <w:rPr>
          <w:rFonts w:hint="eastAsia"/>
          <w:color w:val="auto"/>
          <w:sz w:val="28"/>
          <w:szCs w:val="28"/>
          <w:lang w:eastAsia="zh-TW"/>
        </w:rPr>
        <w:t>媒介，與電腦通訊，只需設定程式內碼即可控制多個攝影機，以學校來舉例，在排除攝相電纜長度，即在電算中心內部的虛擬電腦即可以控制校園所有出入口控制，並在有人誤闖校園時，第一時間通知警衛到場查看。僅僅需要一台電腦中央控制就能控制所有閘門。</w:t>
      </w:r>
    </w:p>
    <w:p w14:paraId="2FF4CD68" w14:textId="3E6DBB25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12B14A18" w14:textId="331089AB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1C7E2962" w14:textId="127DD11E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7FCC3147" w14:textId="77777777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rFonts w:ascii="微軟正黑體" w:eastAsia="微軟正黑體" w:hAnsi="微軟正黑體"/>
          <w:color w:val="auto"/>
          <w:lang w:eastAsia="zh-TW"/>
        </w:rPr>
      </w:pPr>
    </w:p>
    <w:p w14:paraId="0A1BDA7C" w14:textId="2BE95CDE" w:rsidR="00D5413C" w:rsidRPr="0014479A" w:rsidRDefault="006838E1" w:rsidP="00714486">
      <w:pPr>
        <w:pStyle w:val="2"/>
        <w:rPr>
          <w:rFonts w:ascii="標楷體" w:eastAsia="標楷體" w:hAnsi="標楷體"/>
          <w:b/>
          <w:bCs/>
          <w:color w:val="auto"/>
          <w:sz w:val="32"/>
          <w:szCs w:val="28"/>
          <w:lang w:eastAsia="zh-TW"/>
        </w:rPr>
      </w:pPr>
      <w:bookmarkStart w:id="1" w:name="_Toc28268309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28"/>
          <w:lang w:eastAsia="zh-TW"/>
        </w:rPr>
        <w:t>動機</w:t>
      </w:r>
      <w:bookmarkEnd w:id="1"/>
    </w:p>
    <w:p w14:paraId="699983F6" w14:textId="77777777" w:rsidR="00C77856" w:rsidRPr="002F00EF" w:rsidRDefault="00B35C98" w:rsidP="00B35C98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6838E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每當我經過學校門口，時常看到有機車等待被警衛放行，他們並非不是校園教職員工，而</w:t>
      </w:r>
      <w:r w:rsidR="00E767CB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單純只是校園車牌辨識系統僅能辨別小客車車牌，以致機車需要下車刷磁</w:t>
      </w:r>
      <w:proofErr w:type="gramStart"/>
      <w:r w:rsidR="006838E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釦</w:t>
      </w:r>
      <w:proofErr w:type="gramEnd"/>
      <w:r w:rsidR="006838E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才能通過障礙，若能增進校園門口辨識系統想必須相當值得榮幸的事，並與專題組員討論過後，決定以此為題目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作為大學專題內容。</w:t>
      </w:r>
    </w:p>
    <w:p w14:paraId="4168680F" w14:textId="77777777" w:rsidR="006838E1" w:rsidRPr="002F00EF" w:rsidRDefault="00C77856" w:rsidP="00C77856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現在最新型的停車場都是用車牌辨識系統來處理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車輛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，顯得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更為重要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，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傳統用人工進行管理的方法不符合經濟成本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於是才有車牌辨識系統的產生。還能記錄進出校門車輛紀錄，達到校園安全掌控。</w:t>
      </w:r>
    </w:p>
    <w:p w14:paraId="4AAF4255" w14:textId="325DD189" w:rsidR="00A16CD3" w:rsidRPr="0014479A" w:rsidRDefault="00B273A5" w:rsidP="00A16CD3">
      <w:pPr>
        <w:pStyle w:val="2"/>
        <w:rPr>
          <w:rFonts w:ascii="標楷體" w:eastAsia="標楷體" w:hAnsi="標楷體"/>
          <w:b/>
          <w:bCs/>
          <w:color w:val="auto"/>
          <w:sz w:val="32"/>
          <w:szCs w:val="28"/>
          <w:lang w:eastAsia="zh-TW"/>
        </w:rPr>
      </w:pPr>
      <w:bookmarkStart w:id="2" w:name="_Toc28268310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28"/>
          <w:lang w:eastAsia="zh-TW"/>
        </w:rPr>
        <w:t>預期成果</w:t>
      </w:r>
      <w:bookmarkEnd w:id="2"/>
    </w:p>
    <w:p w14:paraId="2740FD3A" w14:textId="02CA8E2D" w:rsidR="00671BBB" w:rsidRPr="002F00EF" w:rsidRDefault="00B273A5" w:rsidP="00C61727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836D5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傳統車牌辨識的</w:t>
      </w:r>
      <w:r w:rsidR="006A2A30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做法有個缺點，就是在車牌位子有過多的裝飾容易造成機器判讀失敗，又或者</w:t>
      </w:r>
      <w:r w:rsidR="00836D5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未停留在規定區域及造成讀取失敗，且在判別汽機車上困難，不便於記錄，車牌讀取時，</w:t>
      </w:r>
      <w:r w:rsidR="00EA7D89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會因光影問題易造成讀取失敗(因為</w:t>
      </w:r>
      <w:proofErr w:type="spellStart"/>
      <w:r w:rsidR="00EA7D89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ocr</w:t>
      </w:r>
      <w:proofErr w:type="spellEnd"/>
      <w:r w:rsidR="00EA7D89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辨識條件嚴苛)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。</w:t>
      </w:r>
    </w:p>
    <w:p w14:paraId="2FBCF432" w14:textId="6BB8E7EC" w:rsidR="00A16CD3" w:rsidRPr="002F00EF" w:rsidRDefault="00A16CD3" w:rsidP="00A16CD3">
      <w:pPr>
        <w:ind w:firstLine="558"/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所以我們使用</w:t>
      </w:r>
      <w:r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YOLO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物件辨識(</w:t>
      </w:r>
      <w:r w:rsidRPr="002F00EF">
        <w:rPr>
          <w:rFonts w:ascii="Georgia" w:hAnsi="Georgia"/>
          <w:color w:val="auto"/>
          <w:spacing w:val="-1"/>
          <w:sz w:val="28"/>
          <w:szCs w:val="28"/>
          <w:shd w:val="clear" w:color="auto" w:fill="FFFFFF"/>
        </w:rPr>
        <w:t>Object Detection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)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，學習如何在一張圖片中找出車種即車牌位子，並將它讀取出來，尋找到車牌位子使用圖片輪廓化，再將其作二值化，透過膨脹與收縮輪廓，可以找到線條區域密度較高的車牌位子，精確位子對於辨識更有幫助，找出車牌後利用訓練後的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OCR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辨識</w:t>
      </w:r>
      <w:proofErr w:type="gramStart"/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牌號碼並核對</w:t>
      </w:r>
      <w:proofErr w:type="gramEnd"/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車號，是否異常，即通知停車場閘門</w:t>
      </w:r>
      <w:r w:rsidR="003B7908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開啟或者關閉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5952A0B2" w14:textId="57B0C64B" w:rsidR="00671BBB" w:rsidRPr="002F00EF" w:rsidRDefault="00335D99" w:rsidP="003B7908">
      <w:pPr>
        <w:ind w:firstLineChars="200" w:firstLine="558"/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當前較為流行</w:t>
      </w:r>
      <w:proofErr w:type="gramStart"/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的物聯網</w:t>
      </w:r>
      <w:proofErr w:type="gramEnd"/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，</w:t>
      </w:r>
      <w:r w:rsidR="00A16CD3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我們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使用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Arduino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控制閘門，</w:t>
      </w:r>
      <w:proofErr w:type="gramStart"/>
      <w:r w:rsidR="00A16CD3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即燈號</w:t>
      </w:r>
      <w:proofErr w:type="gramEnd"/>
      <w:r w:rsidR="00A16CD3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控制，還有即時反應前方是否存在車輛，存在並發送請求核對是否為安全車牌。</w:t>
      </w:r>
    </w:p>
    <w:p w14:paraId="33B40696" w14:textId="3C78B790" w:rsidR="003B7908" w:rsidRPr="002F00EF" w:rsidRDefault="003B7908" w:rsidP="003B7908">
      <w:pPr>
        <w:ind w:firstLineChars="200" w:firstLine="558"/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若時間許可，想嘗試加入模板比對，或者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CNN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機器學習辨識車號，兩種分辨器相互比對，增加判別正確性，若車號誤判次數過多也不便日常使用。</w:t>
      </w:r>
    </w:p>
    <w:p w14:paraId="51EBAD78" w14:textId="77777777" w:rsidR="00714486" w:rsidRPr="002F00EF" w:rsidRDefault="00714486" w:rsidP="00671BBB">
      <w:pPr>
        <w:tabs>
          <w:tab w:val="left" w:pos="2472"/>
        </w:tabs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596AC882" w14:textId="07382233" w:rsidR="00714486" w:rsidRPr="002F00EF" w:rsidRDefault="00714486" w:rsidP="007A0792">
      <w:pPr>
        <w:outlineLvl w:val="1"/>
        <w:rPr>
          <w:rFonts w:ascii="標楷體" w:eastAsia="標楷體" w:hAnsi="標楷體"/>
          <w:b/>
          <w:color w:val="auto"/>
          <w:sz w:val="40"/>
          <w:szCs w:val="44"/>
          <w:lang w:eastAsia="zh-TW"/>
        </w:rPr>
      </w:pPr>
      <w:r w:rsidRPr="002F00EF"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  <w:br w:type="page"/>
      </w:r>
      <w:bookmarkStart w:id="3" w:name="_Toc28268311"/>
      <w:r w:rsidRPr="002F00EF">
        <w:rPr>
          <w:rFonts w:ascii="標楷體" w:eastAsia="標楷體" w:hAnsi="標楷體" w:hint="eastAsia"/>
          <w:b/>
          <w:color w:val="auto"/>
          <w:sz w:val="32"/>
          <w:szCs w:val="36"/>
          <w:lang w:eastAsia="zh-TW"/>
        </w:rPr>
        <w:lastRenderedPageBreak/>
        <w:t>所需工具</w:t>
      </w:r>
      <w:bookmarkEnd w:id="3"/>
    </w:p>
    <w:p w14:paraId="709AFCFD" w14:textId="5073506B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使用工具 : 羅技 C920r HD Pro 視訊攝影機、台達DC小型馬達、3D列印</w:t>
      </w:r>
    </w:p>
    <w:p w14:paraId="04E866FB" w14:textId="4110119E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電腦硬體 : AMD_R7_1700X、RAM_16G、HDD_500G、</w:t>
      </w:r>
      <w:r w:rsidR="00A16CD3"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GPU_GTX</w:t>
      </w:r>
      <w:r w:rsidR="00A16CD3" w:rsidRPr="002F00EF">
        <w:rPr>
          <w:rFonts w:ascii="標楷體" w:eastAsia="標楷體" w:hAnsi="標楷體"/>
          <w:color w:val="auto"/>
          <w:sz w:val="28"/>
          <w:szCs w:val="40"/>
          <w:lang w:eastAsia="zh-TW"/>
        </w:rPr>
        <w:t>1070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(總機)</w:t>
      </w:r>
    </w:p>
    <w:p w14:paraId="62C36267" w14:textId="68462C13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開發程式 : 主要程式語言、主要開發套件</w:t>
      </w:r>
      <w:proofErr w:type="spellStart"/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OpenCV</w:t>
      </w:r>
      <w:proofErr w:type="spellEnd"/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、主要程式編輯器Visual Studio Code、版本控制軟件</w:t>
      </w:r>
      <w:proofErr w:type="spellStart"/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Git</w:t>
      </w:r>
      <w:proofErr w:type="spellEnd"/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、。</w:t>
      </w:r>
    </w:p>
    <w:p w14:paraId="7CA30499" w14:textId="5FD9411C" w:rsidR="00714486" w:rsidRPr="002F00EF" w:rsidRDefault="009E4EA5" w:rsidP="00980434">
      <w:pPr>
        <w:widowControl w:val="0"/>
        <w:rPr>
          <w:rFonts w:ascii="標楷體" w:eastAsia="標楷體" w:hAnsi="標楷體"/>
          <w:color w:val="auto"/>
          <w:sz w:val="40"/>
          <w:szCs w:val="40"/>
          <w:lang w:eastAsia="zh-TW"/>
        </w:rPr>
      </w:pPr>
      <w:r w:rsidRPr="002F00EF">
        <w:rPr>
          <w:rFonts w:ascii="標楷體" w:eastAsia="標楷體" w:hAnsi="標楷體" w:hint="eastAsia"/>
          <w:b/>
          <w:bCs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58240" behindDoc="1" locked="0" layoutInCell="1" allowOverlap="1" wp14:anchorId="0D1C8F73" wp14:editId="6493FD46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799590" cy="1356995"/>
            <wp:effectExtent l="0" t="0" r="0" b="0"/>
            <wp:wrapTight wrapText="bothSides">
              <wp:wrapPolygon edited="0">
                <wp:start x="0" y="0"/>
                <wp:lineTo x="0" y="21226"/>
                <wp:lineTo x="21265" y="21226"/>
                <wp:lineTo x="21265" y="0"/>
                <wp:lineTo x="0" y="0"/>
              </wp:wrapPolygon>
            </wp:wrapTight>
            <wp:docPr id="1" name="圖片 1" descr="C:\Users\user\AppData\Local\Microsoft\Windows\INetCache\Content.Word\1560840255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156084025559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BA9" w:rsidRPr="002F00EF">
        <w:rPr>
          <w:rFonts w:ascii="標楷體" w:eastAsia="標楷體" w:hAnsi="標楷體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60288" behindDoc="1" locked="0" layoutInCell="1" allowOverlap="1" wp14:anchorId="70B7C5C4" wp14:editId="4D9C0293">
            <wp:simplePos x="0" y="0"/>
            <wp:positionH relativeFrom="margin">
              <wp:posOffset>4105275</wp:posOffset>
            </wp:positionH>
            <wp:positionV relativeFrom="paragraph">
              <wp:posOffset>13335</wp:posOffset>
            </wp:positionV>
            <wp:extent cx="1800000" cy="1699200"/>
            <wp:effectExtent l="0" t="0" r="0" b="0"/>
            <wp:wrapTight wrapText="bothSides">
              <wp:wrapPolygon edited="0">
                <wp:start x="8460" y="0"/>
                <wp:lineTo x="7088" y="727"/>
                <wp:lineTo x="5030" y="2907"/>
                <wp:lineTo x="5030" y="5814"/>
                <wp:lineTo x="8003" y="7752"/>
                <wp:lineTo x="0" y="7752"/>
                <wp:lineTo x="0" y="14050"/>
                <wp:lineTo x="1829" y="15504"/>
                <wp:lineTo x="0" y="17441"/>
                <wp:lineTo x="0" y="20591"/>
                <wp:lineTo x="3887" y="21317"/>
                <wp:lineTo x="5488" y="21317"/>
                <wp:lineTo x="13490" y="21317"/>
                <wp:lineTo x="21265" y="20348"/>
                <wp:lineTo x="21265" y="16957"/>
                <wp:lineTo x="19435" y="15504"/>
                <wp:lineTo x="21265" y="13566"/>
                <wp:lineTo x="21265" y="8479"/>
                <wp:lineTo x="13262" y="7752"/>
                <wp:lineTo x="16234" y="5572"/>
                <wp:lineTo x="16234" y="3149"/>
                <wp:lineTo x="14176" y="727"/>
                <wp:lineTo x="12576" y="0"/>
                <wp:lineTo x="8460" y="0"/>
              </wp:wrapPolygon>
            </wp:wrapTight>
            <wp:docPr id="3" name="圖片 3" descr="C:\Users\user\AppData\Local\Microsoft\Windows\INetCache\Content.Word\OpenCV_Logo_with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OpenCV_Logo_with_tex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6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434" w:rsidRPr="002F00EF">
        <w:rPr>
          <w:rFonts w:ascii="標楷體" w:eastAsia="標楷體" w:hAnsi="標楷體" w:hint="eastAsia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59264" behindDoc="1" locked="0" layoutInCell="1" allowOverlap="1" wp14:anchorId="6990DB58" wp14:editId="750D5FA6">
            <wp:simplePos x="0" y="0"/>
            <wp:positionH relativeFrom="column">
              <wp:posOffset>2167255</wp:posOffset>
            </wp:positionH>
            <wp:positionV relativeFrom="paragraph">
              <wp:posOffset>11430</wp:posOffset>
            </wp:positionV>
            <wp:extent cx="1800000" cy="1422000"/>
            <wp:effectExtent l="0" t="0" r="0" b="6985"/>
            <wp:wrapTight wrapText="bothSides">
              <wp:wrapPolygon edited="0">
                <wp:start x="7317" y="0"/>
                <wp:lineTo x="5945" y="289"/>
                <wp:lineTo x="5030" y="2315"/>
                <wp:lineTo x="5030" y="4631"/>
                <wp:lineTo x="0" y="5788"/>
                <wp:lineTo x="0" y="14471"/>
                <wp:lineTo x="4344" y="18523"/>
                <wp:lineTo x="5030" y="19680"/>
                <wp:lineTo x="6631" y="21417"/>
                <wp:lineTo x="7774" y="21417"/>
                <wp:lineTo x="13948" y="21417"/>
                <wp:lineTo x="14862" y="21417"/>
                <wp:lineTo x="16920" y="18523"/>
                <wp:lineTo x="21265" y="14471"/>
                <wp:lineTo x="21265" y="5499"/>
                <wp:lineTo x="16463" y="4631"/>
                <wp:lineTo x="16692" y="2894"/>
                <wp:lineTo x="15091" y="289"/>
                <wp:lineTo x="13719" y="0"/>
                <wp:lineTo x="7317" y="0"/>
              </wp:wrapPolygon>
            </wp:wrapTight>
            <wp:docPr id="2" name="圖片 2" descr="C:\Users\user\AppData\Local\Microsoft\Windows\INetCache\Content.Word\1024px-Python-logo-notex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1024px-Python-logo-notext.sv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486" w:rsidRPr="002F00EF">
        <w:rPr>
          <w:rFonts w:ascii="標楷體" w:eastAsia="標楷體" w:hAnsi="標楷體" w:hint="eastAsia"/>
          <w:color w:val="auto"/>
          <w:sz w:val="40"/>
          <w:szCs w:val="40"/>
          <w:lang w:eastAsia="zh-TW"/>
        </w:rPr>
        <w:t xml:space="preserve">    </w:t>
      </w:r>
    </w:p>
    <w:p w14:paraId="14F4531A" w14:textId="4A84E4BE" w:rsidR="00980434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    </w:t>
      </w:r>
    </w:p>
    <w:p w14:paraId="7C24C71C" w14:textId="7CF17881" w:rsidR="00980434" w:rsidRPr="002F00EF" w:rsidRDefault="00006BA9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D0432F" wp14:editId="0D0FB1E1">
                <wp:simplePos x="0" y="0"/>
                <wp:positionH relativeFrom="column">
                  <wp:posOffset>-107950</wp:posOffset>
                </wp:positionH>
                <wp:positionV relativeFrom="paragraph">
                  <wp:posOffset>337185</wp:posOffset>
                </wp:positionV>
                <wp:extent cx="2105660" cy="332105"/>
                <wp:effectExtent l="0" t="0" r="889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66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F0732" w14:textId="77777777" w:rsidR="007F127F" w:rsidRPr="003B5D78" w:rsidRDefault="007F127F">
                            <w:pPr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羅技 C920r HD Pro 視訊攝影機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0432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-8.5pt;margin-top:26.55pt;width:165.8pt;height:26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" stroked="f">
                <v:textbox>
                  <w:txbxContent>
                    <w:p w14:paraId="7D1F0732" w14:textId="77777777" w:rsidR="007F127F" w:rsidRPr="003B5D78" w:rsidRDefault="007F127F">
                      <w:pPr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羅技 C920r HD Pro 視訊攝影機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FD2E6A" w14:textId="030CD605" w:rsidR="00714486" w:rsidRPr="002F00EF" w:rsidRDefault="00006BA9" w:rsidP="00714486">
      <w:pPr>
        <w:rPr>
          <w:rFonts w:ascii="標楷體" w:eastAsia="標楷體" w:hAnsi="標楷體"/>
          <w:b/>
          <w:bCs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7675A1B" wp14:editId="088AC014">
                <wp:simplePos x="0" y="0"/>
                <wp:positionH relativeFrom="margin">
                  <wp:posOffset>4505325</wp:posOffset>
                </wp:positionH>
                <wp:positionV relativeFrom="paragraph">
                  <wp:posOffset>20320</wp:posOffset>
                </wp:positionV>
                <wp:extent cx="952500" cy="1404620"/>
                <wp:effectExtent l="0" t="0" r="0" b="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A91DA" w14:textId="77777777" w:rsidR="007F127F" w:rsidRPr="003B5D78" w:rsidRDefault="007F127F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O</w:t>
                            </w:r>
                            <w:r w:rsidRPr="003B5D78">
                              <w:rPr>
                                <w:rFonts w:ascii="標楷體" w:eastAsia="標楷體" w:hAnsi="標楷體"/>
                                <w:b/>
                                <w:bCs/>
                                <w:color w:val="auto"/>
                                <w:lang w:eastAsia="zh-TW"/>
                              </w:rPr>
                              <w:t>penCV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5A1B" id="_x0000_s1027" type="#_x0000_t202" style="position:absolute;margin-left:354.75pt;margin-top:1.6pt;width: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" stroked="f">
                <v:textbox style="mso-fit-shape-to-text:t">
                  <w:txbxContent>
                    <w:p w14:paraId="054A91DA" w14:textId="77777777" w:rsidR="007F127F" w:rsidRPr="003B5D78" w:rsidRDefault="007F127F" w:rsidP="00980434">
                      <w:pPr>
                        <w:jc w:val="center"/>
                        <w:rPr>
                          <w:color w:val="auto"/>
                        </w:rPr>
                      </w:pPr>
                      <w:proofErr w:type="spellStart"/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O</w:t>
                      </w:r>
                      <w:r w:rsidRPr="003B5D78">
                        <w:rPr>
                          <w:rFonts w:ascii="標楷體" w:eastAsia="標楷體" w:hAnsi="標楷體"/>
                          <w:b/>
                          <w:bCs/>
                          <w:color w:val="auto"/>
                          <w:lang w:eastAsia="zh-TW"/>
                        </w:rPr>
                        <w:t>penCV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7C8F0C8" wp14:editId="50457A83">
                <wp:simplePos x="0" y="0"/>
                <wp:positionH relativeFrom="column">
                  <wp:posOffset>2569210</wp:posOffset>
                </wp:positionH>
                <wp:positionV relativeFrom="paragraph">
                  <wp:posOffset>6985</wp:posOffset>
                </wp:positionV>
                <wp:extent cx="1066800" cy="400050"/>
                <wp:effectExtent l="0" t="0" r="0" b="0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A55B5" w14:textId="77777777" w:rsidR="007F127F" w:rsidRPr="003B5D78" w:rsidRDefault="007F127F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Python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8F0C8" id="_x0000_s1028" type="#_x0000_t202" style="position:absolute;margin-left:202.3pt;margin-top:.55pt;width:84pt;height:31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" stroked="f">
                <v:textbox>
                  <w:txbxContent>
                    <w:p w14:paraId="7DCA55B5" w14:textId="77777777" w:rsidR="007F127F" w:rsidRPr="003B5D78" w:rsidRDefault="007F127F" w:rsidP="00980434">
                      <w:pPr>
                        <w:jc w:val="center"/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Python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0434" w:rsidRPr="002F00EF">
        <w:rPr>
          <w:rFonts w:ascii="標楷體" w:eastAsia="標楷體" w:hAnsi="標楷體" w:hint="eastAsia"/>
          <w:b/>
          <w:bCs/>
          <w:color w:val="auto"/>
          <w:lang w:eastAsia="zh-TW"/>
        </w:rPr>
        <w:t xml:space="preserve"> </w:t>
      </w:r>
    </w:p>
    <w:p w14:paraId="2FEA8993" w14:textId="7542ED4B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53ACA9FD" w14:textId="3F8CB178" w:rsidR="00714486" w:rsidRPr="002F00EF" w:rsidRDefault="009E4EA5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61312" behindDoc="1" locked="0" layoutInCell="1" allowOverlap="1" wp14:anchorId="610C485E" wp14:editId="10E19EF2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799590" cy="1799590"/>
            <wp:effectExtent l="0" t="0" r="0" b="0"/>
            <wp:wrapSquare wrapText="bothSides"/>
            <wp:docPr id="4" name="圖片 4" descr="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9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223BB" w14:textId="67F02A1D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47218816" w14:textId="25CC1F56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6C6E94F2" w14:textId="77764C56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695509C3" w14:textId="467A8EE0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7E6475CC" w14:textId="66D2D5CE" w:rsidR="00714486" w:rsidRPr="002F00EF" w:rsidRDefault="00714486" w:rsidP="00714486">
      <w:pPr>
        <w:ind w:firstLineChars="550" w:firstLine="1210"/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                       </w:t>
      </w:r>
      <w:r w:rsidRPr="002F00EF">
        <w:rPr>
          <w:rFonts w:ascii="標楷體" w:eastAsia="標楷體" w:hAnsi="標楷體"/>
          <w:color w:val="auto"/>
          <w:lang w:eastAsia="zh-TW"/>
        </w:rPr>
        <w:t xml:space="preserve">    </w:t>
      </w: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</w:t>
      </w:r>
    </w:p>
    <w:p w14:paraId="6F080BE4" w14:textId="4597CF98" w:rsidR="00714486" w:rsidRPr="002F00EF" w:rsidRDefault="009E4EA5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7815F9" wp14:editId="3316E71E">
                <wp:simplePos x="0" y="0"/>
                <wp:positionH relativeFrom="column">
                  <wp:posOffset>330835</wp:posOffset>
                </wp:positionH>
                <wp:positionV relativeFrom="paragraph">
                  <wp:posOffset>12065</wp:posOffset>
                </wp:positionV>
                <wp:extent cx="1123950" cy="427355"/>
                <wp:effectExtent l="0" t="0" r="0" b="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8D4DC" w14:textId="77777777" w:rsidR="007F127F" w:rsidRPr="003B5D78" w:rsidRDefault="007F127F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GitHub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815F9" id="_x0000_s1029" type="#_x0000_t202" style="position:absolute;margin-left:26.05pt;margin-top:.95pt;width:88.5pt;height:33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" stroked="f">
                <v:textbox>
                  <w:txbxContent>
                    <w:p w14:paraId="5A18D4DC" w14:textId="77777777" w:rsidR="007F127F" w:rsidRPr="003B5D78" w:rsidRDefault="007F127F" w:rsidP="00980434">
                      <w:pPr>
                        <w:jc w:val="center"/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GitHub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BD228A" w14:textId="779C83F4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4CE2D396" w14:textId="77777777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34DBF7F6" w14:textId="38F6486E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75C4635E" w14:textId="77777777" w:rsidR="00671BBB" w:rsidRPr="002F00EF" w:rsidRDefault="00671BBB" w:rsidP="00671BBB">
      <w:pPr>
        <w:tabs>
          <w:tab w:val="left" w:pos="2472"/>
        </w:tabs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0A250689" w14:textId="0E456F6E" w:rsidR="00671BBB" w:rsidRPr="0014479A" w:rsidRDefault="00671BBB" w:rsidP="00714486">
      <w:pPr>
        <w:pStyle w:val="2"/>
        <w:rPr>
          <w:rFonts w:ascii="標楷體" w:eastAsia="標楷體" w:hAnsi="標楷體"/>
          <w:b/>
          <w:bCs/>
          <w:color w:val="auto"/>
          <w:sz w:val="32"/>
          <w:szCs w:val="32"/>
          <w:lang w:eastAsia="zh-TW"/>
        </w:rPr>
      </w:pPr>
      <w:bookmarkStart w:id="4" w:name="_Toc28268312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32"/>
          <w:lang w:eastAsia="zh-TW"/>
        </w:rPr>
        <w:lastRenderedPageBreak/>
        <w:t>使用軟體介紹</w:t>
      </w:r>
      <w:bookmarkEnd w:id="4"/>
    </w:p>
    <w:p w14:paraId="49787323" w14:textId="6E9EDC61" w:rsidR="00671BBB" w:rsidRPr="002F00EF" w:rsidRDefault="005E4BFB" w:rsidP="00714486">
      <w:pPr>
        <w:outlineLvl w:val="1"/>
        <w:rPr>
          <w:rFonts w:ascii="標楷體" w:eastAsia="標楷體" w:hAnsi="標楷體"/>
          <w:b/>
          <w:color w:val="auto"/>
          <w:sz w:val="32"/>
          <w:lang w:eastAsia="zh-TW"/>
        </w:rPr>
      </w:pPr>
      <w:bookmarkStart w:id="5" w:name="_Toc28268313"/>
      <w:proofErr w:type="spellStart"/>
      <w:r w:rsidRPr="002F00EF">
        <w:rPr>
          <w:rFonts w:ascii="標楷體" w:eastAsia="標楷體" w:hAnsi="標楷體" w:hint="eastAsia"/>
          <w:b/>
          <w:color w:val="auto"/>
          <w:sz w:val="32"/>
          <w:lang w:eastAsia="zh-TW"/>
        </w:rPr>
        <w:t>O</w:t>
      </w:r>
      <w:r w:rsidRPr="002F00EF">
        <w:rPr>
          <w:rFonts w:ascii="標楷體" w:eastAsia="標楷體" w:hAnsi="標楷體"/>
          <w:b/>
          <w:color w:val="auto"/>
          <w:sz w:val="32"/>
          <w:lang w:eastAsia="zh-TW"/>
        </w:rPr>
        <w:t>penCV</w:t>
      </w:r>
      <w:bookmarkEnd w:id="5"/>
      <w:proofErr w:type="spellEnd"/>
    </w:p>
    <w:p w14:paraId="2CE5D67D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proofErr w:type="spellStart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</w:t>
      </w:r>
      <w:proofErr w:type="spellEnd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全名是Open Source Computer Vision Library，是一個影像處理</w:t>
      </w:r>
      <w:proofErr w:type="gramStart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函式庫</w:t>
      </w:r>
      <w:proofErr w:type="gramEnd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，由Intel發起並參與開發，以BSD授權條款發行，可在商業和研究領域中免費使用，目前是非營利的基金組織OpenCV.org在維護</w:t>
      </w:r>
      <w:r w:rsidR="00F0640F"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>。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 xml:space="preserve"> </w:t>
      </w:r>
    </w:p>
    <w:p w14:paraId="08624BE9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404" w:afterAutospacing="0"/>
        <w:textAlignment w:val="baseline"/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proofErr w:type="spellStart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</w:t>
      </w:r>
      <w:proofErr w:type="spellEnd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在影像處理方面應用廣泛，可以讀取儲存圖片、視訊、矩陣運算、統計、影像處理等，可用在物體追蹤、人臉辨識、傅立葉轉換、紋理分析、動態視訊的影像處理等。</w:t>
      </w:r>
    </w:p>
    <w:p w14:paraId="3E06DC99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404" w:afterAutospacing="0"/>
        <w:textAlignment w:val="baseline"/>
        <w:rPr>
          <w:rFonts w:ascii="Georgia" w:eastAsiaTheme="minorEastAsia" w:hAnsi="Georg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proofErr w:type="spellStart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</w:t>
      </w:r>
      <w:proofErr w:type="spellEnd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提供的函式方便我們推演更進階的影像處理演算法，就好像MATLAB的功用，但是執行速度比MATLAB快上許多，通常也比我們自己用C/C++寫的</w:t>
      </w:r>
      <w:proofErr w:type="gramStart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函式還快</w:t>
      </w:r>
      <w:proofErr w:type="gramEnd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，而除了C/C++之外，</w:t>
      </w:r>
      <w:proofErr w:type="spellStart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</w:t>
      </w:r>
      <w:proofErr w:type="spellEnd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也提供其他語言的支援，像Java或Python等。</w:t>
      </w:r>
    </w:p>
    <w:p w14:paraId="2849A0D7" w14:textId="4E942784" w:rsidR="00F0640F" w:rsidRPr="0014479A" w:rsidRDefault="00F0640F" w:rsidP="00714486">
      <w:pPr>
        <w:outlineLvl w:val="1"/>
        <w:rPr>
          <w:rFonts w:ascii="標楷體" w:eastAsia="標楷體" w:hAnsi="標楷體"/>
          <w:b/>
          <w:color w:val="auto"/>
          <w:sz w:val="32"/>
          <w:szCs w:val="32"/>
          <w:lang w:eastAsia="zh-TW"/>
        </w:rPr>
      </w:pPr>
      <w:bookmarkStart w:id="6" w:name="_Toc28268314"/>
      <w:r w:rsidRPr="0014479A">
        <w:rPr>
          <w:rFonts w:ascii="標楷體" w:eastAsia="標楷體" w:hAnsi="標楷體" w:hint="eastAsia"/>
          <w:b/>
          <w:color w:val="auto"/>
          <w:sz w:val="32"/>
          <w:szCs w:val="32"/>
          <w:lang w:eastAsia="zh-TW"/>
        </w:rPr>
        <w:t>應用領域</w:t>
      </w:r>
      <w:bookmarkEnd w:id="6"/>
    </w:p>
    <w:p w14:paraId="2BAC27FB" w14:textId="0B272993" w:rsidR="00C61727" w:rsidRPr="002F00EF" w:rsidRDefault="00153AC9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影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象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資料的操作 ( 分配、釋放、複製、設定和轉換)。 影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象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是視訊的輸入輸出I/O （檔案與攝像頭的輸入、影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象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和視訊檔案輸出）。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矩陣和向量的操作以及線性代數的演算法程式（矩陣積、解方程、特徵值以及奇異值等）。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各種動態資料結構（列表、佇列、集合、樹、圖等）。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基本的數字影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象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處理（濾波、邊緣檢測、角點檢測、取樣與差值、色彩轉換、形態操作、直方圖、影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象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金字塔等）。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結構分析（連線部件、輪廓處理、距離變換、各自距計算、模板匹配、Hough變換、多邊形逼近、直線擬合、橢圓擬合、Delaunay 三角劃分等）。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攝像頭定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標（發現與跟蹤定標模式、定標、基本矩陣估計、齊次矩陣估計、立體對應）。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運動分析（光流、運動分割、跟蹤）。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目標識別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（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特徵法、隱馬爾可夫模型：HMM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）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基本的GUI （影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象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與視訊顯示、鍵盤和滑鼠事件處理、滾動條）。</w:t>
      </w:r>
    </w:p>
    <w:p w14:paraId="068693CA" w14:textId="40A5E589" w:rsidR="00F0640F" w:rsidRDefault="00F0640F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37637E3B" w14:textId="77777777" w:rsidR="0014479A" w:rsidRPr="002F00EF" w:rsidRDefault="0014479A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035F9A5D" w14:textId="028F1208" w:rsidR="00F0640F" w:rsidRPr="0014479A" w:rsidRDefault="00F0640F" w:rsidP="00575986">
      <w:pPr>
        <w:outlineLvl w:val="1"/>
        <w:rPr>
          <w:rFonts w:ascii="標楷體" w:eastAsia="標楷體" w:hAnsi="標楷體"/>
          <w:b/>
          <w:color w:val="auto"/>
          <w:sz w:val="44"/>
          <w:szCs w:val="28"/>
          <w:lang w:eastAsia="zh-TW"/>
        </w:rPr>
      </w:pPr>
      <w:bookmarkStart w:id="7" w:name="_Toc28268315"/>
      <w:r w:rsidRPr="0014479A">
        <w:rPr>
          <w:rFonts w:ascii="標楷體" w:eastAsia="標楷體" w:hAnsi="標楷體"/>
          <w:b/>
          <w:color w:val="auto"/>
          <w:sz w:val="32"/>
          <w:szCs w:val="20"/>
          <w:lang w:eastAsia="zh-TW"/>
        </w:rPr>
        <w:lastRenderedPageBreak/>
        <w:t>P</w:t>
      </w:r>
      <w:r w:rsidR="005E4BFB" w:rsidRPr="0014479A">
        <w:rPr>
          <w:rFonts w:ascii="標楷體" w:eastAsia="標楷體" w:hAnsi="標楷體"/>
          <w:b/>
          <w:color w:val="auto"/>
          <w:sz w:val="32"/>
          <w:szCs w:val="20"/>
          <w:lang w:eastAsia="zh-TW"/>
        </w:rPr>
        <w:t>ython</w:t>
      </w:r>
      <w:bookmarkEnd w:id="7"/>
    </w:p>
    <w:p w14:paraId="05B18F45" w14:textId="1397588F" w:rsidR="00F0640F" w:rsidRPr="002F00EF" w:rsidRDefault="00153AC9" w:rsidP="00153AC9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是物件導向程式級高階程式語言，也是直譯式程式語言。</w:t>
      </w:r>
      <w:r w:rsidR="007F5B4A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以強調對程式語言的語句易讀、易懂、易學(簡潔和清晰的語法特點)及加快程式開發的時效，方便使用，可以完成各種難度的應用，並可在大多數的系統中運行，以減少開發及維護成本的觀念進行發展。</w:t>
      </w:r>
    </w:p>
    <w:p w14:paraId="07D2075D" w14:textId="77777777" w:rsidR="00F0640F" w:rsidRPr="002F00EF" w:rsidRDefault="00153AC9" w:rsidP="00153AC9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同時支援 modules 和 packages ，另外 Python 為跨平台程式語言也支援 </w:t>
      </w:r>
      <w:proofErr w:type="spellStart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unicode</w:t>
      </w:r>
      <w:proofErr w:type="spellEnd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字元。功能強大而完善的通用型語言，可以用於很多種軟體開發動態程式，使得 Python 非常有吸引力，發展至今已有十多年的歷史，成熟且穩定。</w:t>
      </w:r>
    </w:p>
    <w:p w14:paraId="1F711E3B" w14:textId="323A8BF0" w:rsidR="00F0640F" w:rsidRPr="002F00EF" w:rsidRDefault="00F0640F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通常，有許多程式設計者接觸 Python 後都會被她的優點所吸引，並提供了許多自行開發的  library(函式庫)以提供其他 Python 程式設計者下載使用，所以具有豐富和龐大的類別函式庫，可以負荷支持平常大部份的應用，使得現今 Python 發展迅速及使用廣泛，相關資源也相當豐富。</w:t>
      </w:r>
    </w:p>
    <w:p w14:paraId="0B17429E" w14:textId="77777777" w:rsidR="002703C6" w:rsidRPr="002F00EF" w:rsidRDefault="002703C6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51A16DB0" w14:textId="595B6134" w:rsidR="00F0640F" w:rsidRPr="002F00EF" w:rsidRDefault="00F0640F" w:rsidP="00980434">
      <w:pPr>
        <w:shd w:val="clear" w:color="auto" w:fill="FFFFFF"/>
        <w:spacing w:before="0" w:after="0" w:line="240" w:lineRule="auto"/>
        <w:textAlignment w:val="baseline"/>
        <w:outlineLvl w:val="1"/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</w:pPr>
      <w:bookmarkStart w:id="8" w:name="_Toc28268316"/>
      <w:r w:rsidRPr="002F00EF"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  <w:t>歷史</w:t>
      </w:r>
      <w:bookmarkEnd w:id="8"/>
    </w:p>
    <w:p w14:paraId="78114647" w14:textId="77777777" w:rsidR="00575986" w:rsidRPr="002F00EF" w:rsidRDefault="00575986" w:rsidP="00980434">
      <w:pPr>
        <w:shd w:val="clear" w:color="auto" w:fill="FFFFFF"/>
        <w:spacing w:before="0" w:after="0" w:line="240" w:lineRule="auto"/>
        <w:textAlignment w:val="baseline"/>
        <w:outlineLvl w:val="1"/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</w:pPr>
    </w:p>
    <w:p w14:paraId="38F9D1E1" w14:textId="77777777" w:rsidR="00F0640F" w:rsidRPr="002F00EF" w:rsidRDefault="00153AC9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的創始人為 Guido van Rossum。在1989年聖誕節期間的阿姆斯特丹，Guido 為了打發聖誕節的無趣，決心開發一個新的腳本解釋程序，作為 ABC 語言的一種繼承。之所以選中 Python（大蟒蛇的意思）作為程序的名字，是因為他是一個 Monty Python 的飛行馬戲團的愛好者。可以說 Python 是從 ABC 發展起來，主要受到了Modula-3（另一種相當優美且強大的語言，為小型團體所設計的）的影響。並且結合了 Unix shell 和C的習慣。</w:t>
      </w:r>
    </w:p>
    <w:p w14:paraId="62F56F84" w14:textId="77777777" w:rsidR="00F0640F" w:rsidRPr="002F00EF" w:rsidRDefault="00153AC9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早期 Python 是以 C 語言為基底撰寫而成，目前則有以 Java 語言為基底的 </w:t>
      </w:r>
      <w:proofErr w:type="spellStart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Jython</w:t>
      </w:r>
      <w:proofErr w:type="spellEnd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及架構在  .NET 的 </w:t>
      </w:r>
      <w:proofErr w:type="spellStart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IronPython</w:t>
      </w:r>
      <w:proofErr w:type="spellEnd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版本，甚至有以 Python 語言為基底的 </w:t>
      </w:r>
      <w:proofErr w:type="spellStart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PyPy</w:t>
      </w:r>
      <w:proofErr w:type="spellEnd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實作品，它可以將 Python 程式碼編譯成其他語言的執行檔，像是 C、CLI (.Net)、JavaScript 等。</w:t>
      </w:r>
    </w:p>
    <w:p w14:paraId="7CC3FF6E" w14:textId="77777777" w:rsidR="00F0640F" w:rsidRPr="002F00EF" w:rsidRDefault="00153AC9" w:rsidP="00F0640F">
      <w:pPr>
        <w:shd w:val="clear" w:color="auto" w:fill="FFFFFF"/>
        <w:spacing w:before="0" w:after="225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具有腳本語言中最豐富和强大的類庫，足以支持绝大多數日常應用。它的名字來源於一個喜劇，也許最初設計Python這種語言的人並没有想到今天 Python會在工業和科研上獲得如此廣泛的使用。</w:t>
      </w:r>
    </w:p>
    <w:p w14:paraId="3CED5BBC" w14:textId="3A25A361" w:rsidR="00671BBB" w:rsidRPr="002F00EF" w:rsidRDefault="007A0792" w:rsidP="00B273A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◎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2019年10月30日從</w:t>
      </w:r>
      <w:r w:rsidRPr="002F00EF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Dropbox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退休，但</w:t>
      </w:r>
      <w:r w:rsidR="00595E30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並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不代表Guido已經從Python退休</w:t>
      </w:r>
    </w:p>
    <w:p w14:paraId="143B1B3B" w14:textId="7A62013D" w:rsidR="003B5D78" w:rsidRPr="002F00EF" w:rsidRDefault="003B5D78" w:rsidP="00B273A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CD68BC8" w14:textId="2868805C" w:rsidR="00CE6826" w:rsidRDefault="00CE6826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4C110F08" w14:textId="41C1144A" w:rsidR="00CE6826" w:rsidRPr="00630C1C" w:rsidRDefault="00CE6826" w:rsidP="00630C1C">
      <w:pPr>
        <w:outlineLvl w:val="1"/>
        <w:rPr>
          <w:rFonts w:asciiTheme="minorEastAsia" w:hAnsiTheme="minorEastAsia"/>
          <w:b/>
          <w:color w:val="auto"/>
          <w:spacing w:val="-1"/>
          <w:sz w:val="32"/>
          <w:szCs w:val="28"/>
          <w:shd w:val="clear" w:color="auto" w:fill="FFFFFF"/>
          <w:lang w:eastAsia="zh-TW"/>
        </w:rPr>
      </w:pPr>
      <w:bookmarkStart w:id="9" w:name="_Toc28268317"/>
      <w:proofErr w:type="spellStart"/>
      <w:r w:rsidRPr="00630C1C">
        <w:rPr>
          <w:rFonts w:asciiTheme="minorEastAsia" w:hAnsiTheme="minorEastAsia"/>
          <w:b/>
          <w:color w:val="auto"/>
          <w:spacing w:val="-1"/>
          <w:sz w:val="32"/>
          <w:szCs w:val="28"/>
          <w:shd w:val="clear" w:color="auto" w:fill="FFFFFF"/>
          <w:lang w:eastAsia="zh-TW"/>
        </w:rPr>
        <w:lastRenderedPageBreak/>
        <w:t>TensorFlow</w:t>
      </w:r>
      <w:bookmarkEnd w:id="9"/>
      <w:proofErr w:type="spellEnd"/>
    </w:p>
    <w:p w14:paraId="1326FE98" w14:textId="77777777" w:rsidR="00D9422C" w:rsidRPr="00630C1C" w:rsidRDefault="007F1B8F" w:rsidP="00630C1C">
      <w:pPr>
        <w:ind w:firstLine="720"/>
        <w:rPr>
          <w:rFonts w:asciiTheme="minorEastAsia" w:hAnsiTheme="minorEastAsia"/>
          <w:color w:val="auto"/>
          <w:sz w:val="28"/>
          <w:szCs w:val="28"/>
          <w:shd w:val="clear" w:color="auto" w:fill="FFFFFF"/>
        </w:rPr>
      </w:pPr>
      <w:r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Google 的 </w:t>
      </w:r>
      <w:hyperlink r:id="rId12" w:tgtFrame="_blank" w:history="1">
        <w:r w:rsidRPr="00630C1C">
          <w:rPr>
            <w:rStyle w:val="aff8"/>
            <w:rFonts w:asciiTheme="minorEastAsia" w:hAnsiTheme="minorEastAsia"/>
            <w:color w:val="auto"/>
            <w:sz w:val="28"/>
            <w:szCs w:val="28"/>
            <w:u w:val="none"/>
            <w:shd w:val="clear" w:color="auto" w:fill="FFFFFF"/>
          </w:rPr>
          <w:t>TensorFlow</w:t>
        </w:r>
      </w:hyperlink>
      <w:r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 開源函式庫協助開發工程師建立計算圖（Computational Graph），內含免費的</w:t>
      </w:r>
      <w:hyperlink r:id="rId13" w:tgtFrame="_blank" w:history="1">
        <w:r w:rsidRPr="00630C1C">
          <w:rPr>
            <w:rStyle w:val="aff8"/>
            <w:rFonts w:asciiTheme="minorEastAsia" w:hAnsiTheme="minorEastAsia"/>
            <w:color w:val="auto"/>
            <w:sz w:val="28"/>
            <w:szCs w:val="28"/>
            <w:u w:val="none"/>
            <w:shd w:val="clear" w:color="auto" w:fill="FFFFFF"/>
          </w:rPr>
          <w:t>附加模組</w:t>
        </w:r>
      </w:hyperlink>
      <w:r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讓開發與消費品和移動應用程式（mobile apps）相關的人工智慧 / 機器學習軟體變得更容易。開發者需要具備 Python 或 C++ 程式語言基礎。本文將探討三個常用模組和延伸的商業發展潛力：</w:t>
      </w:r>
    </w:p>
    <w:p w14:paraId="48B8DE8E" w14:textId="7A7467D1" w:rsidR="00D9422C" w:rsidRPr="00630C1C" w:rsidRDefault="00D9422C" w:rsidP="00630C1C">
      <w:pPr>
        <w:pStyle w:val="affa"/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ind w:leftChars="0"/>
        <w:rPr>
          <w:rFonts w:asciiTheme="minorEastAsia" w:hAnsiTheme="minorEastAsia" w:cs="新細明體"/>
          <w:color w:val="auto"/>
          <w:sz w:val="28"/>
          <w:szCs w:val="28"/>
          <w:lang w:eastAsia="zh-TW"/>
        </w:rPr>
      </w:pPr>
      <w:r w:rsidRPr="00630C1C">
        <w:rPr>
          <w:rFonts w:asciiTheme="minorEastAsia" w:hAnsiTheme="minorEastAsia" w:cs="新細明體"/>
          <w:color w:val="auto"/>
          <w:sz w:val="28"/>
          <w:szCs w:val="28"/>
          <w:lang w:eastAsia="zh-TW"/>
        </w:rPr>
        <w:t>卷積神經網路（Convolutional Neural Networks, CNN</w:t>
      </w:r>
      <w:r w:rsidR="00630C1C">
        <w:rPr>
          <w:rFonts w:asciiTheme="minorEastAsia" w:hAnsiTheme="minorEastAsia" w:cs="新細明體"/>
          <w:color w:val="auto"/>
          <w:sz w:val="28"/>
          <w:szCs w:val="28"/>
          <w:lang w:eastAsia="zh-TW"/>
        </w:rPr>
        <w:t>）</w:t>
      </w:r>
      <w:bookmarkStart w:id="10" w:name="_GoBack"/>
      <w:bookmarkEnd w:id="10"/>
      <w:r w:rsidRPr="00630C1C">
        <w:rPr>
          <w:rFonts w:asciiTheme="minorEastAsia" w:hAnsiTheme="minorEastAsia" w:cs="新細明體"/>
          <w:color w:val="auto"/>
          <w:sz w:val="28"/>
          <w:szCs w:val="28"/>
          <w:lang w:eastAsia="zh-TW"/>
        </w:rPr>
        <w:t>適用於辨識圖像</w:t>
      </w:r>
    </w:p>
    <w:p w14:paraId="773EC7CC" w14:textId="7A9D5F95" w:rsidR="00D9422C" w:rsidRPr="00630C1C" w:rsidRDefault="00D9422C" w:rsidP="00630C1C">
      <w:pPr>
        <w:pStyle w:val="affa"/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ind w:leftChars="0"/>
        <w:rPr>
          <w:rFonts w:asciiTheme="minorEastAsia" w:hAnsiTheme="minorEastAsia" w:cs="新細明體"/>
          <w:color w:val="auto"/>
          <w:sz w:val="28"/>
          <w:szCs w:val="28"/>
          <w:lang w:eastAsia="zh-TW"/>
        </w:rPr>
      </w:pPr>
      <w:r w:rsidRPr="00630C1C">
        <w:rPr>
          <w:rFonts w:asciiTheme="minorEastAsia" w:hAnsiTheme="minorEastAsia" w:cs="新細明體"/>
          <w:color w:val="auto"/>
          <w:sz w:val="28"/>
          <w:szCs w:val="28"/>
          <w:lang w:eastAsia="zh-TW"/>
        </w:rPr>
        <w:t>序列到序列</w:t>
      </w:r>
      <w:proofErr w:type="gramStart"/>
      <w:r w:rsidRPr="00630C1C">
        <w:rPr>
          <w:rFonts w:asciiTheme="minorEastAsia" w:hAnsiTheme="minorEastAsia" w:cs="新細明體"/>
          <w:color w:val="auto"/>
          <w:sz w:val="28"/>
          <w:szCs w:val="28"/>
          <w:lang w:eastAsia="zh-TW"/>
        </w:rPr>
        <w:t>（</w:t>
      </w:r>
      <w:proofErr w:type="gramEnd"/>
      <w:r w:rsidRPr="00630C1C">
        <w:rPr>
          <w:rFonts w:asciiTheme="minorEastAsia" w:hAnsiTheme="minorEastAsia" w:cs="新細明體"/>
          <w:color w:val="auto"/>
          <w:sz w:val="28"/>
          <w:szCs w:val="28"/>
          <w:lang w:eastAsia="zh-TW"/>
        </w:rPr>
        <w:t xml:space="preserve">Sequence-to-Sequence, Seq2Seq) </w:t>
      </w:r>
      <w:r w:rsidR="00630C1C" w:rsidRPr="00630C1C">
        <w:rPr>
          <w:rFonts w:asciiTheme="minorEastAsia" w:hAnsiTheme="minorEastAsia" w:cs="新細明體"/>
          <w:color w:val="auto"/>
          <w:sz w:val="28"/>
          <w:szCs w:val="28"/>
          <w:lang w:eastAsia="zh-TW"/>
        </w:rPr>
        <w:t>模型</w:t>
      </w:r>
      <w:r w:rsidRPr="00630C1C">
        <w:rPr>
          <w:rFonts w:asciiTheme="minorEastAsia" w:hAnsiTheme="minorEastAsia" w:cs="新細明體"/>
          <w:color w:val="auto"/>
          <w:sz w:val="28"/>
          <w:szCs w:val="28"/>
          <w:lang w:eastAsia="zh-TW"/>
        </w:rPr>
        <w:t>適用於自然語言處理</w:t>
      </w:r>
    </w:p>
    <w:p w14:paraId="0B9B94E4" w14:textId="77777777" w:rsidR="00630C1C" w:rsidRPr="00630C1C" w:rsidRDefault="00D9422C" w:rsidP="00630C1C">
      <w:pPr>
        <w:pStyle w:val="affa"/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ind w:leftChars="0"/>
        <w:rPr>
          <w:rFonts w:asciiTheme="minorEastAsia" w:hAnsiTheme="minorEastAsia" w:cs="新細明體"/>
          <w:color w:val="auto"/>
          <w:sz w:val="28"/>
          <w:szCs w:val="28"/>
          <w:lang w:eastAsia="zh-TW"/>
        </w:rPr>
      </w:pPr>
      <w:r w:rsidRPr="00630C1C">
        <w:rPr>
          <w:rFonts w:asciiTheme="minorEastAsia" w:hAnsiTheme="minorEastAsia" w:cs="新細明體"/>
          <w:color w:val="auto"/>
          <w:sz w:val="28"/>
          <w:szCs w:val="28"/>
          <w:lang w:eastAsia="zh-TW"/>
        </w:rPr>
        <w:t>大型線性模型 (Linear Models)，適用於數據分析</w:t>
      </w:r>
      <w:bookmarkStart w:id="11" w:name="_Toc28268318"/>
    </w:p>
    <w:p w14:paraId="7A8D3209" w14:textId="60D94E3E" w:rsidR="00D9422C" w:rsidRPr="00630C1C" w:rsidRDefault="00D9422C" w:rsidP="00630C1C">
      <w:pPr>
        <w:shd w:val="clear" w:color="auto" w:fill="FFFFFF"/>
        <w:spacing w:before="100" w:beforeAutospacing="1" w:after="100" w:afterAutospacing="1" w:line="240" w:lineRule="auto"/>
        <w:rPr>
          <w:rFonts w:asciiTheme="minorEastAsia" w:hAnsiTheme="minorEastAsia" w:cs="新細明體"/>
          <w:color w:val="auto"/>
          <w:sz w:val="28"/>
          <w:szCs w:val="28"/>
          <w:lang w:eastAsia="zh-TW"/>
        </w:rPr>
      </w:pPr>
      <w:r w:rsidRPr="00630C1C">
        <w:rPr>
          <w:rFonts w:asciiTheme="minorEastAsia" w:hAnsiTheme="minorEastAsia"/>
          <w:bCs/>
          <w:color w:val="auto"/>
          <w:sz w:val="28"/>
          <w:szCs w:val="28"/>
        </w:rPr>
        <w:t xml:space="preserve">解構 </w:t>
      </w:r>
      <w:proofErr w:type="spellStart"/>
      <w:r w:rsidRPr="00630C1C">
        <w:rPr>
          <w:rFonts w:asciiTheme="minorEastAsia" w:hAnsiTheme="minorEastAsia"/>
          <w:bCs/>
          <w:color w:val="auto"/>
          <w:sz w:val="28"/>
          <w:szCs w:val="28"/>
        </w:rPr>
        <w:t>TensorFlow</w:t>
      </w:r>
      <w:bookmarkEnd w:id="11"/>
      <w:proofErr w:type="spellEnd"/>
    </w:p>
    <w:p w14:paraId="15C56DD2" w14:textId="77777777" w:rsidR="00D9422C" w:rsidRPr="00630C1C" w:rsidRDefault="00D9422C" w:rsidP="00630C1C">
      <w:pPr>
        <w:pStyle w:val="Web"/>
        <w:shd w:val="clear" w:color="auto" w:fill="FFFFFF"/>
        <w:spacing w:before="480" w:beforeAutospacing="0" w:after="480" w:afterAutospacing="0"/>
        <w:rPr>
          <w:rFonts w:asciiTheme="minorEastAsia" w:eastAsiaTheme="minorEastAsia" w:hAnsiTheme="minorEastAsia"/>
          <w:sz w:val="28"/>
          <w:szCs w:val="28"/>
        </w:rPr>
      </w:pPr>
      <w:r w:rsidRPr="00630C1C">
        <w:rPr>
          <w:rFonts w:asciiTheme="minorEastAsia" w:eastAsiaTheme="minorEastAsia" w:hAnsiTheme="minorEastAsia"/>
          <w:sz w:val="28"/>
          <w:szCs w:val="28"/>
        </w:rPr>
        <w:t>自 2015 年 Google 開放原始碼，</w:t>
      </w:r>
      <w:proofErr w:type="spellStart"/>
      <w:r w:rsidRPr="00630C1C">
        <w:rPr>
          <w:rFonts w:asciiTheme="minorEastAsia" w:eastAsiaTheme="minorEastAsia" w:hAnsiTheme="minorEastAsia"/>
          <w:sz w:val="28"/>
          <w:szCs w:val="28"/>
        </w:rPr>
        <w:t>TensorFlow</w:t>
      </w:r>
      <w:proofErr w:type="spellEnd"/>
      <w:r w:rsidRPr="00630C1C">
        <w:rPr>
          <w:rFonts w:asciiTheme="minorEastAsia" w:eastAsiaTheme="minorEastAsia" w:hAnsiTheme="minorEastAsia"/>
          <w:sz w:val="28"/>
          <w:szCs w:val="28"/>
        </w:rPr>
        <w:t xml:space="preserve"> 即成為創建深度學習模型時使用的框架（Framework）。深度學習 （Deep Learning）是機器學習</w:t>
      </w:r>
      <w:proofErr w:type="gramStart"/>
      <w:r w:rsidRPr="00630C1C">
        <w:rPr>
          <w:rFonts w:asciiTheme="minorEastAsia" w:eastAsiaTheme="minorEastAsia" w:hAnsiTheme="minorEastAsia"/>
          <w:sz w:val="28"/>
          <w:szCs w:val="28"/>
        </w:rPr>
        <w:t>（</w:t>
      </w:r>
      <w:proofErr w:type="gramEnd"/>
      <w:r w:rsidRPr="00630C1C">
        <w:rPr>
          <w:rFonts w:asciiTheme="minorEastAsia" w:eastAsiaTheme="minorEastAsia" w:hAnsiTheme="minorEastAsia"/>
          <w:sz w:val="28"/>
          <w:szCs w:val="28"/>
        </w:rPr>
        <w:t>Machine Learning, ML) 模型中會使用多層神經網路的其中之一。</w:t>
      </w:r>
      <w:proofErr w:type="spellStart"/>
      <w:r w:rsidRPr="00630C1C">
        <w:rPr>
          <w:rFonts w:asciiTheme="minorEastAsia" w:eastAsiaTheme="minorEastAsia" w:hAnsiTheme="minorEastAsia"/>
          <w:sz w:val="28"/>
          <w:szCs w:val="28"/>
        </w:rPr>
        <w:t>TensorFlow</w:t>
      </w:r>
      <w:proofErr w:type="spellEnd"/>
      <w:r w:rsidRPr="00630C1C">
        <w:rPr>
          <w:rFonts w:asciiTheme="minorEastAsia" w:eastAsiaTheme="minorEastAsia" w:hAnsiTheme="minorEastAsia"/>
          <w:sz w:val="28"/>
          <w:szCs w:val="28"/>
        </w:rPr>
        <w:t xml:space="preserve"> 函</w:t>
      </w:r>
      <w:proofErr w:type="gramStart"/>
      <w:r w:rsidRPr="00630C1C">
        <w:rPr>
          <w:rFonts w:asciiTheme="minorEastAsia" w:eastAsiaTheme="minorEastAsia" w:hAnsiTheme="minorEastAsia"/>
          <w:sz w:val="28"/>
          <w:szCs w:val="28"/>
        </w:rPr>
        <w:t>式庫讓</w:t>
      </w:r>
      <w:proofErr w:type="gramEnd"/>
      <w:r w:rsidRPr="00630C1C">
        <w:rPr>
          <w:rFonts w:asciiTheme="minorEastAsia" w:eastAsiaTheme="minorEastAsia" w:hAnsiTheme="minorEastAsia"/>
          <w:sz w:val="28"/>
          <w:szCs w:val="28"/>
        </w:rPr>
        <w:t>使用者建立 computational graph 來套用不同功能。</w:t>
      </w:r>
    </w:p>
    <w:p w14:paraId="69C8C0D1" w14:textId="77777777" w:rsidR="00630C1C" w:rsidRDefault="00D9422C" w:rsidP="00630C1C">
      <w:pPr>
        <w:pStyle w:val="Web"/>
        <w:shd w:val="clear" w:color="auto" w:fill="FFFFFF"/>
        <w:spacing w:before="480" w:beforeAutospacing="0" w:after="480" w:afterAutospacing="0"/>
        <w:rPr>
          <w:rFonts w:asciiTheme="minorEastAsia" w:eastAsiaTheme="minorEastAsia" w:hAnsiTheme="minorEastAsia"/>
          <w:sz w:val="28"/>
          <w:szCs w:val="28"/>
        </w:rPr>
      </w:pPr>
      <w:proofErr w:type="spellStart"/>
      <w:r w:rsidRPr="00630C1C">
        <w:rPr>
          <w:rFonts w:asciiTheme="minorEastAsia" w:eastAsiaTheme="minorEastAsia" w:hAnsiTheme="minorEastAsia"/>
          <w:sz w:val="28"/>
          <w:szCs w:val="28"/>
        </w:rPr>
        <w:t>TensorFlow</w:t>
      </w:r>
      <w:proofErr w:type="spellEnd"/>
      <w:r w:rsidRPr="00630C1C">
        <w:rPr>
          <w:rFonts w:asciiTheme="minorEastAsia" w:eastAsiaTheme="minorEastAsia" w:hAnsiTheme="minorEastAsia"/>
          <w:sz w:val="28"/>
          <w:szCs w:val="28"/>
        </w:rPr>
        <w:t xml:space="preserve"> 之所以席捲全球，除了因為是免費</w:t>
      </w:r>
      <w:proofErr w:type="gramStart"/>
      <w:r w:rsidRPr="00630C1C">
        <w:rPr>
          <w:rFonts w:asciiTheme="minorEastAsia" w:eastAsiaTheme="minorEastAsia" w:hAnsiTheme="minorEastAsia"/>
          <w:sz w:val="28"/>
          <w:szCs w:val="28"/>
        </w:rPr>
        <w:t>以外，</w:t>
      </w:r>
      <w:proofErr w:type="gramEnd"/>
      <w:r w:rsidRPr="00630C1C">
        <w:rPr>
          <w:rFonts w:asciiTheme="minorEastAsia" w:eastAsiaTheme="minorEastAsia" w:hAnsiTheme="minorEastAsia"/>
          <w:sz w:val="28"/>
          <w:szCs w:val="28"/>
        </w:rPr>
        <w:t>主要因為它（相對）容易使用，即使 ML 初學者也可以接觸強大的</w:t>
      </w:r>
      <w:proofErr w:type="gramStart"/>
      <w:r w:rsidRPr="00630C1C">
        <w:rPr>
          <w:rFonts w:asciiTheme="minorEastAsia" w:eastAsiaTheme="minorEastAsia" w:hAnsiTheme="minorEastAsia"/>
          <w:sz w:val="28"/>
          <w:szCs w:val="28"/>
        </w:rPr>
        <w:t>函式庫</w:t>
      </w:r>
      <w:proofErr w:type="gramEnd"/>
      <w:r w:rsidRPr="00630C1C">
        <w:rPr>
          <w:rFonts w:asciiTheme="minorEastAsia" w:eastAsiaTheme="minorEastAsia" w:hAnsiTheme="minorEastAsia"/>
          <w:sz w:val="28"/>
          <w:szCs w:val="28"/>
        </w:rPr>
        <w:t>，免於從零開始建立自己的 AI 模型。換句話說，</w:t>
      </w:r>
      <w:proofErr w:type="spellStart"/>
      <w:r w:rsidRPr="00630C1C">
        <w:rPr>
          <w:rFonts w:asciiTheme="minorEastAsia" w:eastAsiaTheme="minorEastAsia" w:hAnsiTheme="minorEastAsia"/>
          <w:sz w:val="28"/>
          <w:szCs w:val="28"/>
        </w:rPr>
        <w:t>TensorFlow</w:t>
      </w:r>
      <w:proofErr w:type="spellEnd"/>
      <w:r w:rsidRPr="00630C1C">
        <w:rPr>
          <w:rFonts w:asciiTheme="minorEastAsia" w:eastAsiaTheme="minorEastAsia" w:hAnsiTheme="minorEastAsia"/>
          <w:sz w:val="28"/>
          <w:szCs w:val="28"/>
        </w:rPr>
        <w:t xml:space="preserve"> 和附帶模組便利了 mobile apps 和後端服務的 ML / AI 軟體開發。</w:t>
      </w:r>
      <w:bookmarkStart w:id="12" w:name="_Toc28268319"/>
    </w:p>
    <w:p w14:paraId="36C85138" w14:textId="03A8476D" w:rsidR="00D9422C" w:rsidRPr="00630C1C" w:rsidRDefault="00D9422C" w:rsidP="00630C1C">
      <w:pPr>
        <w:pStyle w:val="Web"/>
        <w:shd w:val="clear" w:color="auto" w:fill="FFFFFF"/>
        <w:spacing w:before="480" w:beforeAutospacing="0" w:after="480" w:afterAutospacing="0"/>
        <w:rPr>
          <w:rFonts w:asciiTheme="minorEastAsia" w:eastAsiaTheme="minorEastAsia" w:hAnsiTheme="minorEastAsia"/>
          <w:sz w:val="28"/>
          <w:szCs w:val="28"/>
        </w:rPr>
      </w:pPr>
      <w:proofErr w:type="spellStart"/>
      <w:r w:rsidRPr="00630C1C">
        <w:rPr>
          <w:rFonts w:asciiTheme="minorEastAsia" w:eastAsiaTheme="minorEastAsia" w:hAnsiTheme="minorEastAsia"/>
          <w:bCs/>
          <w:sz w:val="28"/>
          <w:szCs w:val="28"/>
        </w:rPr>
        <w:t>TensorFlow</w:t>
      </w:r>
      <w:proofErr w:type="spellEnd"/>
      <w:r w:rsidRPr="00630C1C">
        <w:rPr>
          <w:rFonts w:asciiTheme="minorEastAsia" w:eastAsiaTheme="minorEastAsia" w:hAnsiTheme="minorEastAsia"/>
          <w:bCs/>
          <w:sz w:val="28"/>
          <w:szCs w:val="28"/>
        </w:rPr>
        <w:t xml:space="preserve"> 如何融入 AI 與 Machine Learning</w:t>
      </w:r>
      <w:bookmarkEnd w:id="12"/>
    </w:p>
    <w:p w14:paraId="3DE09E25" w14:textId="77777777" w:rsidR="00D9422C" w:rsidRPr="00630C1C" w:rsidRDefault="00D9422C" w:rsidP="00630C1C">
      <w:pPr>
        <w:pStyle w:val="Web"/>
        <w:shd w:val="clear" w:color="auto" w:fill="FFFFFF"/>
        <w:spacing w:before="480" w:beforeAutospacing="0" w:after="480" w:afterAutospacing="0"/>
        <w:rPr>
          <w:rFonts w:asciiTheme="minorEastAsia" w:eastAsiaTheme="minorEastAsia" w:hAnsiTheme="minorEastAsia"/>
          <w:sz w:val="28"/>
          <w:szCs w:val="28"/>
        </w:rPr>
      </w:pPr>
      <w:proofErr w:type="spellStart"/>
      <w:r w:rsidRPr="00630C1C">
        <w:rPr>
          <w:rFonts w:asciiTheme="minorEastAsia" w:eastAsiaTheme="minorEastAsia" w:hAnsiTheme="minorEastAsia"/>
          <w:sz w:val="28"/>
          <w:szCs w:val="28"/>
        </w:rPr>
        <w:t>TensorFlow</w:t>
      </w:r>
      <w:proofErr w:type="spellEnd"/>
      <w:r w:rsidRPr="00630C1C">
        <w:rPr>
          <w:rFonts w:asciiTheme="minorEastAsia" w:eastAsiaTheme="minorEastAsia" w:hAnsiTheme="minorEastAsia"/>
          <w:sz w:val="28"/>
          <w:szCs w:val="28"/>
        </w:rPr>
        <w:t xml:space="preserve"> 是眾多 ML 函</w:t>
      </w:r>
      <w:proofErr w:type="gramStart"/>
      <w:r w:rsidRPr="00630C1C">
        <w:rPr>
          <w:rFonts w:asciiTheme="minorEastAsia" w:eastAsiaTheme="minorEastAsia" w:hAnsiTheme="minorEastAsia"/>
          <w:sz w:val="28"/>
          <w:szCs w:val="28"/>
        </w:rPr>
        <w:t>式庫裡</w:t>
      </w:r>
      <w:proofErr w:type="gramEnd"/>
      <w:r w:rsidRPr="00630C1C">
        <w:rPr>
          <w:rFonts w:asciiTheme="minorEastAsia" w:eastAsiaTheme="minorEastAsia" w:hAnsiTheme="minorEastAsia"/>
          <w:sz w:val="28"/>
          <w:szCs w:val="28"/>
        </w:rPr>
        <w:t>之一</w:t>
      </w:r>
      <w:proofErr w:type="gramStart"/>
      <w:r w:rsidRPr="00630C1C">
        <w:rPr>
          <w:rFonts w:asciiTheme="minorEastAsia" w:eastAsiaTheme="minorEastAsia" w:hAnsiTheme="minorEastAsia"/>
          <w:sz w:val="28"/>
          <w:szCs w:val="28"/>
        </w:rPr>
        <w:t>（</w:t>
      </w:r>
      <w:proofErr w:type="gramEnd"/>
      <w:r w:rsidRPr="00630C1C">
        <w:rPr>
          <w:rFonts w:asciiTheme="minorEastAsia" w:eastAsiaTheme="minorEastAsia" w:hAnsiTheme="minorEastAsia"/>
          <w:sz w:val="28"/>
          <w:szCs w:val="28"/>
        </w:rPr>
        <w:t>其他例子包括 </w:t>
      </w:r>
      <w:hyperlink r:id="rId14" w:tgtFrame="_blank" w:history="1">
        <w:r w:rsidRPr="00630C1C">
          <w:rPr>
            <w:rStyle w:val="aff8"/>
            <w:rFonts w:asciiTheme="minorEastAsia" w:eastAsiaTheme="minorEastAsia" w:hAnsiTheme="minorEastAsia"/>
            <w:color w:val="auto"/>
            <w:sz w:val="28"/>
            <w:szCs w:val="28"/>
            <w:u w:val="none"/>
          </w:rPr>
          <w:t>CNTK</w:t>
        </w:r>
      </w:hyperlink>
      <w:r w:rsidRPr="00630C1C">
        <w:rPr>
          <w:rFonts w:asciiTheme="minorEastAsia" w:eastAsiaTheme="minorEastAsia" w:hAnsiTheme="minorEastAsia"/>
          <w:sz w:val="28"/>
          <w:szCs w:val="28"/>
        </w:rPr>
        <w:t> 和 </w:t>
      </w:r>
      <w:proofErr w:type="spellStart"/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begin"/>
      </w:r>
      <w:r w:rsidRPr="00630C1C">
        <w:rPr>
          <w:rFonts w:asciiTheme="minorEastAsia" w:eastAsiaTheme="minorEastAsia" w:hAnsiTheme="minorEastAsia" w:hint="eastAsia"/>
          <w:sz w:val="28"/>
          <w:szCs w:val="28"/>
        </w:rPr>
        <w:instrText xml:space="preserve"> HYPERLINK "https://github.com/Theano/Theano" \t "_blank" </w:instrText>
      </w:r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separate"/>
      </w:r>
      <w:r w:rsidRPr="00630C1C">
        <w:rPr>
          <w:rStyle w:val="aff8"/>
          <w:rFonts w:asciiTheme="minorEastAsia" w:eastAsiaTheme="minorEastAsia" w:hAnsiTheme="minorEastAsia"/>
          <w:color w:val="auto"/>
          <w:sz w:val="28"/>
          <w:szCs w:val="28"/>
          <w:u w:val="none"/>
        </w:rPr>
        <w:t>Theano</w:t>
      </w:r>
      <w:proofErr w:type="spellEnd"/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end"/>
      </w:r>
      <w:r w:rsidRPr="00630C1C">
        <w:rPr>
          <w:rFonts w:asciiTheme="minorEastAsia" w:eastAsiaTheme="minorEastAsia" w:hAnsiTheme="minorEastAsia"/>
          <w:sz w:val="28"/>
          <w:szCs w:val="28"/>
        </w:rPr>
        <w:t>）。Machine Learning 屬於計算機科學的其中一個領域，在毋須直接編程的情況下讓</w:t>
      </w:r>
      <w:hyperlink r:id="rId15" w:tgtFrame="_blank" w:history="1">
        <w:r w:rsidRPr="00630C1C">
          <w:rPr>
            <w:rStyle w:val="aff8"/>
            <w:rFonts w:asciiTheme="minorEastAsia" w:eastAsiaTheme="minorEastAsia" w:hAnsiTheme="minorEastAsia"/>
            <w:color w:val="auto"/>
            <w:sz w:val="28"/>
            <w:szCs w:val="28"/>
            <w:u w:val="none"/>
          </w:rPr>
          <w:t>計算機</w:t>
        </w:r>
      </w:hyperlink>
      <w:r w:rsidRPr="00630C1C">
        <w:rPr>
          <w:rFonts w:asciiTheme="minorEastAsia" w:eastAsiaTheme="minorEastAsia" w:hAnsiTheme="minorEastAsia"/>
          <w:sz w:val="28"/>
          <w:szCs w:val="28"/>
        </w:rPr>
        <w:t>擁有學習能力（</w:t>
      </w:r>
      <w:hyperlink r:id="rId16" w:anchor="cite_note-1" w:tgtFrame="_blank" w:history="1">
        <w:proofErr w:type="gramStart"/>
        <w:r w:rsidRPr="00630C1C">
          <w:rPr>
            <w:rStyle w:val="aff8"/>
            <w:rFonts w:asciiTheme="minorEastAsia" w:eastAsiaTheme="minorEastAsia" w:hAnsiTheme="minorEastAsia"/>
            <w:color w:val="auto"/>
            <w:sz w:val="28"/>
            <w:szCs w:val="28"/>
            <w:u w:val="none"/>
          </w:rPr>
          <w:t>註</w:t>
        </w:r>
        <w:proofErr w:type="gramEnd"/>
        <w:r w:rsidRPr="00630C1C">
          <w:rPr>
            <w:rStyle w:val="aff8"/>
            <w:rFonts w:asciiTheme="minorEastAsia" w:eastAsiaTheme="minorEastAsia" w:hAnsiTheme="minorEastAsia"/>
            <w:color w:val="auto"/>
            <w:sz w:val="28"/>
            <w:szCs w:val="28"/>
            <w:u w:val="none"/>
          </w:rPr>
          <w:t>1</w:t>
        </w:r>
      </w:hyperlink>
      <w:r w:rsidRPr="00630C1C">
        <w:rPr>
          <w:rFonts w:asciiTheme="minorEastAsia" w:eastAsiaTheme="minorEastAsia" w:hAnsiTheme="minorEastAsia"/>
          <w:sz w:val="28"/>
          <w:szCs w:val="28"/>
        </w:rPr>
        <w:t>）。比方說，</w:t>
      </w:r>
      <w:hyperlink r:id="rId17" w:tgtFrame="_blank" w:history="1">
        <w:r w:rsidRPr="00630C1C">
          <w:rPr>
            <w:rStyle w:val="aff8"/>
            <w:rFonts w:asciiTheme="minorEastAsia" w:eastAsiaTheme="minorEastAsia" w:hAnsiTheme="minorEastAsia"/>
            <w:color w:val="auto"/>
            <w:sz w:val="28"/>
            <w:szCs w:val="28"/>
            <w:u w:val="none"/>
          </w:rPr>
          <w:t>AlphaGo Zero</w:t>
        </w:r>
      </w:hyperlink>
      <w:r w:rsidRPr="00630C1C">
        <w:rPr>
          <w:rFonts w:asciiTheme="minorEastAsia" w:eastAsiaTheme="minorEastAsia" w:hAnsiTheme="minorEastAsia"/>
          <w:sz w:val="28"/>
          <w:szCs w:val="28"/>
        </w:rPr>
        <w:t xml:space="preserve"> 的 AI 透過「自學」下圍棋，在對戰中完勝了曾擊敗人類世界冠軍的舊版 </w:t>
      </w:r>
      <w:proofErr w:type="spellStart"/>
      <w:r w:rsidRPr="00630C1C">
        <w:rPr>
          <w:rFonts w:asciiTheme="minorEastAsia" w:eastAsiaTheme="minorEastAsia" w:hAnsiTheme="minorEastAsia"/>
          <w:sz w:val="28"/>
          <w:szCs w:val="28"/>
        </w:rPr>
        <w:t>AlphaGo</w:t>
      </w:r>
      <w:proofErr w:type="spellEnd"/>
      <w:r w:rsidRPr="00630C1C">
        <w:rPr>
          <w:rFonts w:asciiTheme="minorEastAsia" w:eastAsiaTheme="minorEastAsia" w:hAnsiTheme="minorEastAsia"/>
          <w:sz w:val="28"/>
          <w:szCs w:val="28"/>
        </w:rPr>
        <w:t>。Machine Learning 針對無法透過顯性演算法獲得最優解的任務尤其有用，比如用戶篩檢、有關高語境資料的排序、或用於預測和剖析</w:t>
      </w:r>
      <w:proofErr w:type="gramStart"/>
      <w:r w:rsidRPr="00630C1C">
        <w:rPr>
          <w:rFonts w:asciiTheme="minorEastAsia" w:eastAsiaTheme="minorEastAsia" w:hAnsiTheme="minorEastAsia"/>
          <w:sz w:val="28"/>
          <w:szCs w:val="28"/>
        </w:rPr>
        <w:t>的聚類分析</w:t>
      </w:r>
      <w:proofErr w:type="gramEnd"/>
      <w:r w:rsidRPr="00630C1C">
        <w:rPr>
          <w:rFonts w:asciiTheme="minorEastAsia" w:eastAsiaTheme="minorEastAsia" w:hAnsiTheme="minorEastAsia"/>
          <w:sz w:val="28"/>
          <w:szCs w:val="28"/>
        </w:rPr>
        <w:t xml:space="preserve"> (Clustering)。</w:t>
      </w:r>
    </w:p>
    <w:p w14:paraId="6D1FD23F" w14:textId="77777777" w:rsidR="00D9422C" w:rsidRPr="00630C1C" w:rsidRDefault="00D9422C" w:rsidP="00630C1C">
      <w:pPr>
        <w:pStyle w:val="Web"/>
        <w:shd w:val="clear" w:color="auto" w:fill="FFFFFF"/>
        <w:spacing w:before="480" w:beforeAutospacing="0" w:after="480" w:afterAutospacing="0"/>
        <w:rPr>
          <w:rFonts w:asciiTheme="minorEastAsia" w:eastAsiaTheme="minorEastAsia" w:hAnsiTheme="minorEastAsia"/>
          <w:sz w:val="28"/>
          <w:szCs w:val="28"/>
        </w:rPr>
      </w:pPr>
      <w:r w:rsidRPr="00630C1C">
        <w:rPr>
          <w:rFonts w:asciiTheme="minorEastAsia" w:eastAsiaTheme="minorEastAsia" w:hAnsiTheme="minorEastAsia"/>
          <w:sz w:val="28"/>
          <w:szCs w:val="28"/>
        </w:rPr>
        <w:lastRenderedPageBreak/>
        <w:t>實際應用例子包括偵測舞弊或資料外</w:t>
      </w:r>
      <w:proofErr w:type="gramStart"/>
      <w:r w:rsidRPr="00630C1C">
        <w:rPr>
          <w:rFonts w:asciiTheme="minorEastAsia" w:eastAsiaTheme="minorEastAsia" w:hAnsiTheme="minorEastAsia"/>
          <w:sz w:val="28"/>
          <w:szCs w:val="28"/>
        </w:rPr>
        <w:t>洩</w:t>
      </w:r>
      <w:proofErr w:type="gramEnd"/>
      <w:r w:rsidRPr="00630C1C">
        <w:rPr>
          <w:rFonts w:asciiTheme="minorEastAsia" w:eastAsiaTheme="minorEastAsia" w:hAnsiTheme="minorEastAsia"/>
          <w:sz w:val="28"/>
          <w:szCs w:val="28"/>
        </w:rPr>
        <w:t>、</w:t>
      </w:r>
      <w:hyperlink r:id="rId18" w:tgtFrame="_blank" w:history="1">
        <w:r w:rsidRPr="00630C1C">
          <w:rPr>
            <w:rStyle w:val="aff8"/>
            <w:rFonts w:asciiTheme="minorEastAsia" w:eastAsiaTheme="minorEastAsia" w:hAnsiTheme="minorEastAsia"/>
            <w:color w:val="auto"/>
            <w:sz w:val="28"/>
            <w:szCs w:val="28"/>
            <w:u w:val="none"/>
          </w:rPr>
          <w:t>電郵過濾</w:t>
        </w:r>
      </w:hyperlink>
      <w:r w:rsidRPr="00630C1C">
        <w:rPr>
          <w:rFonts w:asciiTheme="minorEastAsia" w:eastAsiaTheme="minorEastAsia" w:hAnsiTheme="minorEastAsia"/>
          <w:sz w:val="28"/>
          <w:szCs w:val="28"/>
        </w:rPr>
        <w:t>、光學字元辨識 (Optical Character Recognition, OCR) 和排序等等。</w:t>
      </w:r>
    </w:p>
    <w:p w14:paraId="3C50517E" w14:textId="77777777" w:rsidR="00630C1C" w:rsidRDefault="00D9422C" w:rsidP="00630C1C">
      <w:pPr>
        <w:pStyle w:val="Web"/>
        <w:shd w:val="clear" w:color="auto" w:fill="FFFFFF"/>
        <w:spacing w:before="480" w:beforeAutospacing="0" w:after="480" w:afterAutospacing="0"/>
        <w:rPr>
          <w:rFonts w:asciiTheme="minorEastAsia" w:eastAsiaTheme="minorEastAsia" w:hAnsiTheme="minorEastAsia"/>
          <w:sz w:val="28"/>
          <w:szCs w:val="28"/>
        </w:rPr>
      </w:pPr>
      <w:r w:rsidRPr="00630C1C">
        <w:rPr>
          <w:rFonts w:asciiTheme="minorEastAsia" w:eastAsiaTheme="minorEastAsia" w:hAnsiTheme="minorEastAsia"/>
          <w:sz w:val="28"/>
          <w:szCs w:val="28"/>
        </w:rPr>
        <w:t xml:space="preserve">下一節，我們將揭開 Computational Graph 的神秘面紗，幫助大家了解 </w:t>
      </w:r>
      <w:proofErr w:type="spellStart"/>
      <w:r w:rsidRPr="00630C1C">
        <w:rPr>
          <w:rFonts w:asciiTheme="minorEastAsia" w:eastAsiaTheme="minorEastAsia" w:hAnsiTheme="minorEastAsia"/>
          <w:sz w:val="28"/>
          <w:szCs w:val="28"/>
        </w:rPr>
        <w:t>TensorFlow</w:t>
      </w:r>
      <w:proofErr w:type="spellEnd"/>
      <w:r w:rsidRPr="00630C1C">
        <w:rPr>
          <w:rFonts w:asciiTheme="minorEastAsia" w:eastAsiaTheme="minorEastAsia" w:hAnsiTheme="minorEastAsia"/>
          <w:sz w:val="28"/>
          <w:szCs w:val="28"/>
        </w:rPr>
        <w:t xml:space="preserve"> 的關鍵和操作原理。</w:t>
      </w:r>
      <w:bookmarkStart w:id="13" w:name="_Toc28268320"/>
    </w:p>
    <w:p w14:paraId="1F2BC850" w14:textId="2BDC4503" w:rsidR="00D9422C" w:rsidRPr="00630C1C" w:rsidRDefault="00D9422C" w:rsidP="00630C1C">
      <w:pPr>
        <w:pStyle w:val="Web"/>
        <w:shd w:val="clear" w:color="auto" w:fill="FFFFFF"/>
        <w:spacing w:before="480" w:beforeAutospacing="0" w:after="480" w:afterAutospacing="0"/>
        <w:rPr>
          <w:rFonts w:asciiTheme="minorEastAsia" w:eastAsiaTheme="minorEastAsia" w:hAnsiTheme="minorEastAsia"/>
          <w:sz w:val="28"/>
          <w:szCs w:val="28"/>
        </w:rPr>
      </w:pPr>
      <w:r w:rsidRPr="00630C1C">
        <w:rPr>
          <w:rFonts w:asciiTheme="minorEastAsia" w:eastAsiaTheme="minorEastAsia" w:hAnsiTheme="minorEastAsia"/>
          <w:bCs/>
          <w:sz w:val="28"/>
          <w:szCs w:val="28"/>
        </w:rPr>
        <w:t>Computational Graph 和概略理論</w:t>
      </w:r>
      <w:bookmarkEnd w:id="13"/>
    </w:p>
    <w:p w14:paraId="1857F270" w14:textId="18B2EEF4" w:rsidR="00630C1C" w:rsidRDefault="00D9422C" w:rsidP="00630C1C">
      <w:r>
        <w:rPr>
          <w:noProof/>
          <w:lang w:eastAsia="zh-TW"/>
        </w:rPr>
        <w:drawing>
          <wp:inline distT="0" distB="0" distL="0" distR="0" wp14:anchorId="064E07C8" wp14:editId="184E229D">
            <wp:extent cx="5960793" cy="3779857"/>
            <wp:effectExtent l="0" t="0" r="1905" b="0"/>
            <wp:docPr id="202" name="圖片 202" descr="http://www.deepideas.net/deep-learning-from-scratch-ii-perceptrons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eepideas.net/deep-learning-from-scratch-ii-perceptrons/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758" cy="378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Toc28268321"/>
      <w:r w:rsidR="00630C1C">
        <w:t xml:space="preserve"> </w:t>
      </w:r>
    </w:p>
    <w:p w14:paraId="25CAC38F" w14:textId="1879EBCE" w:rsidR="00D9422C" w:rsidRPr="00630C1C" w:rsidRDefault="00D9422C" w:rsidP="00630C1C">
      <w:pPr>
        <w:rPr>
          <w:rFonts w:asciiTheme="minorEastAsia" w:hAnsiTheme="minorEastAsia"/>
          <w:color w:val="auto"/>
          <w:sz w:val="28"/>
          <w:szCs w:val="28"/>
        </w:rPr>
      </w:pPr>
      <w:r w:rsidRPr="00630C1C">
        <w:rPr>
          <w:rFonts w:asciiTheme="minorEastAsia" w:hAnsiTheme="minorEastAsia"/>
          <w:bCs/>
          <w:color w:val="auto"/>
          <w:sz w:val="28"/>
          <w:szCs w:val="28"/>
        </w:rPr>
        <w:t xml:space="preserve">想使用 </w:t>
      </w:r>
      <w:proofErr w:type="spellStart"/>
      <w:r w:rsidRPr="00630C1C">
        <w:rPr>
          <w:rFonts w:asciiTheme="minorEastAsia" w:hAnsiTheme="minorEastAsia"/>
          <w:bCs/>
          <w:color w:val="auto"/>
          <w:sz w:val="28"/>
          <w:szCs w:val="28"/>
        </w:rPr>
        <w:t>TensorFlow</w:t>
      </w:r>
      <w:proofErr w:type="spellEnd"/>
      <w:r w:rsidRPr="00630C1C">
        <w:rPr>
          <w:rFonts w:asciiTheme="minorEastAsia" w:hAnsiTheme="minorEastAsia"/>
          <w:bCs/>
          <w:color w:val="auto"/>
          <w:sz w:val="28"/>
          <w:szCs w:val="28"/>
        </w:rPr>
        <w:t>，開發者需要做什麼？</w:t>
      </w:r>
      <w:bookmarkEnd w:id="14"/>
    </w:p>
    <w:p w14:paraId="6EBD0F33" w14:textId="77777777" w:rsidR="00D9422C" w:rsidRPr="00630C1C" w:rsidRDefault="00D9422C" w:rsidP="00D9422C">
      <w:pPr>
        <w:pStyle w:val="Web"/>
        <w:shd w:val="clear" w:color="auto" w:fill="FFFFFF"/>
        <w:spacing w:before="480" w:beforeAutospacing="0" w:after="480" w:afterAutospacing="0"/>
        <w:rPr>
          <w:rFonts w:asciiTheme="minorEastAsia" w:eastAsiaTheme="minorEastAsia" w:hAnsiTheme="minorEastAsia"/>
          <w:sz w:val="28"/>
          <w:szCs w:val="28"/>
        </w:rPr>
      </w:pPr>
      <w:proofErr w:type="spellStart"/>
      <w:r w:rsidRPr="00630C1C">
        <w:rPr>
          <w:rFonts w:asciiTheme="minorEastAsia" w:eastAsiaTheme="minorEastAsia" w:hAnsiTheme="minorEastAsia"/>
          <w:sz w:val="28"/>
          <w:szCs w:val="28"/>
        </w:rPr>
        <w:t>TensorFlow</w:t>
      </w:r>
      <w:proofErr w:type="spellEnd"/>
      <w:r w:rsidRPr="00630C1C">
        <w:rPr>
          <w:rFonts w:asciiTheme="minorEastAsia" w:eastAsiaTheme="minorEastAsia" w:hAnsiTheme="minorEastAsia"/>
          <w:sz w:val="28"/>
          <w:szCs w:val="28"/>
        </w:rPr>
        <w:t xml:space="preserve"> 為發揮最佳效能，在特定的</w:t>
      </w:r>
      <w:proofErr w:type="gramStart"/>
      <w:r w:rsidRPr="00630C1C">
        <w:rPr>
          <w:rFonts w:asciiTheme="minorEastAsia" w:eastAsiaTheme="minorEastAsia" w:hAnsiTheme="minorEastAsia"/>
          <w:sz w:val="28"/>
          <w:szCs w:val="28"/>
        </w:rPr>
        <w:t>平台剔走了</w:t>
      </w:r>
      <w:proofErr w:type="gramEnd"/>
      <w:r w:rsidRPr="00630C1C">
        <w:rPr>
          <w:rFonts w:asciiTheme="minorEastAsia" w:eastAsiaTheme="minorEastAsia" w:hAnsiTheme="minorEastAsia"/>
          <w:sz w:val="28"/>
          <w:szCs w:val="28"/>
        </w:rPr>
        <w:t>部分功能</w:t>
      </w:r>
      <w:proofErr w:type="gramStart"/>
      <w:r w:rsidRPr="00630C1C">
        <w:rPr>
          <w:rFonts w:asciiTheme="minorEastAsia" w:eastAsiaTheme="minorEastAsia" w:hAnsiTheme="minorEastAsia"/>
          <w:sz w:val="28"/>
          <w:szCs w:val="28"/>
        </w:rPr>
        <w:t>（</w:t>
      </w:r>
      <w:proofErr w:type="gramEnd"/>
      <w:r w:rsidRPr="00630C1C">
        <w:rPr>
          <w:rFonts w:asciiTheme="minorEastAsia" w:eastAsiaTheme="minorEastAsia" w:hAnsiTheme="minorEastAsia"/>
          <w:sz w:val="28"/>
          <w:szCs w:val="28"/>
        </w:rPr>
        <w:t>可以參考 </w:t>
      </w:r>
      <w:proofErr w:type="spellStart"/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begin"/>
      </w:r>
      <w:r w:rsidRPr="00630C1C">
        <w:rPr>
          <w:rFonts w:asciiTheme="minorEastAsia" w:eastAsiaTheme="minorEastAsia" w:hAnsiTheme="minorEastAsia" w:hint="eastAsia"/>
          <w:sz w:val="28"/>
          <w:szCs w:val="28"/>
        </w:rPr>
        <w:instrText xml:space="preserve"> HYPERLINK "https://www.tensorflow.org/mobile/" \t "_blank" </w:instrText>
      </w:r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separate"/>
      </w:r>
      <w:r w:rsidRPr="00630C1C">
        <w:rPr>
          <w:rStyle w:val="aff8"/>
          <w:rFonts w:asciiTheme="minorEastAsia" w:eastAsiaTheme="minorEastAsia" w:hAnsiTheme="minorEastAsia"/>
          <w:color w:val="auto"/>
          <w:sz w:val="28"/>
          <w:szCs w:val="28"/>
          <w:u w:val="none"/>
        </w:rPr>
        <w:t>TensorFlow</w:t>
      </w:r>
      <w:proofErr w:type="spellEnd"/>
      <w:r w:rsidRPr="00630C1C">
        <w:rPr>
          <w:rStyle w:val="aff8"/>
          <w:rFonts w:asciiTheme="minorEastAsia" w:eastAsiaTheme="minorEastAsia" w:hAnsiTheme="minorEastAsia"/>
          <w:color w:val="auto"/>
          <w:sz w:val="28"/>
          <w:szCs w:val="28"/>
          <w:u w:val="none"/>
        </w:rPr>
        <w:t xml:space="preserve"> Lite 和 TensorFlow Mobile</w:t>
      </w:r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end"/>
      </w:r>
      <w:r w:rsidRPr="00630C1C">
        <w:rPr>
          <w:rFonts w:asciiTheme="minorEastAsia" w:eastAsiaTheme="minorEastAsia" w:hAnsiTheme="minorEastAsia"/>
          <w:sz w:val="28"/>
          <w:szCs w:val="28"/>
        </w:rPr>
        <w:t>）， mobile 和 web 開發者可以利用函件庫為消費品打造 AI 支援的功能。對神經網路具備基本知識的工程師可以利用 framework 作資料集 (Data Set)、模擬器 (Estimator)、訓練 (Training) 和推論 (Inference) 等用途。</w:t>
      </w:r>
    </w:p>
    <w:p w14:paraId="65FD17F4" w14:textId="77777777" w:rsidR="00D9422C" w:rsidRPr="00630C1C" w:rsidRDefault="00D9422C" w:rsidP="00D9422C">
      <w:pPr>
        <w:pStyle w:val="Web"/>
        <w:shd w:val="clear" w:color="auto" w:fill="FFFFFF"/>
        <w:spacing w:before="480" w:beforeAutospacing="0" w:after="480" w:afterAutospacing="0"/>
        <w:rPr>
          <w:rFonts w:asciiTheme="minorEastAsia" w:eastAsiaTheme="minorEastAsia" w:hAnsiTheme="minorEastAsia"/>
          <w:sz w:val="28"/>
          <w:szCs w:val="28"/>
        </w:rPr>
      </w:pPr>
      <w:r w:rsidRPr="00630C1C">
        <w:rPr>
          <w:rFonts w:asciiTheme="minorEastAsia" w:eastAsiaTheme="minorEastAsia" w:hAnsiTheme="minorEastAsia"/>
          <w:sz w:val="28"/>
          <w:szCs w:val="28"/>
        </w:rPr>
        <w:t>即使對神經網路沒有認識的開發者可能也會想要從高階神經網路 API 開始</w:t>
      </w:r>
      <w:proofErr w:type="gramStart"/>
      <w:r w:rsidRPr="00630C1C">
        <w:rPr>
          <w:rFonts w:asciiTheme="minorEastAsia" w:eastAsiaTheme="minorEastAsia" w:hAnsiTheme="minorEastAsia"/>
          <w:sz w:val="28"/>
          <w:szCs w:val="28"/>
        </w:rPr>
        <w:t>（</w:t>
      </w:r>
      <w:proofErr w:type="gramEnd"/>
      <w:r w:rsidRPr="00630C1C">
        <w:rPr>
          <w:rFonts w:asciiTheme="minorEastAsia" w:eastAsiaTheme="minorEastAsia" w:hAnsiTheme="minorEastAsia"/>
          <w:sz w:val="28"/>
          <w:szCs w:val="28"/>
        </w:rPr>
        <w:t>譬如 </w:t>
      </w:r>
      <w:hyperlink r:id="rId20" w:tgtFrame="_blank" w:history="1">
        <w:r w:rsidRPr="00630C1C">
          <w:rPr>
            <w:rStyle w:val="aff8"/>
            <w:rFonts w:asciiTheme="minorEastAsia" w:eastAsiaTheme="minorEastAsia" w:hAnsiTheme="minorEastAsia"/>
            <w:color w:val="auto"/>
            <w:sz w:val="28"/>
            <w:szCs w:val="28"/>
            <w:u w:val="none"/>
          </w:rPr>
          <w:t>Keras.io</w:t>
        </w:r>
      </w:hyperlink>
      <w:proofErr w:type="gramStart"/>
      <w:r w:rsidRPr="00630C1C">
        <w:rPr>
          <w:rFonts w:asciiTheme="minorEastAsia" w:eastAsiaTheme="minorEastAsia" w:hAnsiTheme="minorEastAsia"/>
          <w:sz w:val="28"/>
          <w:szCs w:val="28"/>
        </w:rPr>
        <w:t>）</w:t>
      </w:r>
      <w:proofErr w:type="gramEnd"/>
      <w:r w:rsidRPr="00630C1C">
        <w:rPr>
          <w:rFonts w:asciiTheme="minorEastAsia" w:eastAsiaTheme="minorEastAsia" w:hAnsiTheme="minorEastAsia"/>
          <w:sz w:val="28"/>
          <w:szCs w:val="28"/>
        </w:rPr>
        <w:t xml:space="preserve">。而以 Python 寫成的 </w:t>
      </w:r>
      <w:proofErr w:type="spellStart"/>
      <w:r w:rsidRPr="00630C1C">
        <w:rPr>
          <w:rFonts w:asciiTheme="minorEastAsia" w:eastAsiaTheme="minorEastAsia" w:hAnsiTheme="minorEastAsia"/>
          <w:sz w:val="28"/>
          <w:szCs w:val="28"/>
        </w:rPr>
        <w:t>Keras</w:t>
      </w:r>
      <w:proofErr w:type="spellEnd"/>
      <w:r w:rsidRPr="00630C1C">
        <w:rPr>
          <w:rFonts w:asciiTheme="minorEastAsia" w:eastAsiaTheme="minorEastAsia" w:hAnsiTheme="minorEastAsia"/>
          <w:sz w:val="28"/>
          <w:szCs w:val="28"/>
        </w:rPr>
        <w:t xml:space="preserve"> 可以</w:t>
      </w:r>
      <w:r w:rsidRPr="00630C1C">
        <w:rPr>
          <w:rFonts w:asciiTheme="minorEastAsia" w:eastAsiaTheme="minorEastAsia" w:hAnsiTheme="minorEastAsia"/>
          <w:sz w:val="28"/>
          <w:szCs w:val="28"/>
        </w:rPr>
        <w:lastRenderedPageBreak/>
        <w:t>在 </w:t>
      </w:r>
      <w:proofErr w:type="spellStart"/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begin"/>
      </w:r>
      <w:r w:rsidRPr="00630C1C">
        <w:rPr>
          <w:rFonts w:asciiTheme="minorEastAsia" w:eastAsiaTheme="minorEastAsia" w:hAnsiTheme="minorEastAsia" w:hint="eastAsia"/>
          <w:sz w:val="28"/>
          <w:szCs w:val="28"/>
        </w:rPr>
        <w:instrText xml:space="preserve"> HYPERLINK "https://github.com/tensorflow/tensorflow" \t "_blank" </w:instrText>
      </w:r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separate"/>
      </w:r>
      <w:r w:rsidRPr="00630C1C">
        <w:rPr>
          <w:rStyle w:val="aff8"/>
          <w:rFonts w:asciiTheme="minorEastAsia" w:eastAsiaTheme="minorEastAsia" w:hAnsiTheme="minorEastAsia"/>
          <w:color w:val="auto"/>
          <w:sz w:val="28"/>
          <w:szCs w:val="28"/>
          <w:u w:val="none"/>
        </w:rPr>
        <w:t>TensorFlow</w:t>
      </w:r>
      <w:proofErr w:type="spellEnd"/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end"/>
      </w:r>
      <w:r w:rsidRPr="00630C1C">
        <w:rPr>
          <w:rFonts w:asciiTheme="minorEastAsia" w:eastAsiaTheme="minorEastAsia" w:hAnsiTheme="minorEastAsia"/>
          <w:sz w:val="28"/>
          <w:szCs w:val="28"/>
        </w:rPr>
        <w:t>、</w:t>
      </w:r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begin"/>
      </w:r>
      <w:r w:rsidRPr="00630C1C">
        <w:rPr>
          <w:rFonts w:asciiTheme="minorEastAsia" w:eastAsiaTheme="minorEastAsia" w:hAnsiTheme="minorEastAsia" w:hint="eastAsia"/>
          <w:sz w:val="28"/>
          <w:szCs w:val="28"/>
        </w:rPr>
        <w:instrText xml:space="preserve"> HYPERLINK "https://github.com/Microsoft/cntk" \t "_blank" </w:instrText>
      </w:r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separate"/>
      </w:r>
      <w:r w:rsidRPr="00630C1C">
        <w:rPr>
          <w:rStyle w:val="aff8"/>
          <w:rFonts w:asciiTheme="minorEastAsia" w:eastAsiaTheme="minorEastAsia" w:hAnsiTheme="minorEastAsia"/>
          <w:color w:val="auto"/>
          <w:sz w:val="28"/>
          <w:szCs w:val="28"/>
          <w:u w:val="none"/>
        </w:rPr>
        <w:t>CNTK</w:t>
      </w:r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end"/>
      </w:r>
      <w:r w:rsidRPr="00630C1C">
        <w:rPr>
          <w:rFonts w:asciiTheme="minorEastAsia" w:eastAsiaTheme="minorEastAsia" w:hAnsiTheme="minorEastAsia"/>
          <w:sz w:val="28"/>
          <w:szCs w:val="28"/>
        </w:rPr>
        <w:t> 和 </w:t>
      </w:r>
      <w:proofErr w:type="spellStart"/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begin"/>
      </w:r>
      <w:r w:rsidRPr="00630C1C">
        <w:rPr>
          <w:rFonts w:asciiTheme="minorEastAsia" w:eastAsiaTheme="minorEastAsia" w:hAnsiTheme="minorEastAsia" w:hint="eastAsia"/>
          <w:sz w:val="28"/>
          <w:szCs w:val="28"/>
        </w:rPr>
        <w:instrText xml:space="preserve"> HYPERLINK "https://github.com/Theano/Theano" \t "_blank" </w:instrText>
      </w:r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separate"/>
      </w:r>
      <w:r w:rsidRPr="00630C1C">
        <w:rPr>
          <w:rStyle w:val="aff8"/>
          <w:rFonts w:asciiTheme="minorEastAsia" w:eastAsiaTheme="minorEastAsia" w:hAnsiTheme="minorEastAsia"/>
          <w:color w:val="auto"/>
          <w:sz w:val="28"/>
          <w:szCs w:val="28"/>
          <w:u w:val="none"/>
        </w:rPr>
        <w:t>Theano</w:t>
      </w:r>
      <w:proofErr w:type="spellEnd"/>
      <w:r w:rsidRPr="00630C1C">
        <w:rPr>
          <w:rFonts w:asciiTheme="minorEastAsia" w:eastAsiaTheme="minorEastAsia" w:hAnsiTheme="minorEastAsia" w:hint="eastAsia"/>
          <w:sz w:val="28"/>
          <w:szCs w:val="28"/>
        </w:rPr>
        <w:fldChar w:fldCharType="end"/>
      </w:r>
      <w:r w:rsidRPr="00630C1C">
        <w:rPr>
          <w:rFonts w:asciiTheme="minorEastAsia" w:eastAsiaTheme="minorEastAsia" w:hAnsiTheme="minorEastAsia"/>
          <w:sz w:val="28"/>
          <w:szCs w:val="28"/>
        </w:rPr>
        <w:t> 上運行，有利於簡單快速地製作原型 （Prototyping）。</w:t>
      </w:r>
    </w:p>
    <w:p w14:paraId="398CD25E" w14:textId="77777777" w:rsidR="00D9422C" w:rsidRPr="00630C1C" w:rsidRDefault="00D9422C" w:rsidP="00D9422C">
      <w:pPr>
        <w:pStyle w:val="Web"/>
        <w:shd w:val="clear" w:color="auto" w:fill="FFFFFF"/>
        <w:spacing w:before="480" w:beforeAutospacing="0" w:after="480" w:afterAutospacing="0"/>
        <w:rPr>
          <w:rFonts w:asciiTheme="minorEastAsia" w:eastAsiaTheme="minorEastAsia" w:hAnsiTheme="minorEastAsia"/>
          <w:sz w:val="28"/>
          <w:szCs w:val="28"/>
        </w:rPr>
      </w:pPr>
      <w:r w:rsidRPr="00630C1C">
        <w:rPr>
          <w:rStyle w:val="aff9"/>
          <w:rFonts w:asciiTheme="minorEastAsia" w:eastAsiaTheme="minorEastAsia" w:hAnsiTheme="minorEastAsia"/>
          <w:b w:val="0"/>
          <w:sz w:val="28"/>
          <w:szCs w:val="28"/>
        </w:rPr>
        <w:t xml:space="preserve">要開始使用 </w:t>
      </w:r>
      <w:proofErr w:type="spellStart"/>
      <w:r w:rsidRPr="00630C1C">
        <w:rPr>
          <w:rStyle w:val="aff9"/>
          <w:rFonts w:asciiTheme="minorEastAsia" w:eastAsiaTheme="minorEastAsia" w:hAnsiTheme="minorEastAsia"/>
          <w:b w:val="0"/>
          <w:sz w:val="28"/>
          <w:szCs w:val="28"/>
        </w:rPr>
        <w:t>TensorFlow</w:t>
      </w:r>
      <w:proofErr w:type="spellEnd"/>
      <w:r w:rsidRPr="00630C1C">
        <w:rPr>
          <w:rStyle w:val="aff9"/>
          <w:rFonts w:asciiTheme="minorEastAsia" w:eastAsiaTheme="minorEastAsia" w:hAnsiTheme="minorEastAsia"/>
          <w:b w:val="0"/>
          <w:sz w:val="28"/>
          <w:szCs w:val="28"/>
        </w:rPr>
        <w:t xml:space="preserve"> ，開發工程師需要先具備以下的知識：</w:t>
      </w:r>
    </w:p>
    <w:p w14:paraId="6A6F3B1C" w14:textId="77777777" w:rsidR="00D9422C" w:rsidRPr="00630C1C" w:rsidRDefault="00D9422C" w:rsidP="00630C1C">
      <w:pPr>
        <w:pStyle w:val="affa"/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ind w:leftChars="0"/>
        <w:rPr>
          <w:rFonts w:asciiTheme="minorEastAsia" w:hAnsiTheme="minorEastAsia"/>
          <w:color w:val="auto"/>
          <w:sz w:val="28"/>
          <w:szCs w:val="28"/>
        </w:rPr>
      </w:pPr>
      <w:r w:rsidRPr="00630C1C">
        <w:rPr>
          <w:rFonts w:asciiTheme="minorEastAsia" w:hAnsiTheme="minorEastAsia"/>
          <w:color w:val="auto"/>
          <w:sz w:val="28"/>
          <w:szCs w:val="28"/>
        </w:rPr>
        <w:t>Python 或 C++</w:t>
      </w:r>
    </w:p>
    <w:p w14:paraId="58C47FC9" w14:textId="77777777" w:rsidR="00630C1C" w:rsidRPr="00630C1C" w:rsidRDefault="00D9422C" w:rsidP="00630C1C">
      <w:pPr>
        <w:pStyle w:val="affa"/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ind w:leftChars="0"/>
        <w:rPr>
          <w:rFonts w:asciiTheme="minorEastAsia" w:eastAsia="STXinwei" w:hAnsiTheme="minorEastAsia"/>
          <w:color w:val="auto"/>
          <w:sz w:val="28"/>
          <w:szCs w:val="28"/>
        </w:rPr>
      </w:pPr>
      <w:r w:rsidRPr="00630C1C">
        <w:rPr>
          <w:rFonts w:asciiTheme="minorEastAsia" w:hAnsiTheme="minorEastAsia"/>
          <w:color w:val="auto"/>
          <w:sz w:val="28"/>
          <w:szCs w:val="28"/>
        </w:rPr>
        <w:t>懂得如何使用 </w:t>
      </w:r>
      <w:proofErr w:type="spellStart"/>
      <w:r w:rsidRPr="00630C1C">
        <w:rPr>
          <w:rStyle w:val="aff9"/>
          <w:rFonts w:asciiTheme="minorEastAsia" w:hAnsiTheme="minorEastAsia"/>
          <w:b w:val="0"/>
          <w:color w:val="auto"/>
          <w:sz w:val="28"/>
          <w:szCs w:val="28"/>
        </w:rPr>
        <w:t>Numpy</w:t>
      </w:r>
      <w:proofErr w:type="spellEnd"/>
      <w:r w:rsidRPr="00630C1C">
        <w:rPr>
          <w:rStyle w:val="aff9"/>
          <w:rFonts w:asciiTheme="minorEastAsia" w:hAnsiTheme="minorEastAsia"/>
          <w:b w:val="0"/>
          <w:color w:val="auto"/>
          <w:sz w:val="28"/>
          <w:szCs w:val="28"/>
        </w:rPr>
        <w:t>的 array</w:t>
      </w:r>
      <w:r w:rsidRPr="00630C1C">
        <w:rPr>
          <w:rFonts w:asciiTheme="minorEastAsia" w:hAnsiTheme="minorEastAsia"/>
          <w:color w:val="auto"/>
          <w:sz w:val="28"/>
          <w:szCs w:val="28"/>
        </w:rPr>
        <w:t>（它是一個 Python 擴充的數值運算函式庫，</w:t>
      </w:r>
      <w:proofErr w:type="spellStart"/>
      <w:r w:rsidRPr="00630C1C">
        <w:rPr>
          <w:rFonts w:asciiTheme="minorEastAsia" w:hAnsiTheme="minorEastAsia"/>
          <w:color w:val="auto"/>
          <w:sz w:val="28"/>
          <w:szCs w:val="28"/>
        </w:rPr>
        <w:t>TensorFlow</w:t>
      </w:r>
      <w:proofErr w:type="spellEnd"/>
      <w:r w:rsidRPr="00630C1C">
        <w:rPr>
          <w:rFonts w:asciiTheme="minorEastAsia" w:hAnsiTheme="minorEastAsia"/>
          <w:color w:val="auto"/>
          <w:sz w:val="28"/>
          <w:szCs w:val="28"/>
        </w:rPr>
        <w:t xml:space="preserve"> 以此來處理陣列（Array）和矩陣（Matrix））</w:t>
      </w:r>
      <w:bookmarkStart w:id="15" w:name="_Toc28268322"/>
    </w:p>
    <w:p w14:paraId="2FDC11E1" w14:textId="03907AD2" w:rsidR="00D9422C" w:rsidRPr="00630C1C" w:rsidRDefault="00D9422C" w:rsidP="00630C1C">
      <w:pPr>
        <w:pStyle w:val="affa"/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ind w:leftChars="0"/>
        <w:rPr>
          <w:rFonts w:asciiTheme="minorEastAsia" w:hAnsiTheme="minorEastAsia"/>
          <w:color w:val="auto"/>
          <w:sz w:val="28"/>
          <w:szCs w:val="28"/>
        </w:rPr>
      </w:pPr>
      <w:proofErr w:type="spellStart"/>
      <w:r w:rsidRPr="00630C1C">
        <w:rPr>
          <w:rFonts w:asciiTheme="minorEastAsia" w:hAnsiTheme="minorEastAsia"/>
          <w:bCs/>
          <w:color w:val="auto"/>
          <w:sz w:val="28"/>
          <w:szCs w:val="28"/>
        </w:rPr>
        <w:t>TensorFlow</w:t>
      </w:r>
      <w:proofErr w:type="spellEnd"/>
      <w:r w:rsidRPr="00630C1C">
        <w:rPr>
          <w:rFonts w:asciiTheme="minorEastAsia" w:hAnsiTheme="minorEastAsia"/>
          <w:bCs/>
          <w:color w:val="auto"/>
          <w:sz w:val="28"/>
          <w:szCs w:val="28"/>
        </w:rPr>
        <w:t xml:space="preserve"> 常見的三個應用方式</w:t>
      </w:r>
      <w:bookmarkEnd w:id="15"/>
    </w:p>
    <w:p w14:paraId="28A6B896" w14:textId="77777777" w:rsidR="00D9422C" w:rsidRPr="00630C1C" w:rsidRDefault="00D9422C" w:rsidP="00D9422C">
      <w:pPr>
        <w:pStyle w:val="Web"/>
        <w:shd w:val="clear" w:color="auto" w:fill="FFFFFF"/>
        <w:spacing w:before="480" w:beforeAutospacing="0" w:after="480" w:afterAutospacing="0"/>
        <w:rPr>
          <w:rFonts w:asciiTheme="minorEastAsia" w:eastAsiaTheme="minorEastAsia" w:hAnsiTheme="minorEastAsia"/>
          <w:sz w:val="28"/>
          <w:szCs w:val="28"/>
        </w:rPr>
      </w:pPr>
      <w:hyperlink r:id="rId21" w:tgtFrame="_blank" w:history="1">
        <w:r w:rsidRPr="00630C1C">
          <w:rPr>
            <w:rStyle w:val="aff8"/>
            <w:rFonts w:asciiTheme="minorEastAsia" w:eastAsiaTheme="minorEastAsia" w:hAnsiTheme="minorEastAsia"/>
            <w:color w:val="auto"/>
            <w:sz w:val="28"/>
            <w:szCs w:val="28"/>
            <w:u w:val="none"/>
          </w:rPr>
          <w:t>TensorFlow 函</w:t>
        </w:r>
        <w:proofErr w:type="gramStart"/>
        <w:r w:rsidRPr="00630C1C">
          <w:rPr>
            <w:rStyle w:val="aff8"/>
            <w:rFonts w:asciiTheme="minorEastAsia" w:eastAsiaTheme="minorEastAsia" w:hAnsiTheme="minorEastAsia"/>
            <w:color w:val="auto"/>
            <w:sz w:val="28"/>
            <w:szCs w:val="28"/>
            <w:u w:val="none"/>
          </w:rPr>
          <w:t>式庫裡</w:t>
        </w:r>
        <w:proofErr w:type="gramEnd"/>
        <w:r w:rsidRPr="00630C1C">
          <w:rPr>
            <w:rStyle w:val="aff8"/>
            <w:rFonts w:asciiTheme="minorEastAsia" w:eastAsiaTheme="minorEastAsia" w:hAnsiTheme="minorEastAsia"/>
            <w:color w:val="auto"/>
            <w:sz w:val="28"/>
            <w:szCs w:val="28"/>
            <w:u w:val="none"/>
          </w:rPr>
          <w:t>包含的眾多模組</w:t>
        </w:r>
      </w:hyperlink>
      <w:r w:rsidRPr="00630C1C">
        <w:rPr>
          <w:rFonts w:asciiTheme="minorEastAsia" w:eastAsiaTheme="minorEastAsia" w:hAnsiTheme="minorEastAsia"/>
          <w:sz w:val="28"/>
          <w:szCs w:val="28"/>
        </w:rPr>
        <w:t>可以套用一系列 AI / ML 功能。以下三個是最廣泛被使用的模組：</w:t>
      </w:r>
    </w:p>
    <w:p w14:paraId="1F040FC9" w14:textId="77777777" w:rsidR="00D9422C" w:rsidRPr="00630C1C" w:rsidRDefault="00D9422C" w:rsidP="00D9422C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Theme="minorEastAsia" w:hAnsiTheme="minorEastAsia"/>
          <w:color w:val="auto"/>
          <w:sz w:val="28"/>
          <w:szCs w:val="28"/>
        </w:rPr>
      </w:pPr>
      <w:r w:rsidRPr="00630C1C">
        <w:rPr>
          <w:rFonts w:asciiTheme="minorEastAsia" w:hAnsiTheme="minorEastAsia"/>
          <w:color w:val="auto"/>
          <w:sz w:val="28"/>
          <w:szCs w:val="28"/>
        </w:rPr>
        <w:t>卷積神經網路（ Convolutional Neural Networks, CNN），適用於辨認和處理圖像</w:t>
      </w:r>
    </w:p>
    <w:p w14:paraId="79DE5BD2" w14:textId="77777777" w:rsidR="00D9422C" w:rsidRPr="00630C1C" w:rsidRDefault="00D9422C" w:rsidP="00D9422C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Theme="minorEastAsia" w:hAnsiTheme="minorEastAsia"/>
          <w:color w:val="auto"/>
          <w:sz w:val="28"/>
          <w:szCs w:val="28"/>
        </w:rPr>
      </w:pPr>
      <w:r w:rsidRPr="00630C1C">
        <w:rPr>
          <w:rFonts w:asciiTheme="minorEastAsia" w:hAnsiTheme="minorEastAsia"/>
          <w:color w:val="auto"/>
          <w:sz w:val="28"/>
          <w:szCs w:val="28"/>
        </w:rPr>
        <w:t>序列到序列（Sequence-to-Sequence, Seq2Seq）模型，適用於處理自然語言相關的功能</w:t>
      </w:r>
    </w:p>
    <w:p w14:paraId="62758445" w14:textId="77777777" w:rsidR="00D9422C" w:rsidRPr="00630C1C" w:rsidRDefault="00D9422C" w:rsidP="00D9422C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Theme="minorEastAsia" w:hAnsiTheme="minorEastAsia"/>
          <w:color w:val="auto"/>
          <w:sz w:val="28"/>
          <w:szCs w:val="28"/>
        </w:rPr>
      </w:pPr>
      <w:r w:rsidRPr="00630C1C">
        <w:rPr>
          <w:rFonts w:asciiTheme="minorEastAsia" w:hAnsiTheme="minorEastAsia"/>
          <w:color w:val="auto"/>
          <w:sz w:val="28"/>
          <w:szCs w:val="28"/>
        </w:rPr>
        <w:t>大型線性模型 (Linear Model)，適用於資料分析和簡單的行為預測</w:t>
      </w:r>
    </w:p>
    <w:p w14:paraId="21D3DE29" w14:textId="3B77F240" w:rsidR="00CE6826" w:rsidRDefault="00CE6826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03955CD1" w14:textId="77777777" w:rsidR="00630C1C" w:rsidRDefault="00630C1C">
      <w:pP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4F2DD61" w14:textId="532B3835" w:rsidR="00630C1C" w:rsidRDefault="00630C1C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3C1835E7" w14:textId="22BD750D" w:rsidR="00630C1C" w:rsidRDefault="00630C1C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59404911" w14:textId="516A8359" w:rsidR="00630C1C" w:rsidRDefault="00630C1C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7E3DDD0C" w14:textId="449C7D81" w:rsidR="00630C1C" w:rsidRDefault="00630C1C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42879501" w14:textId="0E03FE9C" w:rsidR="00630C1C" w:rsidRDefault="00630C1C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4A4B629D" w14:textId="77777777" w:rsidR="00630C1C" w:rsidRPr="00D9422C" w:rsidRDefault="00630C1C">
      <w:pP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78965C40" w14:textId="77777777" w:rsidR="003B5D78" w:rsidRPr="002F00EF" w:rsidRDefault="003B5D78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77ABBA96" w14:textId="77777777" w:rsidR="003B5D78" w:rsidRPr="0014479A" w:rsidRDefault="003B5D78" w:rsidP="003B5D78">
      <w:pPr>
        <w:pStyle w:val="2"/>
        <w:shd w:val="clear" w:color="auto" w:fill="FFFFFF"/>
        <w:textAlignment w:val="baseline"/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</w:pPr>
      <w:bookmarkStart w:id="16" w:name="_Toc28268323"/>
      <w:r w:rsidRPr="0014479A"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  <w:lastRenderedPageBreak/>
        <w:t>Yolo：</w:t>
      </w:r>
      <w:proofErr w:type="gramStart"/>
      <w:r w:rsidRPr="0014479A"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  <w:t>you</w:t>
      </w:r>
      <w:proofErr w:type="gramEnd"/>
      <w:r w:rsidRPr="0014479A"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  <w:t xml:space="preserve"> only look once</w:t>
      </w:r>
      <w:bookmarkEnd w:id="16"/>
    </w:p>
    <w:p w14:paraId="529A0942" w14:textId="36AF2998" w:rsidR="007A0792" w:rsidRDefault="001F0D45" w:rsidP="003B5D78">
      <w:pPr>
        <w:ind w:firstLine="720"/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  <w:r w:rsidRPr="002F00EF">
        <w:rPr>
          <w:rFonts w:asciiTheme="minorEastAsia" w:hAnsiTheme="minorEastAsia"/>
          <w:noProof/>
          <w:color w:val="auto"/>
          <w:spacing w:val="-1"/>
          <w:sz w:val="24"/>
          <w:szCs w:val="24"/>
          <w:shd w:val="clear" w:color="auto" w:fill="FFFFFF"/>
          <w:lang w:eastAsia="zh-TW"/>
        </w:rPr>
        <w:drawing>
          <wp:anchor distT="0" distB="0" distL="114300" distR="114300" simplePos="0" relativeHeight="251768832" behindDoc="1" locked="0" layoutInCell="1" allowOverlap="1" wp14:anchorId="1CDD21C0" wp14:editId="148B2EF9">
            <wp:simplePos x="0" y="0"/>
            <wp:positionH relativeFrom="column">
              <wp:posOffset>-774936</wp:posOffset>
            </wp:positionH>
            <wp:positionV relativeFrom="paragraph">
              <wp:posOffset>1571802</wp:posOffset>
            </wp:positionV>
            <wp:extent cx="6839199" cy="2668772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B10_fPl3mTBuNjy1XbXXaMrVXa-2434-95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199" cy="2668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針對於two-stage目標檢測算法普遍存在的運算速度慢的缺點，yolo創造性的提出了one-stage。也就是將物體分類和物體定位在一個步驟中完成。yolo直接在輸出層迴歸bounding box的位置和bounding box所屬類別，從而實現one-stage。通過這種方式，yolo可實現45幀每秒的運算速度，完全能滿足實時性要求（達到24幀每秒，人眼就認爲是連續的）。它的網絡結構如下圖</w:t>
      </w:r>
    </w:p>
    <w:p w14:paraId="2451D072" w14:textId="17D5CA4F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466BD497" w14:textId="1977344C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1ADD66FF" w14:textId="431AE477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5EC27DB0" w14:textId="0ABEF90C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0A5DA7B8" w14:textId="6A035463" w:rsidR="00217C0A" w:rsidRDefault="00217C0A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39548A9A" w14:textId="77777777" w:rsidR="00217C0A" w:rsidRDefault="00217C0A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1A022996" w14:textId="142FF8EF" w:rsidR="001F0D45" w:rsidRPr="00FA138B" w:rsidRDefault="001F0D45" w:rsidP="001F0D45">
      <w:pPr>
        <w:rPr>
          <w:rFonts w:asciiTheme="majorEastAsia" w:eastAsiaTheme="majorEastAsia" w:hAnsiTheme="majorEastAsia" w:cs="Segoe UI"/>
          <w:color w:val="3D3D3D"/>
          <w:sz w:val="28"/>
          <w:szCs w:val="28"/>
          <w:shd w:val="clear" w:color="auto" w:fill="FFFFFF"/>
        </w:rPr>
      </w:pPr>
      <w:r w:rsidRPr="00FA138B">
        <w:rPr>
          <w:rFonts w:asciiTheme="majorEastAsia" w:eastAsiaTheme="majorEastAsia" w:hAnsiTheme="majorEastAsia" w:cs="Segoe UI"/>
          <w:color w:val="3D3D3D"/>
          <w:sz w:val="28"/>
          <w:szCs w:val="28"/>
          <w:shd w:val="clear" w:color="auto" w:fill="FFFFFF"/>
        </w:rPr>
        <w:t>主要分爲三個部分：卷積層，目標檢測層，NMS篩選層</w:t>
      </w:r>
    </w:p>
    <w:p w14:paraId="4713A3FA" w14:textId="12B9FB31" w:rsidR="007A53B4" w:rsidRPr="006A50A8" w:rsidRDefault="007A53B4" w:rsidP="007A53B4">
      <w:pPr>
        <w:rPr>
          <w:rFonts w:asciiTheme="minorEastAsia" w:hAnsiTheme="minorEastAs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/>
          <w:color w:val="auto"/>
          <w:spacing w:val="-1"/>
          <w:sz w:val="28"/>
          <w:szCs w:val="28"/>
          <w:shd w:val="clear" w:color="auto" w:fill="FFFFFF"/>
          <w:lang w:eastAsia="zh-TW"/>
        </w:rPr>
        <w:t>YOLO</w:t>
      </w:r>
      <w:r w:rsidRPr="006A50A8">
        <w:rPr>
          <w:rFonts w:asciiTheme="minorEastAsia" w:hAnsiTheme="minorEastAs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核心思想</w:t>
      </w:r>
    </w:p>
    <w:p w14:paraId="4774B6EE" w14:textId="7F3CF467" w:rsidR="007A53B4" w:rsidRPr="006A50A8" w:rsidRDefault="007A53B4" w:rsidP="007A53B4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ab/>
        <w:t>YOLO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核心思想就是利用整張圖做為輸入，直接在輸出層做bounding box的位子其所屬的類別。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Faster-RCNN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中也直接用整張圖做為輸入，但是faster-RCNN整體還是用</w:t>
      </w:r>
      <w:proofErr w:type="spellStart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proposal+classifier</w:t>
      </w:r>
      <w:proofErr w:type="spell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思想，只不過提取proposal步驟放在CNN中實現，而YOLO</w:t>
      </w:r>
      <w:proofErr w:type="gramStart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採</w:t>
      </w:r>
      <w:proofErr w:type="gram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直接回歸的思路。</w:t>
      </w:r>
    </w:p>
    <w:p w14:paraId="3CB6225F" w14:textId="373DA8A2" w:rsidR="007A53B4" w:rsidRPr="006A50A8" w:rsidRDefault="007A53B4" w:rsidP="007A53B4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YOLO實現方法</w:t>
      </w:r>
    </w:p>
    <w:p w14:paraId="2C6739CA" w14:textId="4A4E4C6D" w:rsidR="006A50A8" w:rsidRPr="006A50A8" w:rsidRDefault="006A50A8" w:rsidP="007F127F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YOLO將輸入圖像分成S x S的格子，辨識物體的中心位子座標落入其中格子中，那這個格子就負責辨識出這個物體</w:t>
      </w:r>
      <w:r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(圖一)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010537C9" w14:textId="7F95D826" w:rsidR="006A50A8" w:rsidRPr="006A50A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每</w:t>
      </w:r>
      <w:proofErr w:type="gramStart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個</w:t>
      </w:r>
      <w:proofErr w:type="gram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格子預測X</w:t>
      </w:r>
      <w:proofErr w:type="gramStart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個</w:t>
      </w:r>
      <w:proofErr w:type="gram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bounding box及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Confidence score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，及c</w:t>
      </w:r>
      <w:proofErr w:type="gramStart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個</w:t>
      </w:r>
      <w:proofErr w:type="gram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類別概率。</w:t>
      </w:r>
      <w:proofErr w:type="spellStart"/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box</w:t>
      </w:r>
      <w:proofErr w:type="spell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信息(</w:t>
      </w:r>
      <w:proofErr w:type="spellStart"/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x,y,z,h</w:t>
      </w:r>
      <w:proofErr w:type="spell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)為物體的中心相對格子位子的偏移及寬度和高度被歸</w:t>
      </w:r>
      <w:proofErr w:type="gramStart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一</w:t>
      </w:r>
      <w:proofErr w:type="gram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劃，置信度反應是否包含物體及包含物體的準確性，定義為</w:t>
      </w:r>
      <w:proofErr w:type="spellStart"/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Pr</w:t>
      </w:r>
      <w:proofErr w:type="spellEnd"/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(Object)×</w:t>
      </w:r>
      <w:proofErr w:type="spellStart"/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IOUtruthpred</w:t>
      </w:r>
      <w:proofErr w:type="spellEnd"/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,</w:t>
      </w:r>
    </w:p>
    <w:p w14:paraId="1EEFD190" w14:textId="18D1AFA6" w:rsidR="006A50A8" w:rsidRPr="00934ED8" w:rsidRDefault="006A50A8" w:rsidP="007F127F">
      <w:pPr>
        <w:ind w:firstLine="720"/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lastRenderedPageBreak/>
        <w:t>其中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Pr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(Object)</w:t>
      </w:r>
      <w:r w:rsidRPr="00934ED8">
        <w:rPr>
          <w:rFonts w:ascii="Cambria Math" w:hAnsi="Cambria Math" w:cs="Cambria Math"/>
          <w:color w:val="auto"/>
          <w:sz w:val="28"/>
          <w:szCs w:val="28"/>
          <w:shd w:val="clear" w:color="auto" w:fill="FFFFFF"/>
        </w:rPr>
        <w:t>∈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{0,1}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Pr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(Object)×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IOUpredtruth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,其中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Pr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(Object)</w:t>
      </w:r>
      <w:r w:rsidRPr="00934ED8">
        <w:rPr>
          <w:rFonts w:ascii="Cambria Math" w:hAnsi="Cambria Math" w:cs="Cambria Math"/>
          <w:color w:val="auto"/>
          <w:sz w:val="28"/>
          <w:szCs w:val="28"/>
          <w:shd w:val="clear" w:color="auto" w:fill="FFFFFF"/>
        </w:rPr>
        <w:t>∈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{0,1}.</w:t>
      </w:r>
    </w:p>
    <w:p w14:paraId="27888E2B" w14:textId="5A3BB877" w:rsidR="006A50A8" w:rsidRPr="00934ED8" w:rsidRDefault="006A50A8" w:rsidP="007F127F">
      <w:pPr>
        <w:ind w:firstLine="720"/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這個 confidence 代表了所預測的 box 中含有 object 的置信度和這個 box 預測的有多準這兩重信息，其值是這樣計算的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shd w:val="clear" w:color="auto" w:fill="FFFFFF"/>
          <w:lang w:eastAsia="zh-TW"/>
        </w:rPr>
        <w:t>(圖二)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：</w:t>
      </w:r>
    </w:p>
    <w:p w14:paraId="2DB566BE" w14:textId="6EDE85CF" w:rsidR="00E709C3" w:rsidRPr="00934ED8" w:rsidRDefault="00E709C3" w:rsidP="00DB72F9">
      <w:pPr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shd w:val="clear" w:color="auto" w:fill="FFFFFF"/>
          <w:lang w:eastAsia="zh-TW"/>
        </w:rPr>
        <w:t>示意圖:圖三</w:t>
      </w:r>
    </w:p>
    <w:p w14:paraId="492888B5" w14:textId="40209708" w:rsidR="006A50A8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28"/>
          <w:shd w:val="clear" w:color="auto" w:fill="FFFFFF"/>
          <w:lang w:eastAsia="zh-TW"/>
        </w:rPr>
        <w:drawing>
          <wp:anchor distT="0" distB="0" distL="114300" distR="114300" simplePos="0" relativeHeight="251769856" behindDoc="1" locked="0" layoutInCell="1" allowOverlap="1" wp14:anchorId="1E9FF7B3" wp14:editId="49442F96">
            <wp:simplePos x="0" y="0"/>
            <wp:positionH relativeFrom="margin">
              <wp:posOffset>115725</wp:posOffset>
            </wp:positionH>
            <wp:positionV relativeFrom="paragraph">
              <wp:posOffset>12700</wp:posOffset>
            </wp:positionV>
            <wp:extent cx="2147798" cy="2142270"/>
            <wp:effectExtent l="0" t="0" r="508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06386-20180324181242586-322645739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798" cy="214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0A8" w:rsidRPr="00934ED8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28"/>
          <w:shd w:val="clear" w:color="auto" w:fill="FFFFFF"/>
          <w:lang w:eastAsia="zh-TW"/>
        </w:rPr>
        <w:drawing>
          <wp:anchor distT="0" distB="0" distL="114300" distR="114300" simplePos="0" relativeHeight="251770880" behindDoc="1" locked="0" layoutInCell="1" allowOverlap="1" wp14:anchorId="0EF4A30C" wp14:editId="7860F7F2">
            <wp:simplePos x="0" y="0"/>
            <wp:positionH relativeFrom="column">
              <wp:posOffset>3236775</wp:posOffset>
            </wp:positionH>
            <wp:positionV relativeFrom="paragraph">
              <wp:posOffset>9226</wp:posOffset>
            </wp:positionV>
            <wp:extent cx="2362530" cy="523948"/>
            <wp:effectExtent l="0" t="0" r="0" b="9525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490EC" w14:textId="01EADEA5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87F5DED" wp14:editId="1184C6C7">
                <wp:simplePos x="0" y="0"/>
                <wp:positionH relativeFrom="column">
                  <wp:posOffset>3890513</wp:posOffset>
                </wp:positionH>
                <wp:positionV relativeFrom="paragraph">
                  <wp:posOffset>154724</wp:posOffset>
                </wp:positionV>
                <wp:extent cx="1123950" cy="427355"/>
                <wp:effectExtent l="0" t="0" r="0" b="0"/>
                <wp:wrapSquare wrapText="bothSides"/>
                <wp:docPr id="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80AD9" w14:textId="11FBD4BA" w:rsidR="007F127F" w:rsidRPr="003B5D78" w:rsidRDefault="007F127F" w:rsidP="006A50A8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F5DED" id="_x0000_s1030" type="#_x0000_t202" style="position:absolute;margin-left:306.35pt;margin-top:12.2pt;width:88.5pt;height:33.6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" stroked="f">
                <v:textbox>
                  <w:txbxContent>
                    <w:p w14:paraId="1F780AD9" w14:textId="11FBD4BA" w:rsidR="007F127F" w:rsidRPr="003B5D78" w:rsidRDefault="007F127F" w:rsidP="006A50A8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52FEA7" w14:textId="21DAA86A" w:rsidR="006A50A8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 w:cs="Segoe UI"/>
          <w:noProof/>
          <w:color w:val="auto"/>
          <w:sz w:val="28"/>
          <w:szCs w:val="28"/>
          <w:lang w:eastAsia="zh-TW"/>
        </w:rPr>
        <w:drawing>
          <wp:anchor distT="0" distB="0" distL="114300" distR="114300" simplePos="0" relativeHeight="251777024" behindDoc="0" locked="0" layoutInCell="1" allowOverlap="1" wp14:anchorId="11AD14CB" wp14:editId="3474FA42">
            <wp:simplePos x="0" y="0"/>
            <wp:positionH relativeFrom="margin">
              <wp:posOffset>2754666</wp:posOffset>
            </wp:positionH>
            <wp:positionV relativeFrom="paragraph">
              <wp:posOffset>171270</wp:posOffset>
            </wp:positionV>
            <wp:extent cx="3324225" cy="1371600"/>
            <wp:effectExtent l="0" t="0" r="9525" b="0"/>
            <wp:wrapNone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O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7ABF2" w14:textId="3BA43D79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2D145565" w14:textId="305E22C5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45E6A799" w14:textId="51A89E01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2AE6B6ED" w14:textId="4CC27A35" w:rsidR="006A50A8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D5AF6C3" wp14:editId="0185F6F6">
                <wp:simplePos x="0" y="0"/>
                <wp:positionH relativeFrom="column">
                  <wp:posOffset>583565</wp:posOffset>
                </wp:positionH>
                <wp:positionV relativeFrom="paragraph">
                  <wp:posOffset>17780</wp:posOffset>
                </wp:positionV>
                <wp:extent cx="1123950" cy="427355"/>
                <wp:effectExtent l="0" t="0" r="0" b="0"/>
                <wp:wrapSquare wrapText="bothSides"/>
                <wp:docPr id="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B4634" w14:textId="73DD941A" w:rsidR="007F127F" w:rsidRPr="003B5D78" w:rsidRDefault="007F127F" w:rsidP="006A50A8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AF6C3" id="_x0000_s1031" type="#_x0000_t202" style="position:absolute;margin-left:45.95pt;margin-top:1.4pt;width:88.5pt;height:33.6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" stroked="f">
                <v:textbox>
                  <w:txbxContent>
                    <w:p w14:paraId="2EFB4634" w14:textId="73DD941A" w:rsidR="007F127F" w:rsidRPr="003B5D78" w:rsidRDefault="007F127F" w:rsidP="006A50A8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3DB47521" wp14:editId="0C345253">
                <wp:simplePos x="0" y="0"/>
                <wp:positionH relativeFrom="column">
                  <wp:posOffset>4183812</wp:posOffset>
                </wp:positionH>
                <wp:positionV relativeFrom="paragraph">
                  <wp:posOffset>15408</wp:posOffset>
                </wp:positionV>
                <wp:extent cx="1123950" cy="427355"/>
                <wp:effectExtent l="0" t="0" r="0" b="0"/>
                <wp:wrapSquare wrapText="bothSides"/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D0363" w14:textId="489452F1" w:rsidR="007F127F" w:rsidRPr="003B5D78" w:rsidRDefault="007F127F" w:rsidP="00E709C3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7521" id="_x0000_s1032" type="#_x0000_t202" style="position:absolute;margin-left:329.45pt;margin-top:1.2pt;width:88.5pt;height:33.6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" stroked="f">
                <v:textbox>
                  <w:txbxContent>
                    <w:p w14:paraId="6D9D0363" w14:textId="489452F1" w:rsidR="007F127F" w:rsidRPr="003B5D78" w:rsidRDefault="007F127F" w:rsidP="00E709C3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585929" w14:textId="32238DB8" w:rsidR="00E709C3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429939B6" w14:textId="39EA67D5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其中如果有 object 落在一個 grid cell 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裏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，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第一項取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1，否則取 0。 第二項是預測的 bounding box 和實際的 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groundtruth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之間的 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IoU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值。</w:t>
      </w:r>
    </w:p>
    <w:p w14:paraId="0B47C11B" w14:textId="50E53C91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bounding box 要預測 (x, y, w, h) 和 confidence 共5個值，每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個網格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還要預測一個類別信息，記爲 C 類。則 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SxS</w:t>
      </w:r>
      <w:proofErr w:type="spellEnd"/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網格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，每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個網格要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預測 B 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bounding box 還要預測 C 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categories。輸出就是 S x S x (5*B+C) 的一個 tensor。</w:t>
      </w:r>
    </w:p>
    <w:p w14:paraId="5AC7CEF2" w14:textId="4153A098" w:rsidR="00E709C3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注意：class 信息是針對每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個網格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的，confidence 信息是針對每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bounding box 的。</w:t>
      </w:r>
    </w:p>
    <w:p w14:paraId="56F85A6E" w14:textId="1CA6B848" w:rsidR="00E709C3" w:rsidRPr="00934ED8" w:rsidRDefault="00E709C3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舉例說明: 在 PASCAL VOC 中，圖像輸入爲 448x448，取 S=7，B=2，一共有20 個類別（C=20），則輸出就是 7x7x30 的一個 tensor。</w:t>
      </w:r>
    </w:p>
    <w:p w14:paraId="79126029" w14:textId="066FE35F" w:rsidR="00E709C3" w:rsidRPr="00934ED8" w:rsidRDefault="00E709C3" w:rsidP="00E709C3">
      <w:pPr>
        <w:pStyle w:val="Web"/>
        <w:shd w:val="clear" w:color="auto" w:fill="FFFFFF"/>
        <w:textAlignment w:val="baseline"/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</w:pPr>
    </w:p>
    <w:p w14:paraId="7BF819CC" w14:textId="16B06502" w:rsidR="00E709C3" w:rsidRPr="00934ED8" w:rsidRDefault="00E709C3" w:rsidP="00E709C3">
      <w:pPr>
        <w:pStyle w:val="Web"/>
        <w:shd w:val="clear" w:color="auto" w:fill="FFFFFF"/>
        <w:textAlignment w:val="baseline"/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</w:pPr>
    </w:p>
    <w:p w14:paraId="1A582EC2" w14:textId="0B84A8BC" w:rsidR="00E709C3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Style w:val="aff9"/>
          <w:rFonts w:asciiTheme="minorEastAsia" w:eastAsiaTheme="minorEastAsia" w:hAnsiTheme="minorEastAsia" w:cs="Segoe UI" w:hint="eastAsia"/>
          <w:b w:val="0"/>
          <w:bCs w:val="0"/>
          <w:sz w:val="28"/>
          <w:szCs w:val="28"/>
          <w:bdr w:val="none" w:sz="0" w:space="0" w:color="auto" w:frame="1"/>
        </w:rPr>
        <w:lastRenderedPageBreak/>
        <w:t>YOLO</w:t>
      </w:r>
      <w:r w:rsidRPr="00934ED8"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  <w:t>網絡結構</w:t>
      </w:r>
    </w:p>
    <w:p w14:paraId="44069222" w14:textId="276E763A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YOLOv1網絡借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鑑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了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GoogLeNet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>分類網絡結構。不同的是，YOLO未使用inception module，而是使用1x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1卷積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層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（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此處1x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1卷積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層的存在是爲了跨通道信息整合）+3x3卷積層簡單替代。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br/>
        <w:t>YOLOv1網絡在最後使用全連接層進行類別輸出，因此全連接層的輸出維度是 S×S×(B×5+C)S×S×(B×5+C)。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br/>
        <w:t>YOLOv1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網絡比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VGG16快(浮點數少於VGG的1/3),準確率稍差。</w:t>
      </w:r>
    </w:p>
    <w:p w14:paraId="4B20EB08" w14:textId="79788B4F" w:rsidR="00E709C3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缺餡:</w:t>
      </w:r>
      <w:proofErr w:type="gramEnd"/>
    </w:p>
    <w:p w14:paraId="43585F82" w14:textId="4FD4A079" w:rsidR="00E709C3" w:rsidRPr="00934ED8" w:rsidRDefault="00E709C3" w:rsidP="007F127F">
      <w:pPr>
        <w:shd w:val="clear" w:color="auto" w:fill="FFFFFF"/>
        <w:spacing w:before="100" w:beforeAutospacing="1" w:after="100" w:afterAutospacing="1" w:line="240" w:lineRule="auto"/>
        <w:ind w:firstLine="72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 xml:space="preserve">1. 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輸入尺寸固定：由於輸出層爲全連接層，因此在檢測時，YOLO訓練模型只支持與訓練圖像相同的輸入分辨率。其它分辨率需要縮放成改分辨率.</w:t>
      </w:r>
    </w:p>
    <w:p w14:paraId="3054C88F" w14:textId="58647B4A" w:rsidR="00E709C3" w:rsidRPr="00934ED8" w:rsidRDefault="00E709C3" w:rsidP="007F127F">
      <w:pPr>
        <w:shd w:val="clear" w:color="auto" w:fill="FFFFFF"/>
        <w:spacing w:before="100" w:beforeAutospacing="1" w:after="100" w:afterAutospacing="1" w:line="240" w:lineRule="auto"/>
        <w:ind w:firstLine="72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2. 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佔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比較小的目標檢測效果不好.雖然每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個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格子可以預測B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個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bounding box，但是最終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只選擇只選擇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IOU最高的bounding box作爲物體檢測輸出，即每個格子最多隻預測出一個物體。當物體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佔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畫面比例較小，如圖像中包含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魚群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或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鳥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群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時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，每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個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格子包含多個物體，但卻只能檢測出其中一個。</w:t>
      </w:r>
    </w:p>
    <w:p w14:paraId="43753DBA" w14:textId="0F945C01" w:rsidR="006A50A8" w:rsidRPr="00934ED8" w:rsidRDefault="006C1505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6DD1BEFE" wp14:editId="4C13B768">
                <wp:simplePos x="0" y="0"/>
                <wp:positionH relativeFrom="margin">
                  <wp:posOffset>2177415</wp:posOffset>
                </wp:positionH>
                <wp:positionV relativeFrom="paragraph">
                  <wp:posOffset>370840</wp:posOffset>
                </wp:positionV>
                <wp:extent cx="1123950" cy="427355"/>
                <wp:effectExtent l="0" t="0" r="0" b="0"/>
                <wp:wrapSquare wrapText="bothSides"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06D17" w14:textId="3A4449EF" w:rsidR="006C1505" w:rsidRPr="003B5D78" w:rsidRDefault="006C1505" w:rsidP="006C150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1BEFE" id="_x0000_s1033" type="#_x0000_t202" style="position:absolute;margin-left:171.45pt;margin-top:29.2pt;width:88.5pt;height:33.65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" stroked="f">
                <v:textbox>
                  <w:txbxContent>
                    <w:p w14:paraId="1EF06D17" w14:textId="3A4449EF" w:rsidR="006C1505" w:rsidRPr="003B5D78" w:rsidRDefault="006C1505" w:rsidP="006C1505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0F24" w:rsidRPr="00934ED8">
        <w:rPr>
          <w:rFonts w:asciiTheme="minorEastAsia" w:hAnsiTheme="minorEastAsia" w:cs="Segoe UI"/>
          <w:noProof/>
          <w:color w:val="auto"/>
          <w:sz w:val="28"/>
          <w:szCs w:val="28"/>
          <w:lang w:eastAsia="zh-TW"/>
        </w:rPr>
        <w:drawing>
          <wp:anchor distT="0" distB="0" distL="114300" distR="114300" simplePos="0" relativeHeight="251776000" behindDoc="0" locked="0" layoutInCell="1" allowOverlap="1" wp14:anchorId="61EE0B02" wp14:editId="40F64275">
            <wp:simplePos x="0" y="0"/>
            <wp:positionH relativeFrom="margin">
              <wp:posOffset>-221256</wp:posOffset>
            </wp:positionH>
            <wp:positionV relativeFrom="paragraph">
              <wp:posOffset>438893</wp:posOffset>
            </wp:positionV>
            <wp:extent cx="6028146" cy="2415396"/>
            <wp:effectExtent l="0" t="0" r="0" b="4445"/>
            <wp:wrapNone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056" cy="2424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9C3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整個網絡結構如下圖所示</w:t>
      </w:r>
      <w:r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(圖四)</w:t>
      </w:r>
      <w:r w:rsidR="00E709C3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： </w:t>
      </w:r>
    </w:p>
    <w:p w14:paraId="73AB17A7" w14:textId="6CCF246B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079D8839" w14:textId="00676417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055F460B" w14:textId="3D9CB943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37A4855F" w14:textId="05413D0B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3EE63DBB" w14:textId="06399EC5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6B53CFAA" w14:textId="3B046368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02EE0DA8" w14:textId="4D3B8C27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522E9AA4" w14:textId="079A1B67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48FD0CEB" w14:textId="51180D50" w:rsidR="007F127F" w:rsidRPr="00934ED8" w:rsidRDefault="007F127F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</w:pPr>
    </w:p>
    <w:p w14:paraId="619DC1D0" w14:textId="06AE68CE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lastRenderedPageBreak/>
        <w:t>YOLO細節實現</w:t>
      </w:r>
    </w:p>
    <w:p w14:paraId="63F6F8AD" w14:textId="77777777" w:rsidR="007F127F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grid 有 30 維，這 30 維中，8 維是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迴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歸 box 的座標，2 維是 box的 confidence，還有 20 維是類別。 其中座標的 x, y 用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對應網格的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offset 歸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一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化到 0-1 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之間，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w, h 用圖像的 width 和 height 歸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一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化到 0-1 之間。</w:t>
      </w:r>
    </w:p>
    <w:p w14:paraId="23ACAE73" w14:textId="1FADA746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在實現中，最主要的就是怎麼設計損失函數，讓這個三個方面得到很好的平衡。作者簡單粗暴的全部採用了 sum-squared error loss 來做這件事。</w:t>
      </w:r>
    </w:p>
    <w:p w14:paraId="2DB5019D" w14:textId="77777777" w:rsidR="007F127F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這種做法存在以下幾個問題：</w:t>
      </w:r>
      <w:r w:rsidR="007F127F" w:rsidRPr="00934ED8">
        <w:rPr>
          <w:rFonts w:asciiTheme="minorEastAsia" w:eastAsiaTheme="minorEastAsia" w:hAnsiTheme="minorEastAsia" w:cs="Segoe UI"/>
          <w:sz w:val="28"/>
          <w:szCs w:val="28"/>
        </w:rPr>
        <w:t> </w:t>
      </w:r>
    </w:p>
    <w:p w14:paraId="32AD3EE1" w14:textId="6A59E240" w:rsidR="00E709C3" w:rsidRPr="00934ED8" w:rsidRDefault="007F127F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第一</w:t>
      </w:r>
      <w:r w:rsidRPr="00934ED8">
        <w:rPr>
          <w:rFonts w:asciiTheme="minorEastAsia" w:eastAsiaTheme="minorEastAsia" w:hAnsiTheme="minorEastAsia" w:cs="Segoe UI" w:hint="eastAsia"/>
          <w:sz w:val="28"/>
          <w:szCs w:val="28"/>
        </w:rPr>
        <w:t>: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8維的 localization error 和20維的 classification error 同等重要顯然是不合理的； 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br/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第二: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如果</w:t>
      </w:r>
      <w:proofErr w:type="gramStart"/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一個網格中</w:t>
      </w:r>
      <w:proofErr w:type="gramEnd"/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沒有 object（一幅圖中這種網格很多），那麼就會將</w:t>
      </w:r>
      <w:proofErr w:type="gramStart"/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這些網格中的</w:t>
      </w:r>
      <w:proofErr w:type="gramEnd"/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 box 的 confidence push 到 0，相比於較少的有 object </w:t>
      </w:r>
      <w:proofErr w:type="gramStart"/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的網格</w:t>
      </w:r>
      <w:proofErr w:type="gramEnd"/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，這種做法是 overpowering 的，這會導致網絡不穩定甚至發散。</w:t>
      </w:r>
    </w:p>
    <w:p w14:paraId="09698B8C" w14:textId="3356FE9C" w:rsidR="002D0F24" w:rsidRPr="00934ED8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解決辦法：</w:t>
      </w:r>
    </w:p>
    <w:p w14:paraId="311B3A26" w14:textId="59B98E47" w:rsidR="002D0F24" w:rsidRPr="00934ED8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1.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更重視8維的座標預測，給這些損失前面賦予更大的 loss weight, 記爲在 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pascal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VOC 訓練中取 5。</w:t>
      </w:r>
    </w:p>
    <w:p w14:paraId="7C9297CC" w14:textId="1A10FCF5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對沒有 object 的 box 的 confidence loss，賦予小的 loss weight，記爲在 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pascal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VOC 訓練中取 0.5。</w:t>
      </w:r>
    </w:p>
    <w:p w14:paraId="1ED65EB4" w14:textId="58A20F18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有 object 的 box 的 confidence loss 和類別的 loss 的 loss weight 正常取 1。</w:t>
      </w:r>
    </w:p>
    <w:p w14:paraId="02B7AD00" w14:textId="77777777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對不同大小的 box 預測中，相比於大 box 預測偏一點，小 box 預測偏一點肯定更不能被忍受的。而 sum-square error loss 中對同樣的偏移 loss 是一樣。</w:t>
      </w:r>
    </w:p>
    <w:p w14:paraId="79F1C801" w14:textId="6F469B10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爲了緩和這個問題，作者用了一個比較取巧的辦法，就是將 box 的 width 和 height 取平方根代替原本的 height 和 width。這個參考下面的圖很容易理解，小box 的橫軸值較小，發生偏移時，反應到y軸上相比大 box 要大。（也是個近似逼近方式）</w:t>
      </w:r>
    </w:p>
    <w:p w14:paraId="3D5C13C4" w14:textId="2299A350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70131C84" w14:textId="361C39DE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6F5625C5" w14:textId="79BE63AE" w:rsidR="00E709C3" w:rsidRPr="00934ED8" w:rsidRDefault="002D0F24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noProof/>
          <w:color w:val="auto"/>
          <w:sz w:val="28"/>
          <w:szCs w:val="28"/>
          <w:lang w:eastAsia="zh-TW"/>
        </w:rPr>
        <w:lastRenderedPageBreak/>
        <w:drawing>
          <wp:inline distT="0" distB="0" distL="0" distR="0" wp14:anchorId="18030ED6" wp14:editId="08CF603F">
            <wp:extent cx="5478780" cy="2937510"/>
            <wp:effectExtent l="0" t="0" r="7620" b="0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gri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2F43" w14:textId="77777777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一個網格預測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多個 box，希望的是每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box predictor 專門負責預測某個 object。具體做法就是看當前預測的 box 與 ground truth box 中哪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IoU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大，就負責哪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。這種做法稱作 box predictor 的 specialization。</w:t>
      </w:r>
    </w:p>
    <w:p w14:paraId="317F7D0A" w14:textId="0E3FB234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  <w:t>損失函數</w:t>
      </w:r>
    </w:p>
    <w:p w14:paraId="02ECC65F" w14:textId="6D47921D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YOLO全部使用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了均方和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誤差作爲loss函數.由三部分組成:座標誤差、IOU誤差和分類誤差</w:t>
      </w:r>
      <w:r w:rsidRPr="00934ED8">
        <w:rPr>
          <w:rFonts w:asciiTheme="minorEastAsia" w:eastAsiaTheme="minorEastAsia" w:hAnsiTheme="minorEastAsia" w:cs="Segoe UI" w:hint="eastAsia"/>
          <w:sz w:val="28"/>
          <w:szCs w:val="28"/>
        </w:rPr>
        <w:t>:</w:t>
      </w:r>
    </w:p>
    <w:p w14:paraId="557DFFF6" w14:textId="5C985341" w:rsidR="00E709C3" w:rsidRPr="00934ED8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loss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=</w:t>
      </w:r>
      <w:r w:rsidRPr="00934ED8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∑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i=0s2coordErr+iouErr+clsErrloss=</w:t>
      </w:r>
      <w:r w:rsidRPr="00934ED8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∑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i=0s2coordErr+iouErr+clsErr</w:t>
      </w:r>
    </w:p>
    <w:p w14:paraId="44269227" w14:textId="77777777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簡單相加時還要考慮每種loss的貢獻率,YOLO給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coordErr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>設置權重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λcoord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>=5λcoord=5.在計算IOU誤差時，包含物體的格子與不包含物體的格子，二者的IOU誤差對網絡loss的貢獻值是不同的。若採用相同的權值，那麼不包含物體的格子的confidence值近似爲0，變相放大了包含物體的格子的confidence誤差在計算網絡參數梯度時的影響。爲解決這個問題，YOLO 使用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λnoobj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>=0.5λnoobj=0.5修正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iouErr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>。（此處的‘包含’是指存在一個物體，它的中心座標落入到格子內）。對於相等的誤差值，大物體誤差對檢測的影響應小於小物體誤差對檢測的影響。這是因爲，相同的位置偏差佔大物體的比例遠小於同等偏差佔小物體的比例。YOLO將物體大小的信息項（w和h）進行求平方根來改進這個問題，但並不能完全解決這個問題。</w:t>
      </w:r>
    </w:p>
    <w:p w14:paraId="16C1CB38" w14:textId="77777777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 </w:t>
      </w:r>
    </w:p>
    <w:p w14:paraId="239DF026" w14:textId="2189AE23" w:rsidR="002D0F24" w:rsidRPr="00934ED8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000E9EC8" wp14:editId="5F03DC30">
                <wp:simplePos x="0" y="0"/>
                <wp:positionH relativeFrom="column">
                  <wp:posOffset>4261449</wp:posOffset>
                </wp:positionH>
                <wp:positionV relativeFrom="paragraph">
                  <wp:posOffset>3552034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1098" y="0"/>
                    <wp:lineTo x="1098" y="20220"/>
                    <wp:lineTo x="20136" y="20220"/>
                    <wp:lineTo x="20136" y="0"/>
                    <wp:lineTo x="1098" y="0"/>
                  </wp:wrapPolygon>
                </wp:wrapThrough>
                <wp:docPr id="2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3C718" w14:textId="13C04E92" w:rsidR="007F127F" w:rsidRPr="003B5D78" w:rsidRDefault="007F127F" w:rsidP="00B817F6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分類誤差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E9EC8" id="_x0000_s1034" type="#_x0000_t202" style="position:absolute;margin-left:335.55pt;margin-top:279.7pt;width:88.5pt;height:33.65pt;z-index:-25152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" filled="f" stroked="f">
                <v:textbox>
                  <w:txbxContent>
                    <w:p w14:paraId="7DB3C718" w14:textId="13C04E92" w:rsidR="007F127F" w:rsidRPr="003B5D78" w:rsidRDefault="007F127F" w:rsidP="00B817F6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分類誤差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34ED8">
        <w:rPr>
          <w:rFonts w:asciiTheme="minorEastAsia" w:eastAsiaTheme="minorEastAsia" w:hAnsiTheme="minorEastAsia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36180EAA" wp14:editId="2E856570">
                <wp:simplePos x="0" y="0"/>
                <wp:positionH relativeFrom="column">
                  <wp:posOffset>4212231</wp:posOffset>
                </wp:positionH>
                <wp:positionV relativeFrom="paragraph">
                  <wp:posOffset>1915028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0" y="0"/>
                    <wp:lineTo x="0" y="20220"/>
                    <wp:lineTo x="21234" y="20220"/>
                    <wp:lineTo x="21234" y="0"/>
                    <wp:lineTo x="0" y="0"/>
                  </wp:wrapPolygon>
                </wp:wrapThrough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AD368" w14:textId="69BB24BF" w:rsidR="007F127F" w:rsidRPr="003B5D78" w:rsidRDefault="007F127F" w:rsidP="00B817F6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IOU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80EAA" id="_x0000_s1035" type="#_x0000_t202" style="position:absolute;margin-left:331.65pt;margin-top:150.8pt;width:88.5pt;height:33.65pt;z-index:-251527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" stroked="f">
                <v:textbox>
                  <w:txbxContent>
                    <w:p w14:paraId="356AD368" w14:textId="69BB24BF" w:rsidR="007F127F" w:rsidRPr="003B5D78" w:rsidRDefault="007F127F" w:rsidP="00B817F6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IOU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34ED8">
        <w:rPr>
          <w:rFonts w:asciiTheme="minorEastAsia" w:eastAsiaTheme="minorEastAsia" w:hAnsiTheme="minorEastAsia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66328DEA" wp14:editId="314D3D35">
                <wp:simplePos x="0" y="0"/>
                <wp:positionH relativeFrom="column">
                  <wp:posOffset>4157932</wp:posOffset>
                </wp:positionH>
                <wp:positionV relativeFrom="paragraph">
                  <wp:posOffset>472404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0" y="0"/>
                    <wp:lineTo x="0" y="20220"/>
                    <wp:lineTo x="21234" y="20220"/>
                    <wp:lineTo x="21234" y="0"/>
                    <wp:lineTo x="0" y="0"/>
                  </wp:wrapPolygon>
                </wp:wrapThrough>
                <wp:docPr id="2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CE68" w14:textId="1BC87FF9" w:rsidR="007F127F" w:rsidRPr="003B5D78" w:rsidRDefault="007F127F" w:rsidP="00B817F6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座標誤差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28DEA" id="_x0000_s1036" type="#_x0000_t202" style="position:absolute;margin-left:327.4pt;margin-top:37.2pt;width:88.5pt;height:33.65pt;z-index:-25152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" stroked="f">
                <v:textbox>
                  <w:txbxContent>
                    <w:p w14:paraId="1111CE68" w14:textId="1BC87FF9" w:rsidR="007F127F" w:rsidRPr="003B5D78" w:rsidRDefault="007F127F" w:rsidP="00B817F6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座標誤差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34ED8">
        <w:rPr>
          <w:rFonts w:asciiTheme="minorEastAsia" w:eastAsiaTheme="minorEastAsia" w:hAnsiTheme="minorEastAsia" w:cs="Segoe UI" w:hint="eastAsia"/>
          <w:noProof/>
          <w:sz w:val="28"/>
          <w:szCs w:val="28"/>
        </w:rPr>
        <w:drawing>
          <wp:anchor distT="0" distB="0" distL="114300" distR="114300" simplePos="0" relativeHeight="251785216" behindDoc="1" locked="0" layoutInCell="1" allowOverlap="1" wp14:anchorId="4E3266B0" wp14:editId="372ED4F0">
            <wp:simplePos x="0" y="0"/>
            <wp:positionH relativeFrom="margin">
              <wp:align>left</wp:align>
            </wp:positionH>
            <wp:positionV relativeFrom="paragraph">
              <wp:posOffset>310838</wp:posOffset>
            </wp:positionV>
            <wp:extent cx="5478780" cy="3679825"/>
            <wp:effectExtent l="0" t="0" r="7620" b="0"/>
            <wp:wrapSquare wrapText="bothSides"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los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F24" w:rsidRPr="00934ED8">
        <w:rPr>
          <w:rFonts w:asciiTheme="minorEastAsia" w:eastAsiaTheme="minorEastAsia" w:hAnsiTheme="minorEastAsia" w:cs="Segoe UI"/>
          <w:sz w:val="28"/>
          <w:szCs w:val="28"/>
        </w:rPr>
        <w:t>綜上，YOLO在訓練過程中Loss計算如下式所示：</w:t>
      </w:r>
    </w:p>
    <w:p w14:paraId="2592B00B" w14:textId="770F5054" w:rsidR="00B817F6" w:rsidRPr="00934ED8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</w:p>
    <w:p w14:paraId="58B18534" w14:textId="77777777" w:rsidR="007F127F" w:rsidRPr="00934ED8" w:rsidRDefault="007F127F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這個損失函數中： </w:t>
      </w:r>
    </w:p>
    <w:p w14:paraId="2D50125B" w14:textId="77777777" w:rsidR="007F127F" w:rsidRPr="00934ED8" w:rsidRDefault="007F127F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只有當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某個網格中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有 object 的時候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纔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對 classification error 進行懲罰。</w:t>
      </w:r>
    </w:p>
    <w:p w14:paraId="73DCE733" w14:textId="77777777" w:rsidR="007F127F" w:rsidRPr="00934ED8" w:rsidRDefault="007F127F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只有當某個 box predictor 對某個 ground truth box 負責的時候，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纔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會對 box 的 coordinate error 進行懲罰，而對哪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ground truth box 負責就看其預測值和 ground truth box 的 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IoU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是不是在那個 cell 的所有 box 中最大。</w:t>
      </w:r>
    </w:p>
    <w:p w14:paraId="7C4A478F" w14:textId="20F4A3AE" w:rsidR="00B817F6" w:rsidRPr="00934ED8" w:rsidRDefault="007F127F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 w:hint="eastAsia"/>
          <w:sz w:val="28"/>
          <w:szCs w:val="28"/>
        </w:rPr>
        <w:t>YOLO缺點</w:t>
      </w:r>
    </w:p>
    <w:p w14:paraId="1F789812" w14:textId="6578C3E0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*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 xml:space="preserve"> 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YOLO 方法模型訓練依賴於物體識別標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註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數據，因此，對於非常規的物體形狀或比例，YOLO 的檢測效果並不理想。</w:t>
      </w:r>
    </w:p>
    <w:p w14:paraId="706EB517" w14:textId="093BA119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*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 xml:space="preserve"> 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YOLO 採用了多個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下采樣層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，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網絡學到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的物體特徵並不精細，因此也會影響檢測效果。</w:t>
      </w:r>
    </w:p>
    <w:p w14:paraId="6D0AF87C" w14:textId="792D2244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* YOLO 的損失函數中，大物體 IOU 誤差和小物體 IOU 誤差對網絡訓練中 loss 貢獻值接近（雖然採用求平方根方式，但沒有根本解決問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lastRenderedPageBreak/>
        <w:t>題）。因此，對於小物體，小的 IOU 誤差也會對網絡優化過程造成很大的影響，從而降低了物體檢測的定位準確性。</w:t>
      </w:r>
    </w:p>
    <w:p w14:paraId="58EBAFDF" w14:textId="7E71F262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YOLO </w:t>
      </w:r>
      <w:r w:rsidR="00934ED8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對相互靠的很近的物體，還有很小的</w:t>
      </w:r>
      <w:r w:rsidR="00934ED8"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群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體檢測效果不好，這是因爲一個網格中只預測了兩個框，並且只屬於一類。</w:t>
      </w:r>
    </w:p>
    <w:p w14:paraId="64C6DD8B" w14:textId="77777777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同一類物體出現的新的不常見的長寬比和其他情況時，泛化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能力偏弱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。</w:t>
      </w:r>
    </w:p>
    <w:p w14:paraId="3C2E0E0A" w14:textId="7A949CEA" w:rsidR="007F127F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由於損失函數的問題，定位</w:t>
      </w:r>
      <w:r w:rsidR="00934ED8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誤差是影響檢測效果的主要原因。尤其是大小物體的處理上，還有待</w:t>
      </w:r>
      <w:r w:rsidR="00934ED8"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改善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。</w:t>
      </w:r>
    </w:p>
    <w:p w14:paraId="3254C887" w14:textId="4A064BA1" w:rsidR="006C1505" w:rsidRPr="00934ED8" w:rsidRDefault="006C1505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</w:pPr>
      <w:r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則我們使用是YOLOv3 結構更為複雜</w:t>
      </w:r>
      <w:r w:rsidR="00CE6826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，都可以通過改變模型結構提高準確度與精度。</w:t>
      </w:r>
    </w:p>
    <w:p w14:paraId="7371BE59" w14:textId="17F638E0" w:rsidR="00934ED8" w:rsidRPr="00934ED8" w:rsidRDefault="00934ED8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b/>
          <w:color w:val="3D3D3D"/>
          <w:sz w:val="32"/>
          <w:szCs w:val="24"/>
          <w:lang w:eastAsia="zh-TW"/>
        </w:rPr>
      </w:pPr>
      <w:r w:rsidRPr="00934ED8">
        <w:rPr>
          <w:rFonts w:asciiTheme="minorEastAsia" w:hAnsiTheme="minorEastAsia" w:cs="Segoe UI" w:hint="eastAsia"/>
          <w:b/>
          <w:color w:val="3D3D3D"/>
          <w:sz w:val="32"/>
          <w:szCs w:val="24"/>
          <w:lang w:eastAsia="zh-TW"/>
        </w:rPr>
        <w:t>總結</w:t>
      </w:r>
      <w:r w:rsidRPr="00934ED8">
        <w:rPr>
          <w:rFonts w:asciiTheme="minorEastAsia" w:hAnsiTheme="minorEastAsia" w:cs="Segoe UI"/>
          <w:b/>
          <w:color w:val="3D3D3D"/>
          <w:sz w:val="32"/>
          <w:szCs w:val="24"/>
          <w:lang w:eastAsia="zh-TW"/>
        </w:rPr>
        <w:t>YOLO</w:t>
      </w:r>
      <w:r w:rsidRPr="00934ED8">
        <w:rPr>
          <w:rFonts w:asciiTheme="minorEastAsia" w:hAnsiTheme="minorEastAsia" w:cs="Segoe UI" w:hint="eastAsia"/>
          <w:b/>
          <w:color w:val="3D3D3D"/>
          <w:sz w:val="32"/>
          <w:szCs w:val="24"/>
          <w:lang w:eastAsia="zh-TW"/>
        </w:rPr>
        <w:t>優缺點:</w:t>
      </w:r>
    </w:p>
    <w:p w14:paraId="7D913A5F" w14:textId="0CF43F48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快速</w:t>
      </w:r>
      <w:r w:rsidR="006C1505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(圖五)，</w:t>
      </w:r>
      <w:r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在608 * 608 解析度下分辨率可達20 FPS 。學習較為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簡單</w:t>
      </w:r>
      <w:r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。</w:t>
      </w:r>
    </w:p>
    <w:p w14:paraId="47795AED" w14:textId="31277434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proofErr w:type="gramStart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背景誤檢率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低。</w:t>
      </w:r>
    </w:p>
    <w:p w14:paraId="15A21F3A" w14:textId="77777777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通用性強。YOLO對於藝術類作品中的物體檢測同樣適用。它對非自然圖像物體的檢測率遠遠高於DPM和RCNN系列檢測方法。</w:t>
      </w:r>
    </w:p>
    <w:p w14:paraId="0794A17B" w14:textId="4C877F15" w:rsidR="00934ED8" w:rsidRPr="00934ED8" w:rsidRDefault="00934ED8" w:rsidP="00934ED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但</w:t>
      </w:r>
      <w:r w:rsidRPr="00934ED8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跟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RCNN系列物體檢測方法，YOLO具有以下</w:t>
      </w:r>
      <w:r w:rsidRPr="00934ED8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明顯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缺點：</w:t>
      </w:r>
    </w:p>
    <w:p w14:paraId="6C03A201" w14:textId="61E2D483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識別物體位置精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準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性</w:t>
      </w:r>
      <w:r w:rsidRPr="00934ED8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較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差。</w:t>
      </w:r>
    </w:p>
    <w:p w14:paraId="626AF4A6" w14:textId="396753C6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召回率低。在每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個網格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中預測固定數量的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bbox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這種約束方式減少了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候選框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的數量。</w:t>
      </w:r>
    </w:p>
    <w:p w14:paraId="5BF0A491" w14:textId="071D279F" w:rsidR="00934ED8" w:rsidRPr="00934ED8" w:rsidRDefault="00934ED8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3D3D3D"/>
          <w:sz w:val="28"/>
          <w:szCs w:val="24"/>
          <w:lang w:eastAsia="zh-TW"/>
        </w:rPr>
      </w:pPr>
      <w:r>
        <w:rPr>
          <w:rFonts w:asciiTheme="minorEastAsia" w:hAnsiTheme="minorEastAsia" w:cs="Segoe UI" w:hint="eastAsia"/>
          <w:noProof/>
          <w:color w:val="3D3D3D"/>
          <w:sz w:val="28"/>
          <w:szCs w:val="24"/>
          <w:lang w:eastAsia="zh-TW"/>
        </w:rPr>
        <w:drawing>
          <wp:anchor distT="0" distB="0" distL="114300" distR="114300" simplePos="0" relativeHeight="251792384" behindDoc="1" locked="0" layoutInCell="1" allowOverlap="1" wp14:anchorId="4BF899C5" wp14:editId="6E1A1AD7">
            <wp:simplePos x="0" y="0"/>
            <wp:positionH relativeFrom="margin">
              <wp:align>center</wp:align>
            </wp:positionH>
            <wp:positionV relativeFrom="paragraph">
              <wp:posOffset>157372</wp:posOffset>
            </wp:positionV>
            <wp:extent cx="3993515" cy="2269490"/>
            <wp:effectExtent l="0" t="0" r="6985" b="0"/>
            <wp:wrapTight wrapText="bothSides">
              <wp:wrapPolygon edited="0">
                <wp:start x="0" y="0"/>
                <wp:lineTo x="0" y="21395"/>
                <wp:lineTo x="21535" y="21395"/>
                <wp:lineTo x="21535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80AF2" w14:textId="668C0F48" w:rsidR="007F127F" w:rsidRPr="007F127F" w:rsidRDefault="007F127F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 w:hint="eastAsia"/>
          <w:color w:val="3D3D3D"/>
          <w:sz w:val="28"/>
        </w:rPr>
      </w:pPr>
    </w:p>
    <w:p w14:paraId="585A327A" w14:textId="1529FEB5" w:rsidR="00B817F6" w:rsidRPr="002D0F24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</w:p>
    <w:p w14:paraId="40A7199A" w14:textId="1D5FF302" w:rsidR="00E709C3" w:rsidRPr="00B817F6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7FD0F09D" w14:textId="5AE54E99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6B87D200" w14:textId="064D0DE6" w:rsidR="00E709C3" w:rsidRPr="00E709C3" w:rsidRDefault="006C1505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3791652D" wp14:editId="068D07BE">
                <wp:simplePos x="0" y="0"/>
                <wp:positionH relativeFrom="margin">
                  <wp:align>center</wp:align>
                </wp:positionH>
                <wp:positionV relativeFrom="paragraph">
                  <wp:posOffset>96448</wp:posOffset>
                </wp:positionV>
                <wp:extent cx="1123950" cy="427355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8248A" w14:textId="422F64E4" w:rsidR="006C1505" w:rsidRPr="003B5D78" w:rsidRDefault="006C1505" w:rsidP="006C150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1652D" id="_x0000_s1037" type="#_x0000_t202" style="position:absolute;margin-left:0;margin-top:7.6pt;width:88.5pt;height:33.65pt;z-index:251796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" filled="f" stroked="f">
                <v:textbox>
                  <w:txbxContent>
                    <w:p w14:paraId="5938248A" w14:textId="422F64E4" w:rsidR="006C1505" w:rsidRPr="003B5D78" w:rsidRDefault="006C1505" w:rsidP="006C1505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552A63" w14:textId="75567873" w:rsidR="002703C6" w:rsidRPr="002F00EF" w:rsidRDefault="005165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br w:type="page"/>
      </w:r>
      <w:r w:rsidR="002703C6"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>研究目的</w:t>
      </w:r>
    </w:p>
    <w:p w14:paraId="016040F4" w14:textId="164D43C5" w:rsidR="002703C6" w:rsidRPr="002F00EF" w:rsidRDefault="002703C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ab/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在許多公眾停車場都可以看見車牌辨識，但因為現今通用的車牌辨識還是老舊的演算法處理，僅能辨識車牌與車牌號碼，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不能辨識車種，導致機車與汽車的停車場只能分開停放，由於機車輪廓線條與角度比汽車</w:t>
      </w:r>
      <w:proofErr w:type="gramStart"/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多樣，</w:t>
      </w:r>
      <w:proofErr w:type="gramEnd"/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導致機車辨識錯誤率大幅提高，所以多數的車牌辨識只能運用在汽車上面，所以我們使用最新技術</w:t>
      </w:r>
      <w:r w:rsidR="00602B05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AI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演算法，使用A</w:t>
      </w:r>
      <w:r w:rsidR="00602B05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I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幫我們尋找車牌，為了增加速度使用OCR技術辨識其中文字，希望結合現代技術，就可以實</w:t>
      </w:r>
      <w:r w:rsidR="00491628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現汽機車都可以使用的車牌辨識技術，達到完整利用空間和彈性使用的效果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。</w:t>
      </w:r>
    </w:p>
    <w:p w14:paraId="41DA89AE" w14:textId="172ACD69" w:rsidR="00602B05" w:rsidRPr="002F00EF" w:rsidRDefault="00602B05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6016F309" w14:textId="77777777" w:rsidR="00DB72F9" w:rsidRPr="002F00EF" w:rsidRDefault="00DB72F9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00D3BD24" w14:textId="5D13D404" w:rsidR="00602B05" w:rsidRPr="002F00EF" w:rsidRDefault="00602B05" w:rsidP="00575986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7" w:name="_Toc28268324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希望成果</w:t>
      </w:r>
      <w:bookmarkEnd w:id="17"/>
    </w:p>
    <w:p w14:paraId="5F503C7B" w14:textId="178D6651" w:rsidR="00C07AF9" w:rsidRDefault="00575986" w:rsidP="0057598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ab/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希望成果，我們以校園作為範本，預先設立安全車牌(可通行車輛)，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當車輛觸碰到觸發點由Arduino回傳呼叫電腦啟動攝影相機進行</w:t>
      </w:r>
      <w:proofErr w:type="gramStart"/>
      <w:r w:rsidR="00491628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拍照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截圖</w:t>
      </w:r>
      <w:proofErr w:type="gramEnd"/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，並用</w:t>
      </w:r>
      <w:r w:rsidR="00C07AF9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YOLO</w:t>
      </w:r>
      <w:r w:rsidR="00006BA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進行物件辨識，尋找車牌與辨識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車種(可透過訓練改變想要的辨識的車型)，擷取車牌部分進行OCR</w:t>
      </w:r>
      <w:proofErr w:type="gramStart"/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辨識車碼</w:t>
      </w:r>
      <w:proofErr w:type="gramEnd"/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，與安全車牌進行比對</w:t>
      </w:r>
      <w:r w:rsidR="000045DB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，過程以黃燈表示;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比對成功回傳</w:t>
      </w:r>
      <w:r w:rsidR="00006BA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呼叫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Arduino做打開閘門的動作</w:t>
      </w:r>
      <w:r w:rsidR="000045DB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並亮起綠燈意識通行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;比對失敗即亮紅燈，表示非安全車牌需通知執勤人員</w:t>
      </w:r>
      <w:r w:rsidR="00C5741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，達到校園安全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。</w:t>
      </w:r>
    </w:p>
    <w:p w14:paraId="269AEB33" w14:textId="77777777" w:rsidR="00CE6826" w:rsidRDefault="00CE6826" w:rsidP="00575986">
      <w:pPr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58AD15DB" w14:textId="79A550B7" w:rsidR="00CE6826" w:rsidRPr="002F00EF" w:rsidRDefault="00CE6826" w:rsidP="00CE6826">
      <w:pPr>
        <w:ind w:firstLine="720"/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若時間允許情況下可加入GUI介面更貼近人意，放便人為操控，並且可加入複數辨識方法，如CNN掃圖辨識，切自模板辨識等，避免單單依靠OCR辨識，如果可以加入複數辨識方法，就能足以應付更多場景變化及光影問題。</w:t>
      </w:r>
    </w:p>
    <w:p w14:paraId="3CD08073" w14:textId="77777777" w:rsidR="00491628" w:rsidRPr="002F00EF" w:rsidRDefault="00491628" w:rsidP="00CE6826">
      <w:pPr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</w:p>
    <w:p w14:paraId="0FACBBFB" w14:textId="4D0FCE73" w:rsidR="00491628" w:rsidRPr="002F00EF" w:rsidRDefault="00491628" w:rsidP="00575986">
      <w:pPr>
        <w:outlineLvl w:val="0"/>
        <w:rPr>
          <w:rFonts w:asciiTheme="minorEastAsia" w:hAnsiTheme="minorEastAsia" w:hint="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</w:p>
    <w:p w14:paraId="20A1CB7A" w14:textId="3C47C082" w:rsidR="00575986" w:rsidRPr="002F00EF" w:rsidRDefault="00575986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  <w:bookmarkStart w:id="18" w:name="_Toc28268325"/>
      <w:r w:rsidRPr="002F00EF">
        <w:rPr>
          <w:rFonts w:asciiTheme="minorEastAsia" w:hAnsiTheme="minorEastAsia" w:hint="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  <w:lastRenderedPageBreak/>
        <w:t>理論</w:t>
      </w:r>
      <w:bookmarkEnd w:id="18"/>
    </w:p>
    <w:p w14:paraId="1035DC55" w14:textId="564BFFD4" w:rsidR="00DB72F9" w:rsidRPr="002F00EF" w:rsidRDefault="00DB72F9" w:rsidP="00575986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9" w:name="_Toc28268326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實際模式 Arduino 流程圖</w:t>
      </w:r>
      <w:bookmarkEnd w:id="19"/>
    </w:p>
    <w:p w14:paraId="11206D18" w14:textId="7899EC87" w:rsidR="00DB72F9" w:rsidRPr="002F00EF" w:rsidRDefault="00DB72F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88203F0" w14:textId="70C84507" w:rsidR="00DB72F9" w:rsidRPr="002F00EF" w:rsidRDefault="00DB72F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3AAE078" wp14:editId="34EF7B7A">
                <wp:simplePos x="0" y="0"/>
                <wp:positionH relativeFrom="column">
                  <wp:posOffset>2054313</wp:posOffset>
                </wp:positionH>
                <wp:positionV relativeFrom="paragraph">
                  <wp:posOffset>308949</wp:posOffset>
                </wp:positionV>
                <wp:extent cx="1905000" cy="628650"/>
                <wp:effectExtent l="0" t="0" r="0" b="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4B2D7" w14:textId="6B448074" w:rsidR="007F127F" w:rsidRPr="00FD1050" w:rsidRDefault="007F127F" w:rsidP="0049162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14:textFill>
                                  <w14:noFill/>
                                </w14:textFill>
                              </w:rPr>
                            </w:pPr>
                            <w:r w:rsidRPr="00FD1050">
                              <w:rPr>
                                <w:rFonts w:hint="eastAsia"/>
                                <w:b/>
                                <w:sz w:val="48"/>
                                <w:lang w:eastAsia="zh-TW"/>
                              </w:rPr>
                              <w:t>開始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AE078" id="_x0000_s1038" type="#_x0000_t202" style="position:absolute;margin-left:161.75pt;margin-top:24.35pt;width:150pt;height:4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" filled="f" stroked="f">
                <v:textbox>
                  <w:txbxContent>
                    <w:p w14:paraId="0804B2D7" w14:textId="6B448074" w:rsidR="007F127F" w:rsidRPr="00FD1050" w:rsidRDefault="007F127F" w:rsidP="00491628">
                      <w:pPr>
                        <w:jc w:val="center"/>
                        <w:rPr>
                          <w:b/>
                          <w:color w:val="FFFFFF" w:themeColor="background1"/>
                          <w:sz w:val="48"/>
                          <w14:textFill>
                            <w14:noFill/>
                          </w14:textFill>
                        </w:rPr>
                      </w:pPr>
                      <w:r w:rsidRPr="00FD1050">
                        <w:rPr>
                          <w:rFonts w:hint="eastAsia"/>
                          <w:b/>
                          <w:sz w:val="48"/>
                          <w:lang w:eastAsia="zh-TW"/>
                        </w:rPr>
                        <w:t>開始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8B8C70" wp14:editId="66B4C177">
                <wp:simplePos x="0" y="0"/>
                <wp:positionH relativeFrom="column">
                  <wp:posOffset>2080260</wp:posOffset>
                </wp:positionH>
                <wp:positionV relativeFrom="paragraph">
                  <wp:posOffset>416087</wp:posOffset>
                </wp:positionV>
                <wp:extent cx="1981200" cy="428625"/>
                <wp:effectExtent l="0" t="0" r="19050" b="2857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B7DA4" id="圓角矩形 8" o:spid="_x0000_s1026" style="position:absolute;margin-left:163.8pt;margin-top:32.75pt;width:156pt;height:3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" fillcolor="white [3201]" strokecolor="#5f7791 [3209]" strokeweight="2pt"/>
            </w:pict>
          </mc:Fallback>
        </mc:AlternateContent>
      </w:r>
    </w:p>
    <w:p w14:paraId="5C76FEDE" w14:textId="4A953D39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1C31AD" wp14:editId="59F55696">
                <wp:simplePos x="0" y="0"/>
                <wp:positionH relativeFrom="column">
                  <wp:posOffset>4578985</wp:posOffset>
                </wp:positionH>
                <wp:positionV relativeFrom="paragraph">
                  <wp:posOffset>165735</wp:posOffset>
                </wp:positionV>
                <wp:extent cx="0" cy="1038225"/>
                <wp:effectExtent l="0" t="0" r="19050" b="28575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8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03DFA" id="直線接點 18" o:spid="_x0000_s1026" style="position:absolute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0.55pt,13.05pt" to="360.5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" strokecolor="#3b231b [3044]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87304A8" wp14:editId="5632A18F">
                <wp:simplePos x="0" y="0"/>
                <wp:positionH relativeFrom="column">
                  <wp:posOffset>4321175</wp:posOffset>
                </wp:positionH>
                <wp:positionV relativeFrom="paragraph">
                  <wp:posOffset>432435</wp:posOffset>
                </wp:positionV>
                <wp:extent cx="523875" cy="381000"/>
                <wp:effectExtent l="0" t="0" r="28575" b="19050"/>
                <wp:wrapSquare wrapText="bothSides"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E4703" w14:textId="3B82F8C2" w:rsidR="007F127F" w:rsidRDefault="007F127F" w:rsidP="00753142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304A8" id="_x0000_s1039" type="#_x0000_t202" style="position:absolute;margin-left:340.25pt;margin-top:34.05pt;width:41.25pt;height:3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">
                <v:textbox>
                  <w:txbxContent>
                    <w:p w14:paraId="1D4E4703" w14:textId="3B82F8C2" w:rsidR="007F127F" w:rsidRDefault="007F127F" w:rsidP="00753142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C0FB54" wp14:editId="377F7838">
                <wp:simplePos x="0" y="0"/>
                <wp:positionH relativeFrom="column">
                  <wp:posOffset>4112260</wp:posOffset>
                </wp:positionH>
                <wp:positionV relativeFrom="paragraph">
                  <wp:posOffset>175260</wp:posOffset>
                </wp:positionV>
                <wp:extent cx="466725" cy="0"/>
                <wp:effectExtent l="38100" t="76200" r="0" b="9525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3DD3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323.8pt;margin-top:13.8pt;width:36.75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</w:p>
    <w:p w14:paraId="63B6B890" w14:textId="17671660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3B1731" wp14:editId="110D14F0">
                <wp:simplePos x="0" y="0"/>
                <wp:positionH relativeFrom="column">
                  <wp:posOffset>2016760</wp:posOffset>
                </wp:positionH>
                <wp:positionV relativeFrom="paragraph">
                  <wp:posOffset>311785</wp:posOffset>
                </wp:positionV>
                <wp:extent cx="1962150" cy="904875"/>
                <wp:effectExtent l="0" t="0" r="19050" b="28575"/>
                <wp:wrapNone/>
                <wp:docPr id="12" name="流程圖: 決策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9048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01E2B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12" o:spid="_x0000_s1026" type="#_x0000_t110" style="position:absolute;margin-left:158.8pt;margin-top:24.55pt;width:154.5pt;height:7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" fillcolor="white [3201]" strokecolor="#5f7791 [3209]" strokeweight="2pt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005B6D" wp14:editId="0288D72D">
                <wp:simplePos x="0" y="0"/>
                <wp:positionH relativeFrom="column">
                  <wp:posOffset>2997835</wp:posOffset>
                </wp:positionH>
                <wp:positionV relativeFrom="paragraph">
                  <wp:posOffset>6985</wp:posOffset>
                </wp:positionV>
                <wp:extent cx="0" cy="200025"/>
                <wp:effectExtent l="76200" t="0" r="57150" b="47625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8A80F" id="直線單箭頭接點 13" o:spid="_x0000_s1026" type="#_x0000_t32" style="position:absolute;margin-left:236.05pt;margin-top:.55pt;width:0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" strokecolor="#3b231b [3044]">
                <v:stroke endarrow="block"/>
              </v:shape>
            </w:pict>
          </mc:Fallback>
        </mc:AlternateContent>
      </w:r>
    </w:p>
    <w:p w14:paraId="6EC6F4E1" w14:textId="6B9A8B28" w:rsidR="00491628" w:rsidRPr="002F00EF" w:rsidRDefault="00AA02A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2387B09" wp14:editId="47BD5B29">
                <wp:simplePos x="0" y="0"/>
                <wp:positionH relativeFrom="column">
                  <wp:posOffset>1046827</wp:posOffset>
                </wp:positionH>
                <wp:positionV relativeFrom="paragraph">
                  <wp:posOffset>307232</wp:posOffset>
                </wp:positionV>
                <wp:extent cx="914400" cy="198408"/>
                <wp:effectExtent l="76200" t="0" r="19050" b="49530"/>
                <wp:wrapNone/>
                <wp:docPr id="193" name="肘形接點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98408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7383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193" o:spid="_x0000_s1026" type="#_x0000_t34" style="position:absolute;margin-left:82.45pt;margin-top:24.2pt;width:1in;height:15.6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" adj="21600" strokecolor="#3b231b [3044]">
                <v:stroke endarrow="block"/>
              </v:shape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1D125A" wp14:editId="179DB7F9">
                <wp:simplePos x="0" y="0"/>
                <wp:positionH relativeFrom="column">
                  <wp:posOffset>2254885</wp:posOffset>
                </wp:positionH>
                <wp:positionV relativeFrom="paragraph">
                  <wp:posOffset>95885</wp:posOffset>
                </wp:positionV>
                <wp:extent cx="1514475" cy="428625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51447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B80BD" w14:textId="5E35DD6B" w:rsidR="007F127F" w:rsidRPr="004F5AD4" w:rsidRDefault="007F127F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Arduino</w:t>
                            </w:r>
                            <w:r w:rsidRPr="004F5AD4">
                              <w:rPr>
                                <w:sz w:val="24"/>
                                <w:szCs w:val="24"/>
                                <w:lang w:eastAsia="zh-TW"/>
                              </w:rPr>
                              <w:t xml:space="preserve">  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檢測觸點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D125A" id="文字方塊 15" o:spid="_x0000_s1040" type="#_x0000_t202" style="position:absolute;margin-left:177.55pt;margin-top:7.55pt;width:119.25pt;height:3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" filled="f" stroked="f">
                <v:textbox>
                  <w:txbxContent>
                    <w:p w14:paraId="35AB80BD" w14:textId="5E35DD6B" w:rsidR="007F127F" w:rsidRPr="004F5AD4" w:rsidRDefault="007F127F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Arduino</w:t>
                      </w:r>
                      <w:r w:rsidRPr="004F5AD4">
                        <w:rPr>
                          <w:sz w:val="24"/>
                          <w:szCs w:val="24"/>
                          <w:lang w:eastAsia="zh-TW"/>
                        </w:rPr>
                        <w:t xml:space="preserve">  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檢測觸點</w:t>
                      </w:r>
                    </w:p>
                  </w:txbxContent>
                </v:textbox>
              </v:shape>
            </w:pict>
          </mc:Fallback>
        </mc:AlternateContent>
      </w:r>
      <w:r w:rsidR="00753142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F9C22A" wp14:editId="6FCC4FCC">
                <wp:simplePos x="0" y="0"/>
                <wp:positionH relativeFrom="column">
                  <wp:posOffset>4150360</wp:posOffset>
                </wp:positionH>
                <wp:positionV relativeFrom="paragraph">
                  <wp:posOffset>305435</wp:posOffset>
                </wp:positionV>
                <wp:extent cx="428625" cy="0"/>
                <wp:effectExtent l="0" t="0" r="28575" b="1905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9A83C" id="直線接點 1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8pt,24.05pt" to="360.5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" strokecolor="#3b231b [3044]"/>
            </w:pict>
          </mc:Fallback>
        </mc:AlternateContent>
      </w:r>
    </w:p>
    <w:p w14:paraId="7844B9DD" w14:textId="3619AAB1" w:rsidR="00491628" w:rsidRPr="002F00EF" w:rsidRDefault="00AA02A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CB4FB7C" wp14:editId="20E12FAF">
                <wp:simplePos x="0" y="0"/>
                <wp:positionH relativeFrom="column">
                  <wp:posOffset>241300</wp:posOffset>
                </wp:positionH>
                <wp:positionV relativeFrom="paragraph">
                  <wp:posOffset>114144</wp:posOffset>
                </wp:positionV>
                <wp:extent cx="1619250" cy="619125"/>
                <wp:effectExtent l="0" t="0" r="0" b="0"/>
                <wp:wrapNone/>
                <wp:docPr id="197" name="文字方塊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82B42" w14:textId="1F9D1454" w:rsidR="007F127F" w:rsidRPr="00D03148" w:rsidRDefault="007F127F" w:rsidP="00AA02A9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驅動視訊鏡頭</w:t>
                            </w:r>
                          </w:p>
                          <w:p w14:paraId="24807C96" w14:textId="77777777" w:rsidR="007F127F" w:rsidRPr="004F4C71" w:rsidRDefault="007F127F" w:rsidP="00AA02A9">
                            <w:pPr>
                              <w:jc w:val="center"/>
                              <w:rPr>
                                <w:sz w:val="18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4FB7C" id="文字方塊 197" o:spid="_x0000_s1041" type="#_x0000_t202" style="position:absolute;margin-left:19pt;margin-top:9pt;width:127.5pt;height:48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" filled="f" stroked="f">
                <v:textbox>
                  <w:txbxContent>
                    <w:p w14:paraId="6F582B42" w14:textId="1F9D1454" w:rsidR="007F127F" w:rsidRPr="00D03148" w:rsidRDefault="007F127F" w:rsidP="00AA02A9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驅動視訊鏡頭</w:t>
                      </w:r>
                    </w:p>
                    <w:p w14:paraId="24807C96" w14:textId="77777777" w:rsidR="007F127F" w:rsidRPr="004F4C71" w:rsidRDefault="007F127F" w:rsidP="00AA02A9">
                      <w:pPr>
                        <w:jc w:val="center"/>
                        <w:rPr>
                          <w:sz w:val="18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DE3B8FF" wp14:editId="1AB6D945">
                <wp:simplePos x="0" y="0"/>
                <wp:positionH relativeFrom="column">
                  <wp:posOffset>486110</wp:posOffset>
                </wp:positionH>
                <wp:positionV relativeFrom="paragraph">
                  <wp:posOffset>94747</wp:posOffset>
                </wp:positionV>
                <wp:extent cx="1164567" cy="465826"/>
                <wp:effectExtent l="0" t="0" r="17145" b="10795"/>
                <wp:wrapNone/>
                <wp:docPr id="194" name="流程圖: 程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7" cy="46582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F64625" id="_x0000_t109" coordsize="21600,21600" o:spt="109" path="m,l,21600r21600,l21600,xe">
                <v:stroke joinstyle="miter"/>
                <v:path gradientshapeok="t" o:connecttype="rect"/>
              </v:shapetype>
              <v:shape id="流程圖: 程序 194" o:spid="_x0000_s1026" type="#_x0000_t109" style="position:absolute;margin-left:38.3pt;margin-top:7.45pt;width:91.7pt;height:36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" filled="f" strokecolor="#1f120e [1604]" strokeweight="2pt"/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32A231" wp14:editId="50F1AA0C">
                <wp:simplePos x="0" y="0"/>
                <wp:positionH relativeFrom="column">
                  <wp:posOffset>4064635</wp:posOffset>
                </wp:positionH>
                <wp:positionV relativeFrom="paragraph">
                  <wp:posOffset>184785</wp:posOffset>
                </wp:positionV>
                <wp:extent cx="1619250" cy="714375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714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8EC8C" w14:textId="77777777" w:rsidR="007F127F" w:rsidRPr="004F5AD4" w:rsidRDefault="007F127F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Arduino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回傳電腦</w:t>
                            </w:r>
                          </w:p>
                          <w:p w14:paraId="6CC0629C" w14:textId="6753FC74" w:rsidR="007F127F" w:rsidRPr="004F5AD4" w:rsidRDefault="007F127F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執行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YOLO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程式</w:t>
                            </w:r>
                          </w:p>
                          <w:p w14:paraId="27348D0F" w14:textId="77777777" w:rsidR="007F127F" w:rsidRPr="004F5AD4" w:rsidRDefault="007F127F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2A231" id="文字方塊 27" o:spid="_x0000_s1042" type="#_x0000_t202" style="position:absolute;margin-left:320.05pt;margin-top:14.55pt;width:127.5pt;height:56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" filled="f" stroked="f">
                <v:textbox>
                  <w:txbxContent>
                    <w:p w14:paraId="1C08EC8C" w14:textId="77777777" w:rsidR="007F127F" w:rsidRPr="004F5AD4" w:rsidRDefault="007F127F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Arduino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回傳電腦</w:t>
                      </w:r>
                    </w:p>
                    <w:p w14:paraId="6CC0629C" w14:textId="6753FC74" w:rsidR="007F127F" w:rsidRPr="004F5AD4" w:rsidRDefault="007F127F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執行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YOLO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程式</w:t>
                      </w:r>
                    </w:p>
                    <w:p w14:paraId="27348D0F" w14:textId="77777777" w:rsidR="007F127F" w:rsidRPr="004F5AD4" w:rsidRDefault="007F127F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CA0BC9" wp14:editId="329ED7BE">
                <wp:simplePos x="0" y="0"/>
                <wp:positionH relativeFrom="column">
                  <wp:posOffset>4017010</wp:posOffset>
                </wp:positionH>
                <wp:positionV relativeFrom="paragraph">
                  <wp:posOffset>184785</wp:posOffset>
                </wp:positionV>
                <wp:extent cx="1724025" cy="771525"/>
                <wp:effectExtent l="685800" t="0" r="28575" b="28575"/>
                <wp:wrapNone/>
                <wp:docPr id="26" name="直線圖說文字 1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71525"/>
                        </a:xfrm>
                        <a:prstGeom prst="borderCallout1">
                          <a:avLst>
                            <a:gd name="adj1" fmla="val 59296"/>
                            <a:gd name="adj2" fmla="val -3495"/>
                            <a:gd name="adj3" fmla="val 59414"/>
                            <a:gd name="adj4" fmla="val -39438"/>
                          </a:avLst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EB5BA" w14:textId="77777777" w:rsidR="007F127F" w:rsidRPr="004F5AD4" w:rsidRDefault="007F127F" w:rsidP="004F5AD4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A0BC9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直線圖說文字 1 26" o:spid="_x0000_s1043" type="#_x0000_t47" style="position:absolute;margin-left:316.3pt;margin-top:14.55pt;width:135.75pt;height:60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" adj="-8519,12833,-755,12808" fillcolor="white [3201]" strokecolor="#5f7791 [3209]" strokeweight="2pt">
                <v:stroke dashstyle="3 1"/>
                <v:textbox>
                  <w:txbxContent>
                    <w:p w14:paraId="00BEB5BA" w14:textId="77777777" w:rsidR="007F127F" w:rsidRPr="004F5AD4" w:rsidRDefault="007F127F" w:rsidP="004F5AD4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ysDash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53142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EF7AFB" wp14:editId="60BEA1EA">
                <wp:simplePos x="0" y="0"/>
                <wp:positionH relativeFrom="column">
                  <wp:posOffset>2997835</wp:posOffset>
                </wp:positionH>
                <wp:positionV relativeFrom="paragraph">
                  <wp:posOffset>384810</wp:posOffset>
                </wp:positionV>
                <wp:extent cx="19050" cy="619125"/>
                <wp:effectExtent l="57150" t="0" r="57150" b="4762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4D42" id="直線單箭頭接點 21" o:spid="_x0000_s1026" type="#_x0000_t32" style="position:absolute;margin-left:236.05pt;margin-top:30.3pt;width:1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" strokecolor="#3b231b [3044]">
                <v:stroke endarrow="block"/>
              </v:shape>
            </w:pict>
          </mc:Fallback>
        </mc:AlternateContent>
      </w:r>
    </w:p>
    <w:p w14:paraId="1F92C492" w14:textId="3542E9EA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AD590AE" wp14:editId="55DA16BC">
                <wp:simplePos x="0" y="0"/>
                <wp:positionH relativeFrom="column">
                  <wp:posOffset>2731135</wp:posOffset>
                </wp:positionH>
                <wp:positionV relativeFrom="paragraph">
                  <wp:posOffset>24765</wp:posOffset>
                </wp:positionV>
                <wp:extent cx="561975" cy="333375"/>
                <wp:effectExtent l="0" t="0" r="28575" b="28575"/>
                <wp:wrapSquare wrapText="bothSides"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66A57" w14:textId="0F5C3AF2" w:rsidR="007F127F" w:rsidRPr="00753142" w:rsidRDefault="007F127F" w:rsidP="00753142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 w:rsidRPr="00753142">
                              <w:rPr>
                                <w:lang w:eastAsia="zh-TW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590AE" id="_x0000_s1044" type="#_x0000_t202" style="position:absolute;margin-left:215.05pt;margin-top:1.95pt;width:44.25pt;height:26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">
                <v:textbox>
                  <w:txbxContent>
                    <w:p w14:paraId="24F66A57" w14:textId="0F5C3AF2" w:rsidR="007F127F" w:rsidRPr="00753142" w:rsidRDefault="007F127F" w:rsidP="00753142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 w:rsidRPr="00753142">
                        <w:rPr>
                          <w:lang w:eastAsia="zh-TW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8D0420" w14:textId="219F6D3A" w:rsidR="00491628" w:rsidRPr="002F00EF" w:rsidRDefault="00D03148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6D3D88" wp14:editId="079055AE">
                <wp:simplePos x="0" y="0"/>
                <wp:positionH relativeFrom="column">
                  <wp:posOffset>2207260</wp:posOffset>
                </wp:positionH>
                <wp:positionV relativeFrom="paragraph">
                  <wp:posOffset>133350</wp:posOffset>
                </wp:positionV>
                <wp:extent cx="1619250" cy="685800"/>
                <wp:effectExtent l="0" t="0" r="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B4D67" w14:textId="0E6C5827" w:rsidR="007F127F" w:rsidRPr="00D03148" w:rsidRDefault="007F127F" w:rsidP="004F4C71">
                            <w:pPr>
                              <w:jc w:val="center"/>
                              <w:rPr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關閉紅色</w:t>
                            </w: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  <w:p w14:paraId="6D7E84B1" w14:textId="03AFBDEB" w:rsidR="007F127F" w:rsidRPr="00D03148" w:rsidRDefault="007F127F" w:rsidP="004F4C71">
                            <w:pPr>
                              <w:jc w:val="center"/>
                              <w:rPr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打開黃色</w:t>
                            </w: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  <w:p w14:paraId="08254E06" w14:textId="77777777" w:rsidR="007F127F" w:rsidRPr="004F4C71" w:rsidRDefault="007F127F" w:rsidP="004F4C71">
                            <w:pPr>
                              <w:jc w:val="center"/>
                              <w:rPr>
                                <w:sz w:val="18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D3D88" id="文字方塊 29" o:spid="_x0000_s1045" type="#_x0000_t202" style="position:absolute;margin-left:173.8pt;margin-top:10.5pt;width:127.5pt;height:5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" filled="f" stroked="f">
                <v:textbox>
                  <w:txbxContent>
                    <w:p w14:paraId="718B4D67" w14:textId="0E6C5827" w:rsidR="007F127F" w:rsidRPr="00D03148" w:rsidRDefault="007F127F" w:rsidP="004F4C71">
                      <w:pPr>
                        <w:jc w:val="center"/>
                        <w:rPr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關閉紅色</w:t>
                      </w: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LED</w:t>
                      </w:r>
                    </w:p>
                    <w:p w14:paraId="6D7E84B1" w14:textId="03AFBDEB" w:rsidR="007F127F" w:rsidRPr="00D03148" w:rsidRDefault="007F127F" w:rsidP="004F4C71">
                      <w:pPr>
                        <w:jc w:val="center"/>
                        <w:rPr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打開黃色</w:t>
                      </w: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LED</w:t>
                      </w:r>
                    </w:p>
                    <w:p w14:paraId="08254E06" w14:textId="77777777" w:rsidR="007F127F" w:rsidRPr="004F4C71" w:rsidRDefault="007F127F" w:rsidP="004F4C71">
                      <w:pPr>
                        <w:jc w:val="center"/>
                        <w:rPr>
                          <w:sz w:val="18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7C7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AB98BA" wp14:editId="6FE1BA14">
                <wp:simplePos x="0" y="0"/>
                <wp:positionH relativeFrom="column">
                  <wp:posOffset>4298985</wp:posOffset>
                </wp:positionH>
                <wp:positionV relativeFrom="paragraph">
                  <wp:posOffset>290243</wp:posOffset>
                </wp:positionV>
                <wp:extent cx="690113" cy="1192782"/>
                <wp:effectExtent l="38100" t="0" r="15240" b="102870"/>
                <wp:wrapNone/>
                <wp:docPr id="33" name="肘形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113" cy="1192782"/>
                        </a:xfrm>
                        <a:prstGeom prst="bentConnector3">
                          <a:avLst>
                            <a:gd name="adj1" fmla="val 5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9B977" id="肘形接點 33" o:spid="_x0000_s1026" type="#_x0000_t34" style="position:absolute;margin-left:338.5pt;margin-top:22.85pt;width:54.35pt;height:93.9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" adj="124" strokecolor="#3b231b [3044]">
                <v:stroke endarrow="block"/>
              </v:shape>
            </w:pict>
          </mc:Fallback>
        </mc:AlternateContent>
      </w:r>
      <w:r w:rsidR="00587C7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3DF5536" wp14:editId="0A540080">
                <wp:simplePos x="0" y="0"/>
                <wp:positionH relativeFrom="column">
                  <wp:posOffset>4885187</wp:posOffset>
                </wp:positionH>
                <wp:positionV relativeFrom="paragraph">
                  <wp:posOffset>117619</wp:posOffset>
                </wp:positionV>
                <wp:extent cx="187445" cy="155275"/>
                <wp:effectExtent l="0" t="0" r="22225" b="16510"/>
                <wp:wrapNone/>
                <wp:docPr id="61" name="流程圖: 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45" cy="155275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4C6CF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61" o:spid="_x0000_s1026" type="#_x0000_t120" style="position:absolute;margin-left:384.65pt;margin-top:9.25pt;width:14.75pt;height:12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" filled="f" strokecolor="#1f120e [1604]" strokeweight="2pt"/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4A5F6B" wp14:editId="1C38B093">
                <wp:simplePos x="0" y="0"/>
                <wp:positionH relativeFrom="column">
                  <wp:posOffset>2159635</wp:posOffset>
                </wp:positionH>
                <wp:positionV relativeFrom="paragraph">
                  <wp:posOffset>209550</wp:posOffset>
                </wp:positionV>
                <wp:extent cx="1724025" cy="619125"/>
                <wp:effectExtent l="0" t="0" r="28575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E9E9F" id="矩形 28" o:spid="_x0000_s1026" style="position:absolute;margin-left:170.05pt;margin-top:16.5pt;width:135.75pt;height:48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" fillcolor="white [3201]" strokecolor="#5f7791 [3209]" strokeweight="2pt"/>
            </w:pict>
          </mc:Fallback>
        </mc:AlternateContent>
      </w:r>
    </w:p>
    <w:p w14:paraId="3EFA3A09" w14:textId="0B57B0EC" w:rsidR="00491628" w:rsidRPr="002F00EF" w:rsidRDefault="00491628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57C44A01" w14:textId="7B834B0A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4C3485" wp14:editId="78C80D04">
                <wp:simplePos x="0" y="0"/>
                <wp:positionH relativeFrom="column">
                  <wp:posOffset>2228850</wp:posOffset>
                </wp:positionH>
                <wp:positionV relativeFrom="paragraph">
                  <wp:posOffset>327025</wp:posOffset>
                </wp:positionV>
                <wp:extent cx="1619250" cy="619125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E80D7" w14:textId="4132A007" w:rsidR="007F127F" w:rsidRPr="004F4C71" w:rsidRDefault="007F127F" w:rsidP="004F4C71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 w:rsidRPr="004F4C71"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檢測回收資料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C3485" id="文字方塊 34" o:spid="_x0000_s1046" type="#_x0000_t202" style="position:absolute;margin-left:175.5pt;margin-top:25.75pt;width:127.5pt;height:4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" filled="f" stroked="f">
                <v:textbox>
                  <w:txbxContent>
                    <w:p w14:paraId="199E80D7" w14:textId="4132A007" w:rsidR="007F127F" w:rsidRPr="004F4C71" w:rsidRDefault="007F127F" w:rsidP="004F4C71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 w:rsidRPr="004F4C71"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檢測回收資料</w:t>
                      </w:r>
                    </w:p>
                  </w:txbxContent>
                </v:textbox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960477" wp14:editId="64FEA7AD">
                <wp:simplePos x="0" y="0"/>
                <wp:positionH relativeFrom="column">
                  <wp:posOffset>1883410</wp:posOffset>
                </wp:positionH>
                <wp:positionV relativeFrom="paragraph">
                  <wp:posOffset>177800</wp:posOffset>
                </wp:positionV>
                <wp:extent cx="2305050" cy="819150"/>
                <wp:effectExtent l="0" t="0" r="19050" b="19050"/>
                <wp:wrapNone/>
                <wp:docPr id="30" name="流程圖: 決策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8191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78A2D" id="流程圖: 決策 30" o:spid="_x0000_s1026" type="#_x0000_t110" style="position:absolute;margin-left:148.3pt;margin-top:14pt;width:181.5pt;height:6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" fillcolor="white [3201]" strokecolor="#5f7791 [3209]" strokeweight="2pt"/>
            </w:pict>
          </mc:Fallback>
        </mc:AlternateContent>
      </w:r>
    </w:p>
    <w:p w14:paraId="40D6EEA1" w14:textId="044242FD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6B3F7E" wp14:editId="4FBBCB3A">
                <wp:simplePos x="0" y="0"/>
                <wp:positionH relativeFrom="column">
                  <wp:posOffset>1254760</wp:posOffset>
                </wp:positionH>
                <wp:positionV relativeFrom="paragraph">
                  <wp:posOffset>142875</wp:posOffset>
                </wp:positionV>
                <wp:extent cx="571500" cy="1704975"/>
                <wp:effectExtent l="76200" t="0" r="19050" b="47625"/>
                <wp:wrapNone/>
                <wp:docPr id="35" name="肘形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704975"/>
                        </a:xfrm>
                        <a:prstGeom prst="bentConnector3">
                          <a:avLst>
                            <a:gd name="adj1" fmla="val 995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8CDE7" id="肘形接點 35" o:spid="_x0000_s1026" type="#_x0000_t34" style="position:absolute;margin-left:98.8pt;margin-top:11.25pt;width:45pt;height:134.2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" adj="21495" strokecolor="#3b231b [3044]">
                <v:stroke endarrow="block"/>
              </v:shape>
            </w:pict>
          </mc:Fallback>
        </mc:AlternateContent>
      </w:r>
    </w:p>
    <w:p w14:paraId="378BE49A" w14:textId="32B77297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EE4A2E" wp14:editId="00C8D57D">
                <wp:simplePos x="0" y="0"/>
                <wp:positionH relativeFrom="column">
                  <wp:posOffset>3035935</wp:posOffset>
                </wp:positionH>
                <wp:positionV relativeFrom="paragraph">
                  <wp:posOffset>155575</wp:posOffset>
                </wp:positionV>
                <wp:extent cx="0" cy="1257300"/>
                <wp:effectExtent l="76200" t="0" r="76200" b="5715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B591C" id="直線單箭頭接點 36" o:spid="_x0000_s1026" type="#_x0000_t32" style="position:absolute;margin-left:239.05pt;margin-top:12.25pt;width:0;height:9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" strokecolor="#3b231b [3044]">
                <v:stroke endarrow="block"/>
              </v:shape>
            </w:pict>
          </mc:Fallback>
        </mc:AlternateContent>
      </w:r>
    </w:p>
    <w:p w14:paraId="2177995E" w14:textId="05E746EC" w:rsidR="00753142" w:rsidRPr="002F00EF" w:rsidRDefault="00DE65CC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10385E" wp14:editId="7920B3D4">
                <wp:simplePos x="0" y="0"/>
                <wp:positionH relativeFrom="column">
                  <wp:posOffset>854710</wp:posOffset>
                </wp:positionH>
                <wp:positionV relativeFrom="paragraph">
                  <wp:posOffset>6350</wp:posOffset>
                </wp:positionV>
                <wp:extent cx="857250" cy="381000"/>
                <wp:effectExtent l="0" t="0" r="19050" b="19050"/>
                <wp:wrapSquare wrapText="bothSides"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219B1" w14:textId="756F51F9" w:rsidR="007F127F" w:rsidRPr="00753142" w:rsidRDefault="007F127F" w:rsidP="004F4C71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安全車牌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0385E" id="_x0000_s1047" type="#_x0000_t202" style="position:absolute;margin-left:67.3pt;margin-top:.5pt;width:67.5pt;height:30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">
                <v:textbox>
                  <w:txbxContent>
                    <w:p w14:paraId="5D4219B1" w14:textId="756F51F9" w:rsidR="007F127F" w:rsidRPr="00753142" w:rsidRDefault="007F127F" w:rsidP="004F4C71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安全車牌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E473EFA" wp14:editId="6A19321D">
                <wp:simplePos x="0" y="0"/>
                <wp:positionH relativeFrom="column">
                  <wp:posOffset>2578735</wp:posOffset>
                </wp:positionH>
                <wp:positionV relativeFrom="paragraph">
                  <wp:posOffset>6350</wp:posOffset>
                </wp:positionV>
                <wp:extent cx="923925" cy="390525"/>
                <wp:effectExtent l="0" t="0" r="28575" b="28575"/>
                <wp:wrapSquare wrapText="bothSides"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32FCD" w14:textId="7C6AF408" w:rsidR="007F127F" w:rsidRPr="00753142" w:rsidRDefault="007F127F" w:rsidP="004F4C71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非安全車牌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73EFA" id="_x0000_s1048" type="#_x0000_t202" style="position:absolute;margin-left:203.05pt;margin-top:.5pt;width:72.75pt;height:30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">
                <v:textbox>
                  <w:txbxContent>
                    <w:p w14:paraId="09F32FCD" w14:textId="7C6AF408" w:rsidR="007F127F" w:rsidRPr="00753142" w:rsidRDefault="007F127F" w:rsidP="004F4C71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非安全車牌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7B6779" w14:textId="0A3CE93C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670B7375" w14:textId="4DCB1041" w:rsidR="00753142" w:rsidRPr="002F00EF" w:rsidRDefault="00BF7E8A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0DCD3A4" wp14:editId="65075020">
                <wp:simplePos x="0" y="0"/>
                <wp:positionH relativeFrom="column">
                  <wp:posOffset>469058</wp:posOffset>
                </wp:positionH>
                <wp:positionV relativeFrom="paragraph">
                  <wp:posOffset>89786</wp:posOffset>
                </wp:positionV>
                <wp:extent cx="1581150" cy="1063256"/>
                <wp:effectExtent l="0" t="0" r="19050" b="2286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0632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AFEFE" id="矩形 39" o:spid="_x0000_s1026" style="position:absolute;margin-left:36.95pt;margin-top:7.05pt;width:124.5pt;height:83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" fillcolor="white [3201]" strokecolor="#5f7791 [3209]" strokeweight="2pt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D42FC5" wp14:editId="0292C33A">
                <wp:simplePos x="0" y="0"/>
                <wp:positionH relativeFrom="column">
                  <wp:posOffset>479691</wp:posOffset>
                </wp:positionH>
                <wp:positionV relativeFrom="paragraph">
                  <wp:posOffset>153581</wp:posOffset>
                </wp:positionV>
                <wp:extent cx="1619250" cy="1116419"/>
                <wp:effectExtent l="0" t="0" r="0" b="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11164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97673" w14:textId="44C8D634" w:rsidR="007F127F" w:rsidRDefault="007F127F" w:rsidP="00E34CFB">
                            <w:pPr>
                              <w:jc w:val="center"/>
                              <w:rPr>
                                <w:sz w:val="32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啟動</w:t>
                            </w:r>
                            <w:r>
                              <w:rPr>
                                <w:sz w:val="32"/>
                                <w:szCs w:val="24"/>
                                <w:lang w:eastAsia="zh-TW"/>
                              </w:rPr>
                              <w:t>閘門</w:t>
                            </w:r>
                          </w:p>
                          <w:p w14:paraId="67CE5DEF" w14:textId="0C45EE85" w:rsidR="007F127F" w:rsidRPr="004F4C71" w:rsidRDefault="007F127F" w:rsidP="00BF7E8A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亮起綠色</w:t>
                            </w: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2FC5" id="文字方塊 43" o:spid="_x0000_s1049" type="#_x0000_t202" style="position:absolute;margin-left:37.75pt;margin-top:12.1pt;width:127.5pt;height:87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" filled="f" stroked="f">
                <v:textbox>
                  <w:txbxContent>
                    <w:p w14:paraId="2B797673" w14:textId="44C8D634" w:rsidR="007F127F" w:rsidRDefault="007F127F" w:rsidP="00E34CFB">
                      <w:pPr>
                        <w:jc w:val="center"/>
                        <w:rPr>
                          <w:sz w:val="32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啟動</w:t>
                      </w:r>
                      <w:r>
                        <w:rPr>
                          <w:sz w:val="32"/>
                          <w:szCs w:val="24"/>
                          <w:lang w:eastAsia="zh-TW"/>
                        </w:rPr>
                        <w:t>閘門</w:t>
                      </w:r>
                    </w:p>
                    <w:p w14:paraId="67CE5DEF" w14:textId="0C45EE85" w:rsidR="007F127F" w:rsidRPr="004F4C71" w:rsidRDefault="007F127F" w:rsidP="00BF7E8A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亮起綠色</w:t>
                      </w: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E34CF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769CA1" wp14:editId="78410D91">
                <wp:simplePos x="0" y="0"/>
                <wp:positionH relativeFrom="column">
                  <wp:posOffset>2232660</wp:posOffset>
                </wp:positionH>
                <wp:positionV relativeFrom="paragraph">
                  <wp:posOffset>124298</wp:posOffset>
                </wp:positionV>
                <wp:extent cx="1619250" cy="619125"/>
                <wp:effectExtent l="0" t="0" r="0" b="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2E748" w14:textId="2F986728" w:rsidR="007F127F" w:rsidRPr="004F4C71" w:rsidRDefault="007F127F" w:rsidP="00E34CFB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亮起紅色</w:t>
                            </w: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9CA1" id="文字方塊 44" o:spid="_x0000_s1050" type="#_x0000_t202" style="position:absolute;margin-left:175.8pt;margin-top:9.8pt;width:127.5pt;height:48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" filled="f" stroked="f">
                <v:textbox>
                  <w:txbxContent>
                    <w:p w14:paraId="77A2E748" w14:textId="2F986728" w:rsidR="007F127F" w:rsidRPr="004F4C71" w:rsidRDefault="007F127F" w:rsidP="00E34CFB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亮起紅色</w:t>
                      </w: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DE65CC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2A56DC4" wp14:editId="106DBB52">
                <wp:simplePos x="0" y="0"/>
                <wp:positionH relativeFrom="column">
                  <wp:posOffset>2264410</wp:posOffset>
                </wp:positionH>
                <wp:positionV relativeFrom="paragraph">
                  <wp:posOffset>88900</wp:posOffset>
                </wp:positionV>
                <wp:extent cx="1562100" cy="619125"/>
                <wp:effectExtent l="0" t="0" r="19050" b="2857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C1A872" id="矩形 40" o:spid="_x0000_s1026" style="position:absolute;margin-left:178.3pt;margin-top:7pt;width:123pt;height:48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" fillcolor="white [3201]" strokecolor="#5f7791 [3209]" strokeweight="2pt"/>
            </w:pict>
          </mc:Fallback>
        </mc:AlternateContent>
      </w:r>
    </w:p>
    <w:p w14:paraId="3F4D7521" w14:textId="73343FC3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312F3136" w14:textId="4ED09CE0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29B1E38B" w14:textId="0747BF55" w:rsidR="00DB72F9" w:rsidRPr="002F00EF" w:rsidRDefault="00DB72F9" w:rsidP="00DB72F9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20" w:name="_Toc28268327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 xml:space="preserve">實際模式 </w:t>
      </w: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Python</w:t>
      </w:r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 xml:space="preserve"> 流程圖</w:t>
      </w:r>
      <w:bookmarkEnd w:id="20"/>
    </w:p>
    <w:p w14:paraId="68EE8FCB" w14:textId="77777777" w:rsidR="007F2A39" w:rsidRPr="002F00EF" w:rsidRDefault="007F2A39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3B9E6DCD" w14:textId="77777777" w:rsidR="007F2A39" w:rsidRPr="002F00EF" w:rsidRDefault="007F2A39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43EBE73" w14:textId="613D857F" w:rsidR="00874357" w:rsidRPr="002F00EF" w:rsidRDefault="00874357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0B4FB2" wp14:editId="14C3F366">
                <wp:simplePos x="0" y="0"/>
                <wp:positionH relativeFrom="margin">
                  <wp:align>center</wp:align>
                </wp:positionH>
                <wp:positionV relativeFrom="paragraph">
                  <wp:posOffset>-16342</wp:posOffset>
                </wp:positionV>
                <wp:extent cx="1647646" cy="560717"/>
                <wp:effectExtent l="0" t="0" r="10160" b="10795"/>
                <wp:wrapNone/>
                <wp:docPr id="47" name="圓角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646" cy="5607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220627" id="圓角矩形 47" o:spid="_x0000_s1026" style="position:absolute;margin-left:0;margin-top:-1.3pt;width:129.75pt;height:44.15pt;z-index:251719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" fillcolor="white [3201]" strokecolor="#5f7791 [3209]" strokeweight="2pt">
                <w10:wrap anchorx="margin"/>
              </v:roundrect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BD7A4B5" wp14:editId="09AC94FA">
                <wp:simplePos x="0" y="0"/>
                <wp:positionH relativeFrom="margin">
                  <wp:align>center</wp:align>
                </wp:positionH>
                <wp:positionV relativeFrom="paragraph">
                  <wp:posOffset>443</wp:posOffset>
                </wp:positionV>
                <wp:extent cx="1112520" cy="438785"/>
                <wp:effectExtent l="0" t="0" r="0" b="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438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9B1F2" w14:textId="16BB889E" w:rsidR="007F127F" w:rsidRPr="00874357" w:rsidRDefault="007F127F" w:rsidP="00874357">
                            <w:pPr>
                              <w:jc w:val="center"/>
                              <w:rPr>
                                <w:b/>
                                <w:sz w:val="32"/>
                                <w:lang w:eastAsia="zh-TW"/>
                              </w:rPr>
                            </w:pPr>
                            <w:r w:rsidRPr="00874357">
                              <w:rPr>
                                <w:rFonts w:hint="eastAsia"/>
                                <w:b/>
                                <w:sz w:val="32"/>
                                <w:lang w:eastAsia="zh-TW"/>
                              </w:rPr>
                              <w:t>開始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7A4B5" id="_x0000_s1051" type="#_x0000_t202" style="position:absolute;margin-left:0;margin-top:.05pt;width:87.6pt;height:34.55pt;z-index:251721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" filled="f" stroked="f">
                <v:textbox>
                  <w:txbxContent>
                    <w:p w14:paraId="3479B1F2" w14:textId="16BB889E" w:rsidR="007F127F" w:rsidRPr="00874357" w:rsidRDefault="007F127F" w:rsidP="00874357">
                      <w:pPr>
                        <w:jc w:val="center"/>
                        <w:rPr>
                          <w:b/>
                          <w:sz w:val="32"/>
                          <w:lang w:eastAsia="zh-TW"/>
                        </w:rPr>
                      </w:pPr>
                      <w:r w:rsidRPr="00874357">
                        <w:rPr>
                          <w:rFonts w:hint="eastAsia"/>
                          <w:b/>
                          <w:sz w:val="32"/>
                          <w:lang w:eastAsia="zh-TW"/>
                        </w:rPr>
                        <w:t>開始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D437F9" w14:textId="08ADFFA7" w:rsidR="00575986" w:rsidRPr="002F00EF" w:rsidRDefault="00FE7760" w:rsidP="00B713CD">
      <w:pPr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11F057D" wp14:editId="7E6A4342">
                <wp:simplePos x="0" y="0"/>
                <wp:positionH relativeFrom="column">
                  <wp:posOffset>4225763</wp:posOffset>
                </wp:positionH>
                <wp:positionV relativeFrom="paragraph">
                  <wp:posOffset>553720</wp:posOffset>
                </wp:positionV>
                <wp:extent cx="561975" cy="333375"/>
                <wp:effectExtent l="0" t="0" r="28575" b="28575"/>
                <wp:wrapSquare wrapText="bothSides"/>
                <wp:docPr id="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514F" w14:textId="03E45F99" w:rsidR="007F127F" w:rsidRPr="00753142" w:rsidRDefault="007F127F" w:rsidP="00707FDF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F057D" id="_x0000_s1052" type="#_x0000_t202" style="position:absolute;margin-left:332.75pt;margin-top:43.6pt;width:44.25pt;height:26.2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">
                <v:textbox>
                  <w:txbxContent>
                    <w:p w14:paraId="3ABB514F" w14:textId="03E45F99" w:rsidR="007F127F" w:rsidRPr="00753142" w:rsidRDefault="007F127F" w:rsidP="00707FDF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89C0AB3" wp14:editId="7314C0DF">
                <wp:simplePos x="0" y="0"/>
                <wp:positionH relativeFrom="column">
                  <wp:posOffset>2935812</wp:posOffset>
                </wp:positionH>
                <wp:positionV relativeFrom="paragraph">
                  <wp:posOffset>349766</wp:posOffset>
                </wp:positionV>
                <wp:extent cx="1306505" cy="755340"/>
                <wp:effectExtent l="38100" t="76200" r="294005" b="26035"/>
                <wp:wrapNone/>
                <wp:docPr id="53" name="肘形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6505" cy="755340"/>
                        </a:xfrm>
                        <a:prstGeom prst="bentConnector3">
                          <a:avLst>
                            <a:gd name="adj1" fmla="val -2024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9F5E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53" o:spid="_x0000_s1026" type="#_x0000_t34" style="position:absolute;margin-left:231.15pt;margin-top:27.55pt;width:102.85pt;height:59.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" adj="-4373" strokecolor="#3b231b [3044]">
                <v:stroke endarrow="block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3FBDE99" wp14:editId="40E561F3">
                <wp:simplePos x="0" y="0"/>
                <wp:positionH relativeFrom="margin">
                  <wp:posOffset>1797685</wp:posOffset>
                </wp:positionH>
                <wp:positionV relativeFrom="paragraph">
                  <wp:posOffset>923925</wp:posOffset>
                </wp:positionV>
                <wp:extent cx="1881505" cy="438785"/>
                <wp:effectExtent l="0" t="0" r="0" b="0"/>
                <wp:wrapSquare wrapText="bothSides"/>
                <wp:docPr id="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505" cy="438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FB756" w14:textId="7F0F534E" w:rsidR="007F127F" w:rsidRPr="00FE7760" w:rsidRDefault="007F127F" w:rsidP="00707FDF">
                            <w:pPr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接受到</w:t>
                            </w: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Arduino</w:t>
                            </w: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訊息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DE99" id="_x0000_s1053" type="#_x0000_t202" style="position:absolute;margin-left:141.55pt;margin-top:72.75pt;width:148.15pt;height:34.5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" filled="f" stroked="f">
                <v:textbox>
                  <w:txbxContent>
                    <w:p w14:paraId="372FB756" w14:textId="7F0F534E" w:rsidR="007F127F" w:rsidRPr="00FE7760" w:rsidRDefault="007F127F" w:rsidP="00707FDF">
                      <w:pPr>
                        <w:jc w:val="center"/>
                        <w:rPr>
                          <w:sz w:val="24"/>
                          <w:lang w:eastAsia="zh-TW"/>
                        </w:rPr>
                      </w:pP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接受到</w:t>
                      </w: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Arduino</w:t>
                      </w: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訊息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03E72A" wp14:editId="50D79EBA">
                <wp:simplePos x="0" y="0"/>
                <wp:positionH relativeFrom="margin">
                  <wp:posOffset>1468519</wp:posOffset>
                </wp:positionH>
                <wp:positionV relativeFrom="paragraph">
                  <wp:posOffset>551785</wp:posOffset>
                </wp:positionV>
                <wp:extent cx="2603677" cy="1233377"/>
                <wp:effectExtent l="0" t="0" r="25400" b="24130"/>
                <wp:wrapNone/>
                <wp:docPr id="50" name="流程圖: 決策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677" cy="123337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3253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50" o:spid="_x0000_s1026" type="#_x0000_t110" style="position:absolute;margin-left:115.65pt;margin-top:43.45pt;width:205pt;height:97.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" fillcolor="white [3201]" strokecolor="#5f7791 [3209]" strokeweight="2pt"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431AB02" wp14:editId="769C4B62">
                <wp:simplePos x="0" y="0"/>
                <wp:positionH relativeFrom="margin">
                  <wp:posOffset>2503805</wp:posOffset>
                </wp:positionH>
                <wp:positionV relativeFrom="paragraph">
                  <wp:posOffset>1965960</wp:posOffset>
                </wp:positionV>
                <wp:extent cx="561975" cy="350520"/>
                <wp:effectExtent l="0" t="0" r="28575" b="11430"/>
                <wp:wrapSquare wrapText="bothSides"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96E5C" w14:textId="159C733B" w:rsidR="007F127F" w:rsidRPr="00753142" w:rsidRDefault="007F127F" w:rsidP="009A1CD0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1AB02" id="_x0000_s1054" type="#_x0000_t202" style="position:absolute;margin-left:197.15pt;margin-top:154.8pt;width:44.25pt;height:27.6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">
                <v:textbox>
                  <w:txbxContent>
                    <w:p w14:paraId="47E96E5C" w14:textId="159C733B" w:rsidR="007F127F" w:rsidRPr="00753142" w:rsidRDefault="007F127F" w:rsidP="009A1CD0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YES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B729C4" wp14:editId="05CF82DB">
                <wp:simplePos x="0" y="0"/>
                <wp:positionH relativeFrom="column">
                  <wp:posOffset>2787015</wp:posOffset>
                </wp:positionH>
                <wp:positionV relativeFrom="paragraph">
                  <wp:posOffset>1812009</wp:posOffset>
                </wp:positionV>
                <wp:extent cx="17253" cy="724619"/>
                <wp:effectExtent l="38100" t="0" r="59055" b="56515"/>
                <wp:wrapNone/>
                <wp:docPr id="54" name="直線單箭頭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3" cy="724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E94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4" o:spid="_x0000_s1026" type="#_x0000_t32" style="position:absolute;margin-left:219.45pt;margin-top:142.7pt;width:1.35pt;height:57.0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" strokecolor="#3b231b [3044]">
                <v:stroke endarrow="block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4CFD7D8" wp14:editId="0BDBC399">
                <wp:simplePos x="0" y="0"/>
                <wp:positionH relativeFrom="margin">
                  <wp:posOffset>2010410</wp:posOffset>
                </wp:positionH>
                <wp:positionV relativeFrom="paragraph">
                  <wp:posOffset>2875221</wp:posOffset>
                </wp:positionV>
                <wp:extent cx="1560830" cy="775970"/>
                <wp:effectExtent l="0" t="0" r="0" b="5080"/>
                <wp:wrapSquare wrapText="bothSides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830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FE60B" w14:textId="7F3E7488" w:rsidR="007F127F" w:rsidRPr="00DB72F9" w:rsidRDefault="007F127F" w:rsidP="00DB72F9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執行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YOLO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程式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D7D8" id="_x0000_s1055" type="#_x0000_t202" style="position:absolute;margin-left:158.3pt;margin-top:226.4pt;width:122.9pt;height:61.1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" filled="f" stroked="f">
                <v:textbox>
                  <w:txbxContent>
                    <w:p w14:paraId="39CFE60B" w14:textId="7F3E7488" w:rsidR="007F127F" w:rsidRPr="00DB72F9" w:rsidRDefault="007F127F" w:rsidP="00DB72F9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執行</w:t>
                      </w: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YOLO</w:t>
                      </w: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程式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E3F33D2" wp14:editId="13C80A73">
                <wp:simplePos x="0" y="0"/>
                <wp:positionH relativeFrom="column">
                  <wp:posOffset>1744818</wp:posOffset>
                </wp:positionH>
                <wp:positionV relativeFrom="paragraph">
                  <wp:posOffset>2656501</wp:posOffset>
                </wp:positionV>
                <wp:extent cx="2137144" cy="808074"/>
                <wp:effectExtent l="0" t="0" r="15875" b="11430"/>
                <wp:wrapNone/>
                <wp:docPr id="59" name="流程圖: 程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144" cy="808074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679A7" id="_x0000_t109" coordsize="21600,21600" o:spt="109" path="m,l,21600r21600,l21600,xe">
                <v:stroke joinstyle="miter"/>
                <v:path gradientshapeok="t" o:connecttype="rect"/>
              </v:shapetype>
              <v:shape id="流程圖: 程序 59" o:spid="_x0000_s1026" type="#_x0000_t109" style="position:absolute;margin-left:137.4pt;margin-top:209.15pt;width:168.3pt;height:63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" filled="f" strokecolor="#5f7791 [3209]" strokeweight="2pt"/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2C7C1E" wp14:editId="5A1EF182">
                <wp:simplePos x="0" y="0"/>
                <wp:positionH relativeFrom="column">
                  <wp:posOffset>4156075</wp:posOffset>
                </wp:positionH>
                <wp:positionV relativeFrom="paragraph">
                  <wp:posOffset>2590327</wp:posOffset>
                </wp:positionV>
                <wp:extent cx="1967023" cy="1344930"/>
                <wp:effectExtent l="0" t="0" r="0" b="0"/>
                <wp:wrapNone/>
                <wp:docPr id="204" name="文字方塊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67023" cy="1344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7398D" w14:textId="72F55199" w:rsidR="007F127F" w:rsidRPr="00DB72F9" w:rsidRDefault="007F127F" w:rsidP="00394CE6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B72F9">
                              <w:rPr>
                                <w:sz w:val="28"/>
                                <w:szCs w:val="24"/>
                                <w:lang w:eastAsia="zh-TW"/>
                              </w:rPr>
                              <w:t>物件偵測</w:t>
                            </w:r>
                          </w:p>
                          <w:p w14:paraId="37142634" w14:textId="2D9351FE" w:rsidR="007F127F" w:rsidRPr="00DB72F9" w:rsidRDefault="007F127F" w:rsidP="00394CE6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車型</w:t>
                            </w:r>
                            <w:r w:rsidRPr="00DB72F9">
                              <w:rPr>
                                <w:sz w:val="28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車牌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號碼顯示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C7C1E" id="文字方塊 204" o:spid="_x0000_s1056" type="#_x0000_t202" style="position:absolute;margin-left:327.25pt;margin-top:203.95pt;width:154.9pt;height:105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" filled="f" stroked="f">
                <v:textbox>
                  <w:txbxContent>
                    <w:p w14:paraId="53E7398D" w14:textId="72F55199" w:rsidR="007F127F" w:rsidRPr="00DB72F9" w:rsidRDefault="007F127F" w:rsidP="00394CE6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B72F9">
                        <w:rPr>
                          <w:sz w:val="28"/>
                          <w:szCs w:val="24"/>
                          <w:lang w:eastAsia="zh-TW"/>
                        </w:rPr>
                        <w:t>物件偵測</w:t>
                      </w:r>
                    </w:p>
                    <w:p w14:paraId="37142634" w14:textId="2D9351FE" w:rsidR="007F127F" w:rsidRPr="00DB72F9" w:rsidRDefault="007F127F" w:rsidP="00394CE6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車型</w:t>
                      </w:r>
                      <w:r w:rsidRPr="00DB72F9">
                        <w:rPr>
                          <w:sz w:val="28"/>
                          <w:szCs w:val="24"/>
                          <w:lang w:eastAsia="zh-TW"/>
                        </w:rPr>
                        <w:t xml:space="preserve"> 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車牌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 xml:space="preserve"> 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號碼顯示</w:t>
                      </w:r>
                    </w:p>
                  </w:txbxContent>
                </v:textbox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F5F6D7E" wp14:editId="5E29532E">
                <wp:simplePos x="0" y="0"/>
                <wp:positionH relativeFrom="column">
                  <wp:posOffset>4308933</wp:posOffset>
                </wp:positionH>
                <wp:positionV relativeFrom="paragraph">
                  <wp:posOffset>2643550</wp:posOffset>
                </wp:positionV>
                <wp:extent cx="1724025" cy="758825"/>
                <wp:effectExtent l="438150" t="0" r="28575" b="22225"/>
                <wp:wrapNone/>
                <wp:docPr id="203" name="直線圖說文字 1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58825"/>
                        </a:xfrm>
                        <a:prstGeom prst="borderCallout1">
                          <a:avLst>
                            <a:gd name="adj1" fmla="val 59296"/>
                            <a:gd name="adj2" fmla="val -3495"/>
                            <a:gd name="adj3" fmla="val 59493"/>
                            <a:gd name="adj4" fmla="val -24427"/>
                          </a:avLst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E483" w14:textId="77777777" w:rsidR="007F127F" w:rsidRPr="00394CE6" w:rsidRDefault="007F127F" w:rsidP="00394CE6">
                            <w:pPr>
                              <w:rPr>
                                <w:rFonts w:eastAsia="STXinwei"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F6D7E" id="直線圖說文字 1 203" o:spid="_x0000_s1057" type="#_x0000_t47" style="position:absolute;margin-left:339.3pt;margin-top:208.15pt;width:135.75pt;height:59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" adj="-5276,12850,-755,12808" fillcolor="white [3201]" strokecolor="#5f7791 [3209]" strokeweight="2pt">
                <v:stroke dashstyle="3 1"/>
                <v:textbox>
                  <w:txbxContent>
                    <w:p w14:paraId="41EBE483" w14:textId="77777777" w:rsidR="007F127F" w:rsidRPr="00394CE6" w:rsidRDefault="007F127F" w:rsidP="00394CE6">
                      <w:pPr>
                        <w:rPr>
                          <w:rFonts w:eastAsia="STXinwei"/>
                          <w:color w:val="FFFFFF" w:themeColor="background1"/>
                          <w14:textOutline w14:w="9525" w14:cap="rnd" w14:cmpd="sng" w14:algn="ctr">
                            <w14:noFill/>
                            <w14:prstDash w14:val="sysDash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FFF78E1" wp14:editId="5050871C">
                <wp:simplePos x="0" y="0"/>
                <wp:positionH relativeFrom="column">
                  <wp:posOffset>172395</wp:posOffset>
                </wp:positionH>
                <wp:positionV relativeFrom="paragraph">
                  <wp:posOffset>1723567</wp:posOffset>
                </wp:positionV>
                <wp:extent cx="1112520" cy="1223645"/>
                <wp:effectExtent l="0" t="0" r="0" b="0"/>
                <wp:wrapSquare wrapText="bothSides"/>
                <wp:docPr id="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1223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82637" w14:textId="171A0DC5" w:rsidR="007F127F" w:rsidRPr="00DB72F9" w:rsidRDefault="007F127F" w:rsidP="00587C7B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安全車牌</w:t>
                            </w:r>
                          </w:p>
                          <w:p w14:paraId="5D8EFC88" w14:textId="3E267CA9" w:rsidR="007F127F" w:rsidRPr="00DB72F9" w:rsidRDefault="007F127F" w:rsidP="00587C7B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視訊截圖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F78E1" id="_x0000_s1058" type="#_x0000_t202" style="position:absolute;margin-left:13.55pt;margin-top:135.7pt;width:87.6pt;height:96.3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" filled="f" stroked="f">
                <v:textbox>
                  <w:txbxContent>
                    <w:p w14:paraId="6F682637" w14:textId="171A0DC5" w:rsidR="007F127F" w:rsidRPr="00DB72F9" w:rsidRDefault="007F127F" w:rsidP="00587C7B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安全車牌</w:t>
                      </w:r>
                    </w:p>
                    <w:p w14:paraId="5D8EFC88" w14:textId="3E267CA9" w:rsidR="007F127F" w:rsidRPr="00DB72F9" w:rsidRDefault="007F127F" w:rsidP="00587C7B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視訊截圖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7C1D72" wp14:editId="0F1E983D">
                <wp:simplePos x="0" y="0"/>
                <wp:positionH relativeFrom="margin">
                  <wp:align>left</wp:align>
                </wp:positionH>
                <wp:positionV relativeFrom="paragraph">
                  <wp:posOffset>1750607</wp:posOffset>
                </wp:positionV>
                <wp:extent cx="1466215" cy="750199"/>
                <wp:effectExtent l="0" t="0" r="19685" b="12065"/>
                <wp:wrapNone/>
                <wp:docPr id="58" name="流程圖: 資料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750199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EEF69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流程圖: 資料 58" o:spid="_x0000_s1026" type="#_x0000_t111" style="position:absolute;margin-left:0;margin-top:137.85pt;width:115.45pt;height:59.05pt;z-index:251736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" filled="f" strokecolor="#5f7791 [3209]" strokeweight="2pt">
                <w10:wrap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B1DF7A8" wp14:editId="0B306A79">
                <wp:simplePos x="0" y="0"/>
                <wp:positionH relativeFrom="column">
                  <wp:posOffset>657195</wp:posOffset>
                </wp:positionH>
                <wp:positionV relativeFrom="paragraph">
                  <wp:posOffset>2522471</wp:posOffset>
                </wp:positionV>
                <wp:extent cx="1035170" cy="553253"/>
                <wp:effectExtent l="19050" t="0" r="12700" b="37465"/>
                <wp:wrapNone/>
                <wp:docPr id="192" name="肘形接點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0" cy="553253"/>
                        </a:xfrm>
                        <a:prstGeom prst="bentConnector3">
                          <a:avLst>
                            <a:gd name="adj1" fmla="val -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70E1E" id="肘形接點 192" o:spid="_x0000_s1026" type="#_x0000_t34" style="position:absolute;margin-left:51.75pt;margin-top:198.6pt;width:81.5pt;height:43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" adj="-1" strokecolor="#3b231b [3044]"/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105BB446" wp14:editId="321427A5">
                <wp:simplePos x="0" y="0"/>
                <wp:positionH relativeFrom="margin">
                  <wp:posOffset>1840570</wp:posOffset>
                </wp:positionH>
                <wp:positionV relativeFrom="paragraph">
                  <wp:posOffset>3836670</wp:posOffset>
                </wp:positionV>
                <wp:extent cx="1892300" cy="1404620"/>
                <wp:effectExtent l="0" t="0" r="12700" b="12065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F469F" w14:textId="5D48F4C1" w:rsidR="007F127F" w:rsidRPr="00DB72F9" w:rsidRDefault="007F127F" w:rsidP="00FD1050">
                            <w:pPr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傳送是否</w:t>
                            </w:r>
                            <w:r w:rsidRPr="00DB72F9">
                              <w:rPr>
                                <w:sz w:val="24"/>
                                <w:lang w:eastAsia="zh-TW"/>
                              </w:rPr>
                              <w:t>為安全車牌代</w:t>
                            </w:r>
                            <w:r w:rsidRPr="00DB72F9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5BB446" id="_x0000_s1059" type="#_x0000_t202" style="position:absolute;margin-left:144.95pt;margin-top:302.1pt;width:149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">
                <v:textbox style="mso-fit-shape-to-text:t">
                  <w:txbxContent>
                    <w:p w14:paraId="236F469F" w14:textId="5D48F4C1" w:rsidR="007F127F" w:rsidRPr="00DB72F9" w:rsidRDefault="007F127F" w:rsidP="00FD1050">
                      <w:pPr>
                        <w:jc w:val="center"/>
                        <w:rPr>
                          <w:sz w:val="24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4"/>
                          <w:lang w:eastAsia="zh-TW"/>
                        </w:rPr>
                        <w:t>傳送是否</w:t>
                      </w:r>
                      <w:r w:rsidRPr="00DB72F9">
                        <w:rPr>
                          <w:sz w:val="24"/>
                          <w:lang w:eastAsia="zh-TW"/>
                        </w:rPr>
                        <w:t>為安全車牌代</w:t>
                      </w:r>
                      <w:r w:rsidRPr="00DB72F9">
                        <w:rPr>
                          <w:rFonts w:hint="eastAsia"/>
                          <w:sz w:val="24"/>
                          <w:lang w:eastAsia="zh-TW"/>
                        </w:rPr>
                        <w:t>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BCA87AC" wp14:editId="26508563">
                <wp:simplePos x="0" y="0"/>
                <wp:positionH relativeFrom="column">
                  <wp:posOffset>2784638</wp:posOffset>
                </wp:positionH>
                <wp:positionV relativeFrom="paragraph">
                  <wp:posOffset>3528222</wp:posOffset>
                </wp:positionV>
                <wp:extent cx="0" cy="1146810"/>
                <wp:effectExtent l="76200" t="0" r="57150" b="53340"/>
                <wp:wrapNone/>
                <wp:docPr id="205" name="直線單箭頭接點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6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22830" id="直線單箭頭接點 205" o:spid="_x0000_s1026" type="#_x0000_t32" style="position:absolute;margin-left:219.25pt;margin-top:277.8pt;width:0;height:90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" strokecolor="#3b231b [3044]">
                <v:stroke endarrow="block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946DEEE" wp14:editId="4C2E5B32">
                <wp:simplePos x="0" y="0"/>
                <wp:positionH relativeFrom="margin">
                  <wp:posOffset>2700655</wp:posOffset>
                </wp:positionH>
                <wp:positionV relativeFrom="paragraph">
                  <wp:posOffset>4770814</wp:posOffset>
                </wp:positionV>
                <wp:extent cx="187325" cy="154940"/>
                <wp:effectExtent l="0" t="0" r="22225" b="16510"/>
                <wp:wrapNone/>
                <wp:docPr id="198" name="流程圖: 接點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" cy="15494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C6A6E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198" o:spid="_x0000_s1026" type="#_x0000_t120" style="position:absolute;margin-left:212.65pt;margin-top:375.65pt;width:14.75pt;height:12.2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" filled="f" strokecolor="#1f120e [1604]" strokeweight="2pt">
                <w10:wrap anchorx="margin"/>
              </v:shape>
            </w:pict>
          </mc:Fallback>
        </mc:AlternateContent>
      </w:r>
      <w:r w:rsidR="00874357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C242EB7" wp14:editId="515A71B7">
                <wp:simplePos x="0" y="0"/>
                <wp:positionH relativeFrom="column">
                  <wp:posOffset>2763484</wp:posOffset>
                </wp:positionH>
                <wp:positionV relativeFrom="paragraph">
                  <wp:posOffset>167077</wp:posOffset>
                </wp:positionV>
                <wp:extent cx="0" cy="353683"/>
                <wp:effectExtent l="76200" t="0" r="76200" b="6604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3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19BB53" id="直線單箭頭接點 49" o:spid="_x0000_s1026" type="#_x0000_t32" style="position:absolute;margin-left:217.6pt;margin-top:13.15pt;width:0;height:27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" strokecolor="#3b231b [3044]">
                <v:stroke endarrow="block"/>
              </v:shape>
            </w:pict>
          </mc:Fallback>
        </mc:AlternateContent>
      </w:r>
      <w:r w:rsidR="00874357"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br w:type="page"/>
      </w:r>
      <w:r w:rsidR="00575986" w:rsidRPr="002F00EF">
        <w:rPr>
          <w:rFonts w:asciiTheme="minorEastAsia" w:hAnsiTheme="minorEastAsia" w:hint="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  <w:lastRenderedPageBreak/>
        <w:t>實驗步驟</w:t>
      </w:r>
    </w:p>
    <w:p w14:paraId="46A04C53" w14:textId="22B68BF9" w:rsidR="006E65BF" w:rsidRPr="002F00EF" w:rsidRDefault="00B713CD" w:rsidP="006E65BF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首先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我們必須先訓練好我們所想辨識的物件，如我們是辨識「機車」、「小客車」、「車牌」</w:t>
      </w:r>
      <w:r w:rsidR="00A556EE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，所以需要訓練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所需要辨識的權重檔案，因為YOLO能接受的檔案為YOLO格式，並不方便直接編輯使用所以我們利用</w:t>
      </w:r>
      <w:proofErr w:type="spellStart"/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L</w:t>
      </w:r>
      <w:r w:rsidR="001D4AE9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abelimg</w:t>
      </w:r>
      <w:proofErr w:type="spellEnd"/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程式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(圖一)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框選標記物件成XML，再利用轉譯程式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(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make_main_txt.py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)成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YOLO檔案。</w:t>
      </w:r>
    </w:p>
    <w:p w14:paraId="600A4EA0" w14:textId="187EAC58" w:rsidR="00B713CD" w:rsidRPr="002F00EF" w:rsidRDefault="006E65BF" w:rsidP="006E65BF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0006CF90" wp14:editId="08B074B8">
                <wp:simplePos x="0" y="0"/>
                <wp:positionH relativeFrom="margin">
                  <wp:posOffset>5398135</wp:posOffset>
                </wp:positionH>
                <wp:positionV relativeFrom="paragraph">
                  <wp:posOffset>1454018</wp:posOffset>
                </wp:positionV>
                <wp:extent cx="519380" cy="380035"/>
                <wp:effectExtent l="0" t="0" r="0" b="1270"/>
                <wp:wrapNone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EC6BE" w14:textId="330A351D" w:rsidR="007F127F" w:rsidRDefault="007F127F" w:rsidP="00C46DAE">
                            <w:r>
                              <w:rPr>
                                <w:rFonts w:hint="eastAsia"/>
                                <w:lang w:eastAsia="zh-TW"/>
                              </w:rPr>
                              <w:t>圖二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6CF90" id="_x0000_s1060" type="#_x0000_t202" style="position:absolute;margin-left:425.05pt;margin-top:114.5pt;width:40.9pt;height:29.9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" filled="f" stroked="f">
                <v:textbox>
                  <w:txbxContent>
                    <w:p w14:paraId="68CEC6BE" w14:textId="330A351D" w:rsidR="007F127F" w:rsidRDefault="007F127F" w:rsidP="00C46DAE">
                      <w:r>
                        <w:rPr>
                          <w:rFonts w:hint="eastAsia"/>
                          <w:lang w:eastAsia="zh-TW"/>
                        </w:rPr>
                        <w:t>圖二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A35424E" wp14:editId="49E003E0">
                <wp:simplePos x="0" y="0"/>
                <wp:positionH relativeFrom="margin">
                  <wp:posOffset>2916241</wp:posOffset>
                </wp:positionH>
                <wp:positionV relativeFrom="paragraph">
                  <wp:posOffset>1478659</wp:posOffset>
                </wp:positionV>
                <wp:extent cx="519380" cy="380035"/>
                <wp:effectExtent l="0" t="0" r="0" b="127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20CC0" w14:textId="41719F14" w:rsidR="007F127F" w:rsidRDefault="007F127F">
                            <w:r>
                              <w:rPr>
                                <w:rFonts w:hint="eastAsia"/>
                                <w:lang w:eastAsia="zh-TW"/>
                              </w:rPr>
                              <w:t>圖一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424E" id="_x0000_s1061" type="#_x0000_t202" style="position:absolute;margin-left:229.65pt;margin-top:116.45pt;width:40.9pt;height:29.9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" filled="f" stroked="f">
                <v:textbox>
                  <w:txbxContent>
                    <w:p w14:paraId="2E020CC0" w14:textId="41719F14" w:rsidR="007F127F" w:rsidRDefault="007F127F">
                      <w:r>
                        <w:rPr>
                          <w:rFonts w:hint="eastAsia"/>
                          <w:lang w:eastAsia="zh-TW"/>
                        </w:rPr>
                        <w:t>圖一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anchor distT="0" distB="0" distL="114300" distR="114300" simplePos="0" relativeHeight="251763712" behindDoc="0" locked="0" layoutInCell="1" allowOverlap="1" wp14:anchorId="46B617E0" wp14:editId="04FB8B26">
            <wp:simplePos x="0" y="0"/>
            <wp:positionH relativeFrom="margin">
              <wp:align>right</wp:align>
            </wp:positionH>
            <wp:positionV relativeFrom="paragraph">
              <wp:posOffset>670997</wp:posOffset>
            </wp:positionV>
            <wp:extent cx="2151126" cy="1075563"/>
            <wp:effectExtent l="0" t="0" r="1905" b="0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nacond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126" cy="1075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9AC"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07D462D4" wp14:editId="7F94B948">
            <wp:extent cx="2930732" cy="1768018"/>
            <wp:effectExtent l="0" t="0" r="317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e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17" cy="178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0AC2" w14:textId="06426BD7" w:rsidR="000509AC" w:rsidRPr="002F00EF" w:rsidRDefault="00C46DAE" w:rsidP="000509AC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2E80BA5" wp14:editId="55BED5F9">
                <wp:simplePos x="0" y="0"/>
                <wp:positionH relativeFrom="rightMargin">
                  <wp:posOffset>-431597</wp:posOffset>
                </wp:positionH>
                <wp:positionV relativeFrom="paragraph">
                  <wp:posOffset>754660</wp:posOffset>
                </wp:positionV>
                <wp:extent cx="519380" cy="372415"/>
                <wp:effectExtent l="0" t="0" r="0" b="0"/>
                <wp:wrapNone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4408C" w14:textId="058EF6F9" w:rsidR="007F127F" w:rsidRDefault="007F127F" w:rsidP="000509AC">
                            <w:r>
                              <w:rPr>
                                <w:rFonts w:hint="eastAsia"/>
                                <w:lang w:eastAsia="zh-TW"/>
                              </w:rPr>
                              <w:t>圖五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80BA5" id="_x0000_s1062" type="#_x0000_t202" style="position:absolute;margin-left:-34pt;margin-top:59.4pt;width:40.9pt;height:29.3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" filled="f" stroked="f">
                <v:textbox>
                  <w:txbxContent>
                    <w:p w14:paraId="00A4408C" w14:textId="058EF6F9" w:rsidR="007F127F" w:rsidRDefault="007F127F" w:rsidP="000509AC">
                      <w:r>
                        <w:rPr>
                          <w:rFonts w:hint="eastAsia"/>
                          <w:lang w:eastAsia="zh-TW"/>
                        </w:rPr>
                        <w:t>圖五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4292C0C4" wp14:editId="7C53B312">
                <wp:simplePos x="0" y="0"/>
                <wp:positionH relativeFrom="margin">
                  <wp:posOffset>1799540</wp:posOffset>
                </wp:positionH>
                <wp:positionV relativeFrom="paragraph">
                  <wp:posOffset>840816</wp:posOffset>
                </wp:positionV>
                <wp:extent cx="519380" cy="380035"/>
                <wp:effectExtent l="0" t="0" r="0" b="1270"/>
                <wp:wrapNone/>
                <wp:docPr id="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B1CA5" w14:textId="19C1B2D0" w:rsidR="007F127F" w:rsidRDefault="007F127F" w:rsidP="00C46DAE">
                            <w:r>
                              <w:rPr>
                                <w:rFonts w:hint="eastAsia"/>
                                <w:lang w:eastAsia="zh-TW"/>
                              </w:rPr>
                              <w:t>圖四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C0C4" id="_x0000_s1063" type="#_x0000_t202" style="position:absolute;margin-left:141.7pt;margin-top:66.2pt;width:40.9pt;height:29.9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" filled="f" stroked="f">
                <v:textbox>
                  <w:txbxContent>
                    <w:p w14:paraId="5A8B1CA5" w14:textId="19C1B2D0" w:rsidR="007F127F" w:rsidRDefault="007F127F" w:rsidP="00C46DAE">
                      <w:r>
                        <w:rPr>
                          <w:rFonts w:hint="eastAsia"/>
                          <w:lang w:eastAsia="zh-TW"/>
                        </w:rPr>
                        <w:t>圖四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D74D488" wp14:editId="43D8EB15">
                <wp:simplePos x="0" y="0"/>
                <wp:positionH relativeFrom="margin">
                  <wp:posOffset>445668</wp:posOffset>
                </wp:positionH>
                <wp:positionV relativeFrom="paragraph">
                  <wp:posOffset>862533</wp:posOffset>
                </wp:positionV>
                <wp:extent cx="519380" cy="380035"/>
                <wp:effectExtent l="0" t="0" r="0" b="1270"/>
                <wp:wrapNone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80264" w14:textId="6C33D11C" w:rsidR="007F127F" w:rsidRDefault="007F127F" w:rsidP="000509AC">
                            <w:r>
                              <w:rPr>
                                <w:rFonts w:hint="eastAsia"/>
                                <w:lang w:eastAsia="zh-TW"/>
                              </w:rPr>
                              <w:t>圖三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4D488" id="_x0000_s1064" type="#_x0000_t202" style="position:absolute;margin-left:35.1pt;margin-top:67.9pt;width:40.9pt;height:29.9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" filled="f" stroked="f">
                <v:textbox>
                  <w:txbxContent>
                    <w:p w14:paraId="07A80264" w14:textId="6C33D11C" w:rsidR="007F127F" w:rsidRDefault="007F127F" w:rsidP="000509AC">
                      <w:r>
                        <w:rPr>
                          <w:rFonts w:hint="eastAsia"/>
                          <w:lang w:eastAsia="zh-TW"/>
                        </w:rPr>
                        <w:t>圖三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</w:t>
      </w:r>
      <w:r w:rsidRPr="002F00EF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11EE8BC7" wp14:editId="077501DA">
            <wp:extent cx="2706624" cy="115034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eras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530" cy="11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     </w:t>
      </w:r>
      <w:r w:rsidRPr="002F00EF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4920883B" wp14:editId="001718E7">
            <wp:extent cx="1843431" cy="1084371"/>
            <wp:effectExtent l="0" t="0" r="4445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D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08" cy="109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  </w:t>
      </w:r>
    </w:p>
    <w:p w14:paraId="055AE4A1" w14:textId="28371074" w:rsidR="00BC6651" w:rsidRPr="002F00EF" w:rsidRDefault="001D4AE9" w:rsidP="001D4AE9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框選好照片，</w:t>
      </w:r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需使用裡面的分類程式(</w:t>
      </w:r>
      <w:r w:rsidR="006E65BF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voc_annotation.py</w:t>
      </w:r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)，將訓練</w:t>
      </w:r>
      <w:proofErr w:type="gramStart"/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檔</w:t>
      </w:r>
      <w:proofErr w:type="gramEnd"/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分為訓練集、驗證集、測試集，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在訓練前必須先滿足訓練環境，如Anaconda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(圖二)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、</w:t>
      </w:r>
      <w:proofErr w:type="spellStart"/>
      <w:r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TensorFlow</w:t>
      </w:r>
      <w:proofErr w:type="spellEnd"/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三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、</w:t>
      </w:r>
      <w:proofErr w:type="spellStart"/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Ker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as</w:t>
      </w:r>
      <w:proofErr w:type="spellEnd"/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四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等等程式，修正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train.py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訓練程式中的路徑及可開始訓練，為了增加訓練速度我們有使用NVIDAI 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GPU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用C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ODA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(圖五)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加速增加訓練速度。</w:t>
      </w:r>
    </w:p>
    <w:p w14:paraId="68819725" w14:textId="4C5DF228" w:rsidR="007F2A39" w:rsidRPr="002F00EF" w:rsidRDefault="00BC6651" w:rsidP="001D4AE9">
      <w:pPr>
        <w:rPr>
          <w:rFonts w:asciiTheme="minorEastAsia" w:hAnsiTheme="minor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訓練完成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後(trained_weights_final.h5</w:t>
      </w:r>
      <w:r w:rsidR="00B23820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，修正YOLO使用的權重路徑，即可開始測試訓練效果。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t>(可參考網站教學</w:t>
      </w:r>
      <w:r w:rsidR="007F127F">
        <w:fldChar w:fldCharType="begin"/>
      </w:r>
      <w:r w:rsidR="007F127F">
        <w:instrText xml:space="preserve"> HYPERLINK "https://reurl.cc/6gRy5M" </w:instrText>
      </w:r>
      <w:r w:rsidR="007F127F">
        <w:fldChar w:fldCharType="separate"/>
      </w:r>
      <w:r w:rsidR="007F2A39" w:rsidRPr="002F00EF">
        <w:rPr>
          <w:rStyle w:val="aff8"/>
          <w:rFonts w:asciiTheme="minorEastAsia" w:hAnsiTheme="minor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t>https://reurl.cc/6gRy5M</w:t>
      </w:r>
      <w:r w:rsidR="007F127F">
        <w:rPr>
          <w:rStyle w:val="aff8"/>
          <w:rFonts w:asciiTheme="minorEastAsia" w:hAnsiTheme="minor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fldChar w:fldCharType="end"/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t>)</w:t>
      </w:r>
    </w:p>
    <w:p w14:paraId="27EFE754" w14:textId="4CCF03FA" w:rsidR="007F2A39" w:rsidRPr="002F00EF" w:rsidRDefault="007F2A39" w:rsidP="001D4AE9">
      <w:pPr>
        <w:rPr>
          <w:rFonts w:asciiTheme="minorEastAsia" w:hAnsiTheme="minorEastAsia"/>
          <w:bCs/>
          <w:color w:val="auto"/>
          <w:spacing w:val="-1"/>
          <w:sz w:val="44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主程式寫在yolo.py含</w:t>
      </w:r>
      <w:proofErr w:type="spellStart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arduino</w:t>
      </w:r>
      <w:proofErr w:type="spellEnd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通訊</w:t>
      </w:r>
      <w:proofErr w:type="gramStart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阜</w:t>
      </w:r>
      <w:proofErr w:type="gramEnd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，若要直接實行，必須修改部分程式碼通訊</w:t>
      </w:r>
      <w:proofErr w:type="gramStart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阜</w:t>
      </w:r>
      <w:proofErr w:type="gramEnd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部分，也因訓練出的模型效果不同，需要修改一些參數在本書後面程式碼介紹會做詳細的解釋。</w:t>
      </w:r>
    </w:p>
    <w:p w14:paraId="1B063FE8" w14:textId="3A4B9DCD" w:rsidR="00B713CD" w:rsidRPr="002F00EF" w:rsidRDefault="000509AC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開始編輯程式</w:t>
      </w:r>
      <w:r w:rsidR="007F2A3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，達到想要的成果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01F1A4AF" w14:textId="77777777" w:rsidR="006E65BF" w:rsidRPr="002F00EF" w:rsidRDefault="006E65BF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36E56794" w14:textId="09F83D41" w:rsidR="00575986" w:rsidRPr="002F00EF" w:rsidRDefault="00575986" w:rsidP="00575986">
      <w:pPr>
        <w:pStyle w:val="affa"/>
        <w:numPr>
          <w:ilvl w:val="0"/>
          <w:numId w:val="26"/>
        </w:numPr>
        <w:ind w:leftChars="0"/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21" w:name="_Toc28268328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>硬體製作:</w:t>
      </w:r>
      <w:bookmarkEnd w:id="21"/>
    </w:p>
    <w:p w14:paraId="67F18759" w14:textId="5075C1ED" w:rsidR="000B094C" w:rsidRPr="002F00EF" w:rsidRDefault="000B094C" w:rsidP="00E10813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停車場控制本篇選用Arduino ESP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-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8266 </w:t>
      </w:r>
      <w:proofErr w:type="spellStart"/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Deving</w:t>
      </w:r>
      <w:proofErr w:type="spellEnd"/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 </w:t>
      </w:r>
    </w:p>
    <w:p w14:paraId="509D741E" w14:textId="51B99670" w:rsidR="000B094C" w:rsidRPr="002F00EF" w:rsidRDefault="000B094C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控制伺服馬達開關停車場閘門，B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utton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感應車體進入與離開，使用三種不同的發光二極體LED做停車場指示燈。</w:t>
      </w:r>
    </w:p>
    <w:p w14:paraId="5DC8893E" w14:textId="016DA4C7" w:rsidR="00575986" w:rsidRPr="002F00EF" w:rsidRDefault="00575986" w:rsidP="00575986">
      <w:pPr>
        <w:pStyle w:val="affa"/>
        <w:numPr>
          <w:ilvl w:val="0"/>
          <w:numId w:val="26"/>
        </w:numPr>
        <w:ind w:leftChars="0"/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22" w:name="_Toc28268329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軟體撰寫:</w:t>
      </w:r>
      <w:bookmarkEnd w:id="22"/>
    </w:p>
    <w:p w14:paraId="6DF1678C" w14:textId="16DAD3D5" w:rsidR="00344160" w:rsidRPr="002F00EF" w:rsidRDefault="00344160" w:rsidP="00344160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修改訓練類別class (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voc_annotation.</w:t>
      </w:r>
      <w:proofErr w:type="gramStart"/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py</w:t>
      </w:r>
      <w:proofErr w:type="gramEnd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)</w:t>
      </w:r>
    </w:p>
    <w:p w14:paraId="029E9652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import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proofErr w:type="spellStart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xml.etree.ElementTree</w:t>
      </w:r>
      <w:proofErr w:type="spellEnd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as ET  </w:t>
      </w:r>
    </w:p>
    <w:p w14:paraId="18F97E44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from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proofErr w:type="spellStart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os</w:t>
      </w:r>
      <w:proofErr w:type="spellEnd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r w:rsidRPr="002F00EF">
        <w:rPr>
          <w:rFonts w:ascii="Consolas" w:eastAsia="新細明體" w:hAnsi="Consolas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import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proofErr w:type="spellStart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getcwd</w:t>
      </w:r>
      <w:proofErr w:type="spellEnd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366DAC35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28742BE5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sets=[('2007', 'train'), ('2007', '</w:t>
      </w:r>
      <w:proofErr w:type="spellStart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val</w:t>
      </w:r>
      <w:proofErr w:type="spellEnd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'), ('2007', 'test')]  </w:t>
      </w:r>
    </w:p>
    <w:p w14:paraId="0BC4C457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16ACF069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classes = ["</w:t>
      </w:r>
      <w:proofErr w:type="spellStart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car_card</w:t>
      </w:r>
      <w:proofErr w:type="spellEnd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", "car", "moto"]  </w:t>
      </w:r>
    </w:p>
    <w:p w14:paraId="315D396E" w14:textId="7DDA81C6" w:rsidR="00EE259E" w:rsidRPr="002F00EF" w:rsidRDefault="00EE259E" w:rsidP="00344160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以及</w:t>
      </w:r>
      <w:proofErr w:type="spellStart"/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model_data</w:t>
      </w:r>
      <w:proofErr w:type="spellEnd"/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\my_class.txt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同訓練</w:t>
      </w:r>
      <w:proofErr w:type="gramStart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檔</w:t>
      </w:r>
      <w:proofErr w:type="gramEnd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物件class</w:t>
      </w:r>
    </w:p>
    <w:p w14:paraId="3C687236" w14:textId="2B4AD243" w:rsidR="00E83FDD" w:rsidRPr="002F00EF" w:rsidRDefault="00E83FDD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載入我們需要函數</w:t>
      </w:r>
      <w:r w:rsidR="00EE259E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庫</w:t>
      </w:r>
    </w:p>
    <w:p w14:paraId="713E8091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csv #載入csv模組  </w:t>
      </w:r>
    </w:p>
    <w:p w14:paraId="05D73CAE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pytesseract</w:t>
      </w:r>
      <w:proofErr w:type="spellEnd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# 載入</w:t>
      </w:r>
      <w:proofErr w:type="spellStart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ocr</w:t>
      </w:r>
      <w:proofErr w:type="spellEnd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模組  </w:t>
      </w:r>
    </w:p>
    <w:p w14:paraId="2D3F9862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from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PIL </w:t>
      </w: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Image #載入image 的 </w:t>
      </w:r>
      <w:proofErr w:type="spellStart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pil</w:t>
      </w:r>
      <w:proofErr w:type="spellEnd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含數  </w:t>
      </w:r>
    </w:p>
    <w:p w14:paraId="7BC5B1C7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cv2 # 載入</w:t>
      </w:r>
      <w:proofErr w:type="spellStart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opencv</w:t>
      </w:r>
      <w:proofErr w:type="spellEnd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 </w:t>
      </w:r>
    </w:p>
    <w:p w14:paraId="6A4218C0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serial # 載入 通訊</w:t>
      </w:r>
      <w:proofErr w:type="spellStart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arduino</w:t>
      </w:r>
      <w:proofErr w:type="spellEnd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模型  </w:t>
      </w:r>
    </w:p>
    <w:p w14:paraId="04BC6887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16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numpy</w:t>
      </w:r>
      <w:proofErr w:type="spellEnd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as np # 載入可協助資料處理幫助圖片解析 </w:t>
      </w:r>
      <w:r w:rsidRPr="0014479A">
        <w:rPr>
          <w:rFonts w:asciiTheme="majorEastAsia" w:eastAsiaTheme="majorEastAsia" w:hAnsiTheme="majorEastAsia" w:cs="Consolas"/>
          <w:color w:val="auto"/>
          <w:sz w:val="16"/>
          <w:szCs w:val="18"/>
          <w:bdr w:val="none" w:sz="0" w:space="0" w:color="auto" w:frame="1"/>
          <w:lang w:eastAsia="zh-TW"/>
        </w:rPr>
        <w:t> </w:t>
      </w:r>
    </w:p>
    <w:p w14:paraId="52DFDA8D" w14:textId="5E654B31" w:rsidR="00E83FDD" w:rsidRPr="002F00EF" w:rsidRDefault="00E83FDD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將我們在過程中所會用到的全域變數先將其設定</w:t>
      </w:r>
    </w:p>
    <w:p w14:paraId="614D9723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COM_PORT = 'COM3'    # 指定通訊埠名稱  </w:t>
      </w:r>
    </w:p>
    <w:p w14:paraId="78AC072F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BAUD_RATES = 115200    # 設定傳輸速率  </w:t>
      </w:r>
    </w:p>
    <w:p w14:paraId="7A9C7E5F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proofErr w:type="spellStart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ser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serial.Serial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(COM_PORT, BAUD_RATES)   # 初始化序列通訊埠  </w:t>
      </w:r>
    </w:p>
    <w:p w14:paraId="60A8FCB8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proofErr w:type="spellStart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label_test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 = [] #做為車種存取  </w:t>
      </w:r>
    </w:p>
    <w:p w14:paraId="4DF40293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proofErr w:type="spellStart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Safenumber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=["MPT3983","165BFE","BDC0771","2251WJ"] # 安全車牌設立  </w:t>
      </w:r>
    </w:p>
    <w:p w14:paraId="6F028E02" w14:textId="0A368B49" w:rsidR="00E83FDD" w:rsidRPr="0014479A" w:rsidRDefault="00E83FDD" w:rsidP="00E10813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code = "" # 做為資料處理  </w:t>
      </w:r>
    </w:p>
    <w:p w14:paraId="51030853" w14:textId="21F166DA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我將部分程式打包成模塊，就先由模塊介紹</w:t>
      </w:r>
    </w:p>
    <w:p w14:paraId="450386AC" w14:textId="34BC6709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D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ef 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test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是做yolo辨識 並 分割車牌圖片</w:t>
      </w:r>
    </w:p>
    <w:p w14:paraId="1B4D108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proofErr w:type="spellStart"/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def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test_new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():  </w:t>
      </w:r>
    </w:p>
    <w:p w14:paraId="767FCA8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try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1F88B14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image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Image.open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(path_0)    # 載入路徑圖片  </w:t>
      </w:r>
    </w:p>
    <w:p w14:paraId="5A0682F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except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46DABC6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gramStart"/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proofErr w:type="gram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'Open Error! Try again!')  </w:t>
      </w:r>
    </w:p>
    <w:p w14:paraId="5079CB1A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6B71739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r_image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yolo.detect_image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(image) # 使用yolo辨識路徑圖片  </w:t>
      </w:r>
    </w:p>
    <w:p w14:paraId="7A6B7AA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84E72E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r_image.show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() # 顯示圖片  </w:t>
      </w:r>
    </w:p>
    <w:p w14:paraId="449ACDFA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01DCC34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yolo.close_session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()  </w:t>
      </w:r>
    </w:p>
    <w:p w14:paraId="0D3CD51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1C67ED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6FDA9A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b = [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v.split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(' ')[0]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v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label_test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] # 解析label文字串  </w:t>
      </w:r>
    </w:p>
    <w:p w14:paraId="2C628AB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b = [''.join(b)]  </w:t>
      </w:r>
    </w:p>
    <w:p w14:paraId="5B71666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8724CE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car1 = "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carc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"    </w:t>
      </w:r>
    </w:p>
    <w:p w14:paraId="43FDA27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moto1 = "moto"  </w:t>
      </w:r>
    </w:p>
    <w:p w14:paraId="744FB4C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dcar1 = "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dcar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"   </w:t>
      </w:r>
    </w:p>
    <w:p w14:paraId="30D743E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D5500C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b:  </w:t>
      </w:r>
    </w:p>
    <w:p w14:paraId="510CE3C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[0:4]  == moto1 :  </w:t>
      </w:r>
    </w:p>
    <w:p w14:paraId="768A6C2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("車種:機車")  </w:t>
      </w:r>
    </w:p>
    <w:p w14:paraId="37641CD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6B32393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[-0:-4] == moto1 :  </w:t>
      </w:r>
    </w:p>
    <w:p w14:paraId="71686C1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("車種:機車")  </w:t>
      </w:r>
    </w:p>
    <w:p w14:paraId="4E08405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D9A3A0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[0:4] == car1 :  </w:t>
      </w:r>
    </w:p>
    <w:p w14:paraId="10B0FD4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("車種:小客車")  </w:t>
      </w:r>
    </w:p>
    <w:p w14:paraId="70F070DD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[-0:-4] == dcar1 :  </w:t>
      </w:r>
    </w:p>
    <w:p w14:paraId="5326CEB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('車種:小客車')  </w:t>
      </w:r>
    </w:p>
    <w:p w14:paraId="12D502D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10DAF36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pass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AB9B06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</w:t>
      </w:r>
    </w:p>
    <w:p w14:paraId="00B2544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5457622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讀取先前存取的座標路徑   </w:t>
      </w:r>
    </w:p>
    <w:p w14:paraId="375E88B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with open("car_test_1.csv",'r',encoding='UTF-8') as cartest_open:  #newline='' 是為了讓換行更可以被解析  </w:t>
      </w:r>
    </w:p>
    <w:p w14:paraId="40B0433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rows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csv.reader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cartest_open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450EF07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</w:t>
      </w:r>
    </w:p>
    <w:p w14:paraId="692CDA0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row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rows:  </w:t>
      </w:r>
    </w:p>
    <w:p w14:paraId="78B4361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  </w:t>
      </w:r>
    </w:p>
    <w:p w14:paraId="348C3FD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row_test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row[0]  </w:t>
      </w:r>
    </w:p>
    <w:p w14:paraId="0379DE2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x,y,w,h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座標分別為 row[1-4] 以下做為解析列表  </w:t>
      </w:r>
    </w:p>
    <w:p w14:paraId="754CE0E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OK_X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(row[1]) -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215CCA1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OK_y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(row[2]) -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7FC2D6C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OK_w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(row[3]) +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70B5C5F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OK_h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(row[4]) +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0878676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E22B53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path_1 = cv2.imread("fps.jpg")  </w:t>
      </w:r>
    </w:p>
    <w:p w14:paraId="648E51D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切割row列表所提供的座標  </w:t>
      </w:r>
    </w:p>
    <w:p w14:paraId="42E7CAE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ok_image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path_1[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OK_y:OK_h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OK_X:OK_w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]  </w:t>
      </w:r>
    </w:p>
    <w:p w14:paraId="515EDEA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cv2.imwrite("rgb_card.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png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",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ok_image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3F914A85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以下是存一張二值圖 稍後可以做程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ocr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辨識  </w:t>
      </w:r>
    </w:p>
    <w:p w14:paraId="43E4A895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Gray_ok_image = cv2.cvtColor(ok_image,cv2.COLOR_BGR2GRAY) #讀取鏡頭畫面並灰化  </w:t>
      </w:r>
    </w:p>
    <w:p w14:paraId="362434E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60EFE9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ret,thresh_car_card = cv2.threshold(Gray_ok_image,100,255,cv2.THRESH_BINARY) #車牌切割後　二值化  </w:t>
      </w:r>
    </w:p>
    <w:p w14:paraId="28493A2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C47A69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cv2.imwrite('car_card.png',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thresh_car_card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)   #輸出切割後車牌  </w:t>
      </w:r>
    </w:p>
    <w:p w14:paraId="03CF5F0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457C62E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cap.release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()  </w:t>
      </w:r>
    </w:p>
    <w:p w14:paraId="61DCC2F3" w14:textId="77777777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7C632A0C" w14:textId="506ED4C1" w:rsidR="0035272B" w:rsidRPr="002F00EF" w:rsidRDefault="0035272B" w:rsidP="00EE259E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6E4DEC8" w14:textId="0A0EB4BC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71385168" w14:textId="40FB0F75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因為</w:t>
      </w:r>
      <w:r w:rsidR="00EA7D8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我們所訓練出的物件辨識只</w:t>
      </w:r>
      <w:proofErr w:type="gramStart"/>
      <w:r w:rsidR="00EA7D8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能抓致大概</w:t>
      </w:r>
      <w:proofErr w:type="gramEnd"/>
      <w:r w:rsidR="00EA7D8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位子其標示不夠精</w:t>
      </w:r>
      <w:proofErr w:type="gramStart"/>
      <w:r w:rsidR="00EA7D8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準</w:t>
      </w:r>
      <w:proofErr w:type="gramEnd"/>
      <w:r w:rsidR="00EA7D8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，所以我們需要掛一個濾波器，做法就像傳統的車牌辨識。</w:t>
      </w:r>
    </w:p>
    <w:p w14:paraId="3133B0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proofErr w:type="spellStart"/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detect(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):  </w:t>
      </w:r>
    </w:p>
    <w:p w14:paraId="26F409E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gray = cv2.cvtColor(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cv2.COLOR_BGR2GRAY)  </w:t>
      </w:r>
    </w:p>
    <w:p w14:paraId="7B2CC03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高斯平滑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ED66A3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gaussian = cv2.GaussianBlur(gray, (3, 3), 0, 0, cv2.BORDER_DEFAULT)  </w:t>
      </w:r>
    </w:p>
    <w:p w14:paraId="02B5022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中值濾波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520E4C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median = cv2.medianBlur(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gaussian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5)  </w:t>
      </w:r>
    </w:p>
    <w:p w14:paraId="09F609E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Sobel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算子，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方向求梯度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EE7B345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sobel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cv2.Sobel(median, cv2.CV_8U, 1, 0,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ksize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3)  </w:t>
      </w:r>
    </w:p>
    <w:p w14:paraId="59D546A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二值化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604D77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ret, binary = cv2.threshold(sobel, 140, 255, cv2.THRESH_BINARY)  </w:t>
      </w:r>
    </w:p>
    <w:p w14:paraId="62CB367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膨脹和侵蝕操作的核函数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8F64B1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element1 = cv2.getStructuringElement(cv2.MORPH_RECT, (9, 1))  </w:t>
      </w:r>
    </w:p>
    <w:p w14:paraId="0BAB06C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element2 = cv2.getStructuringElement(cv2.MORPH_RECT, (7, 6))  </w:t>
      </w:r>
    </w:p>
    <w:p w14:paraId="3B30935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5191DC5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膨胀一次，讓輪廓突出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3BE6D4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dilation = cv2.dilate(binary, element2, iterations = 1)  </w:t>
      </w:r>
    </w:p>
    <w:p w14:paraId="1B73838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侵蝕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去除細節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988BA9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erosion = cv2.erode(dilation, element1, iterations = 1)  </w:t>
      </w:r>
    </w:p>
    <w:p w14:paraId="4D6BEF3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再次膨胀，凸顯輪廓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0C4736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dilation2 = cv2.dilate(erosion, element2,iterations = 1)  </w:t>
      </w:r>
    </w:p>
    <w:p w14:paraId="4B8B5A1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print(dilation2)  </w:t>
      </w:r>
    </w:p>
    <w:p w14:paraId="3C0CA00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cv2.imshow('dilation2',dilation2)  </w:t>
      </w:r>
    </w:p>
    <w:p w14:paraId="4B647E7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cv2.imwrite("dilation2.jpg",dilation2)  </w:t>
      </w:r>
    </w:p>
    <w:p w14:paraId="69557FF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cv2.waitKey(0)  </w:t>
      </w:r>
    </w:p>
    <w:p w14:paraId="101AF88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return dilation2  </w:t>
      </w:r>
    </w:p>
    <w:p w14:paraId="75BE208C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a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np.array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(dilation2)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通過矩陣讀取二質化圖片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9F38735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b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np.where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(a==255)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尋找白色像素點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E96C8E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9A63F2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test=[]   </w:t>
      </w:r>
    </w:p>
    <w:p w14:paraId="29D190F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test.append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(b)  </w:t>
      </w:r>
    </w:p>
    <w:p w14:paraId="67B3066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print(b)  </w:t>
      </w:r>
    </w:p>
    <w:p w14:paraId="5A08AF5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card_xy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=[]  </w:t>
      </w:r>
    </w:p>
    <w:p w14:paraId="1A3BC9B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test:  </w:t>
      </w:r>
    </w:p>
    <w:p w14:paraId="02B5556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i: #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尋找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dilation2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最大最小白色像素點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9A42E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x_= min(a)  </w:t>
      </w:r>
    </w:p>
    <w:p w14:paraId="1605AD1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y_= min(a)  </w:t>
      </w:r>
    </w:p>
    <w:p w14:paraId="72CEA1B7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w_= max(a)  </w:t>
      </w:r>
    </w:p>
    <w:p w14:paraId="7C1EF067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h_= max(a)  </w:t>
      </w:r>
    </w:p>
    <w:p w14:paraId="49F9ACA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A6192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card_xy.append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(x_)  </w:t>
      </w:r>
    </w:p>
    <w:p w14:paraId="5C2B1C8F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card_xy.append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(y_)  </w:t>
      </w:r>
    </w:p>
    <w:p w14:paraId="7CF37EE0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card_xy.append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(w_)  </w:t>
      </w:r>
    </w:p>
    <w:p w14:paraId="24574AE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card_xy.append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(h_)  </w:t>
      </w:r>
    </w:p>
    <w:p w14:paraId="43E1D07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下面這行是切出非空白區域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9066C4C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img_test = img[card_xy[0]:card_xy[2],card_xy[4]:card_xy[6]]   </w:t>
      </w:r>
    </w:p>
    <w:p w14:paraId="167573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2C9CD9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gray_img_test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cv2.cvtColor(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img_test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cv2.COLOR_BGR2GRAY)  </w:t>
      </w:r>
    </w:p>
    <w:p w14:paraId="02E03C9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cv2.imwrite("img_test.jpg",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gray_img_test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7A8CC71A" w14:textId="0E6E6298" w:rsidR="00EA7D89" w:rsidRPr="0014479A" w:rsidRDefault="003C380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切出較好的車牌後，就可以進行OCR辨識了，我們使用比較簡易的OCR軟體</w:t>
      </w:r>
      <w:r w:rsidRPr="0014479A">
        <w:rPr>
          <w:rFonts w:asciiTheme="majorEastAsia" w:eastAsiaTheme="majorEastAsia" w:hAnsiTheme="maj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(</w:t>
      </w:r>
      <w:r w:rsidRPr="0014479A"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Tesseract-</w:t>
      </w:r>
      <w:r w:rsidRPr="0014479A">
        <w:rPr>
          <w:rFonts w:asciiTheme="minorEastAsia" w:hAnsiTheme="minorEastAsia"/>
          <w:bCs/>
          <w:color w:val="auto"/>
          <w:spacing w:val="-1"/>
          <w:sz w:val="24"/>
          <w:szCs w:val="24"/>
          <w:lang w:eastAsia="zh-TW"/>
        </w:rPr>
        <w:t>OCR</w:t>
      </w: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)，引用OCR套件使用OCR辨識。</w:t>
      </w:r>
    </w:p>
    <w:p w14:paraId="2A9DB685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proofErr w:type="spellStart"/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def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OCR_test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Image_card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):  </w:t>
      </w:r>
    </w:p>
    <w:p w14:paraId="7F6FCCE7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pytesseract.pytesseract.tesseract_cmd = 'C:\Program Files (x86)\Tesseract-OCR/tesseract.exe'  </w:t>
      </w:r>
    </w:p>
    <w:p w14:paraId="5A34DD6C" w14:textId="7BC71C61" w:rsidR="003C3802" w:rsidRPr="0014479A" w:rsidRDefault="003C3802" w:rsidP="00950CD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91F628F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Aimage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cv2.imread(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Image_card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0414D820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code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pytesseract.image_to_string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Aimage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2EB404BD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car_card_number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pytesseract.image_to_string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Aimage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4B269A9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3050A6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code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code.replace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(" ","");  </w:t>
      </w:r>
    </w:p>
    <w:p w14:paraId="136C640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code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code.replace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("-","");  </w:t>
      </w:r>
    </w:p>
    <w:p w14:paraId="40459E15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return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code </w:t>
      </w:r>
    </w:p>
    <w:p w14:paraId="3BC92913" w14:textId="325C876C" w:rsidR="003C3802" w:rsidRPr="0014479A" w:rsidRDefault="003C380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2C407A3" w14:textId="0126320B" w:rsidR="003C3802" w:rsidRPr="0014479A" w:rsidRDefault="006D1BA7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上面介紹完包裝過後的模塊，以下是我們程式主體。</w:t>
      </w:r>
    </w:p>
    <w:p w14:paraId="315A8280" w14:textId="4E348AB3" w:rsidR="00012AA2" w:rsidRPr="0014479A" w:rsidRDefault="00012AA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此外我們有額外做個比對，做為相互比對提高成功率，但因時間不足做好模板所以功能並不齊全，餘力</w:t>
      </w:r>
      <w:proofErr w:type="gramStart"/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寫至切出</w:t>
      </w:r>
      <w:proofErr w:type="gramEnd"/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車牌並自母切割。</w:t>
      </w:r>
    </w:p>
    <w:p w14:paraId="0909B55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proofErr w:type="spellStart"/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segmentation(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card_segmentation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):  </w:t>
      </w:r>
    </w:p>
    <w:p w14:paraId="547E163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1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、讀取圖像，把圖向轉為灰階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427B08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cv2.imread(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card_segmentation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讀取圖片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ACBFE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img_gray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cv2.cvtColor(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cv2.COLOR_BGR2GRAY)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灰階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B4AE0F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cv2.imshow('gray',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img_gray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顯示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2A5AB6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cv2.waitKey(0)  </w:t>
      </w:r>
    </w:p>
    <w:p w14:paraId="08ADF52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4A18A8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2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、將灰階圖二值化，阈值是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100  </w:t>
      </w:r>
    </w:p>
    <w:p w14:paraId="144BC52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img_gray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9D6D21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cv2.threshold(img_gray, 100, 255, cv2.THRESH_BINARY_INV, img_thre)  </w:t>
      </w:r>
    </w:p>
    <w:p w14:paraId="0146984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cv2.imshow('threshold',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0C4D4A3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cv2.waitKey(0)  </w:t>
      </w:r>
    </w:p>
    <w:p w14:paraId="0C24F913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01740BC3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3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、保存黑白圖片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BF3D5F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cv2.imwrite('thre_res.png',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346588E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6417A1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4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、分割字符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8F536A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white = []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紀錄每一列的白色像素和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23E289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black = []  # ..........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黑色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.......  </w:t>
      </w:r>
    </w:p>
    <w:p w14:paraId="65A7073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height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img_thre.shape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[0]  </w:t>
      </w:r>
    </w:p>
    <w:p w14:paraId="53CD6A5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width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img_thre.shape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[1]  </w:t>
      </w:r>
    </w:p>
    <w:p w14:paraId="0A75EB9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white_max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0  </w:t>
      </w:r>
    </w:p>
    <w:p w14:paraId="68DAF09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black_max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0  </w:t>
      </w:r>
    </w:p>
    <w:p w14:paraId="324CC5A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計算每一列的黑白色像素和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64811C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range(width):  </w:t>
      </w:r>
    </w:p>
    <w:p w14:paraId="55DEE54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s = 0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這一列白色總数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30E6A1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    t = 0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這一列黑色總数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B0824D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j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range(height):  </w:t>
      </w:r>
    </w:p>
    <w:p w14:paraId="427ACA1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[j][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 == 255:  </w:t>
      </w:r>
    </w:p>
    <w:p w14:paraId="7BA88B3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s += 1  </w:t>
      </w:r>
    </w:p>
    <w:p w14:paraId="0BF2485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[j][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 == 0:  </w:t>
      </w:r>
    </w:p>
    <w:p w14:paraId="68CD759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t += 1  </w:t>
      </w:r>
    </w:p>
    <w:p w14:paraId="2D24E8B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white_max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max(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white_max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s)  </w:t>
      </w:r>
    </w:p>
    <w:p w14:paraId="7C016E0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black_max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max(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black_max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t)  </w:t>
      </w:r>
    </w:p>
    <w:p w14:paraId="5DE7EF4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white.append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(s)  </w:t>
      </w:r>
    </w:p>
    <w:p w14:paraId="25D3F2C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black.append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(t)  </w:t>
      </w:r>
    </w:p>
    <w:p w14:paraId="4F1590A9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print(s)  </w:t>
      </w:r>
    </w:p>
    <w:p w14:paraId="095B917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print(t)  </w:t>
      </w:r>
    </w:p>
    <w:p w14:paraId="18E8558E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2426DB7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arg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False  # False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表示白底黑字；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True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表示黑底白字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BE248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black_max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&gt;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white_max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768BD64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arg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True  </w:t>
      </w:r>
    </w:p>
    <w:p w14:paraId="6DA9864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B91C3E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分割圖像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214B0C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find_end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(start_):  </w:t>
      </w:r>
    </w:p>
    <w:p w14:paraId="2ECFCAC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end_ = start_+1  </w:t>
      </w:r>
    </w:p>
    <w:p w14:paraId="74A2ABA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m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range(start_+1, width-1):  </w:t>
      </w:r>
    </w:p>
    <w:p w14:paraId="1FA0E9F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(black[m]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white[m]) &gt; (0.85 * black_max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0.85 * white_max):  # 0.95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這個参數可以調整，對應下面的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0.05 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總和為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1  </w:t>
      </w:r>
    </w:p>
    <w:p w14:paraId="7B3C3B3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end_ = m  </w:t>
      </w:r>
    </w:p>
    <w:p w14:paraId="50B967D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3D113BE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return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end_  </w:t>
      </w:r>
    </w:p>
    <w:p w14:paraId="36EF5729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6EF928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n = 1  </w:t>
      </w:r>
    </w:p>
    <w:p w14:paraId="7FD59F61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start = 1  </w:t>
      </w:r>
    </w:p>
    <w:p w14:paraId="415057F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end = 2  </w:t>
      </w:r>
    </w:p>
    <w:p w14:paraId="424C08E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while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n &lt; width-2:  </w:t>
      </w:r>
    </w:p>
    <w:p w14:paraId="79FD91A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n += 1  </w:t>
      </w:r>
    </w:p>
    <w:p w14:paraId="0FC8AAE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(white[n]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black[n]) &gt; (0.15 * white_max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0.15 * black_max):  </w:t>
      </w:r>
    </w:p>
    <w:p w14:paraId="20520D0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用来判斷是白底黑字還是黑底白字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6CBAC7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# 0.05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参数可调整，須對應上面的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0.95  </w:t>
      </w:r>
    </w:p>
    <w:p w14:paraId="4EA393D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start = n  </w:t>
      </w:r>
    </w:p>
    <w:p w14:paraId="746C683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end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find_end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(start)  </w:t>
      </w:r>
    </w:p>
    <w:p w14:paraId="7DE5F0A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n = end  </w:t>
      </w:r>
    </w:p>
    <w:p w14:paraId="794DE9D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end-start &gt; 5:  </w:t>
      </w:r>
    </w:p>
    <w:p w14:paraId="3D10DFB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cj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[1:height,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start:end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  </w:t>
      </w:r>
    </w:p>
    <w:p w14:paraId="4B62ED4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# cv2.imshow('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caijian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',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cj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2D36BF4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# cv2.imwrite("1.png",cj)  </w:t>
      </w:r>
    </w:p>
    <w:p w14:paraId="2854B68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4EB013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cv2.waitKey(0)  </w:t>
      </w:r>
    </w:p>
    <w:p w14:paraId="50B9D48F" w14:textId="77777777" w:rsidR="00012AA2" w:rsidRPr="002F00EF" w:rsidRDefault="00012AA2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344F754C" w14:textId="04F802A2" w:rsidR="006D1BA7" w:rsidRPr="002F00EF" w:rsidRDefault="006D1BA7" w:rsidP="00EE259E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第23行模塊(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segmentation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)，和21行(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detect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)功能相同，但依舊保留</w:t>
      </w:r>
      <w:proofErr w:type="gramStart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裡面含</w:t>
      </w:r>
      <w:proofErr w:type="gramEnd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分割車牌日後可以做模板比較。</w:t>
      </w:r>
    </w:p>
    <w:p w14:paraId="07E0491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__name__ == '__main__':  </w:t>
      </w:r>
    </w:p>
    <w:p w14:paraId="425F9B9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</w:t>
      </w:r>
    </w:p>
    <w:p w14:paraId="68E0D33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# 打開yolo辨視 fps.jpg  </w:t>
      </w:r>
    </w:p>
    <w:p w14:paraId="141392E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yolo=YOLO()   </w:t>
      </w:r>
    </w:p>
    <w:p w14:paraId="4DF7DBB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try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38B605D4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while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True:  </w:t>
      </w:r>
    </w:p>
    <w:p w14:paraId="3A0A6EE2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data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ser.readline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().decode("utf-8")  </w:t>
      </w:r>
    </w:p>
    <w:p w14:paraId="3D4C97E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"\n"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data:  </w:t>
      </w:r>
    </w:p>
    <w:p w14:paraId="3E6CAE3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cap = cv2.VideoCapture(0) #設定 攝影機標籤  </w:t>
      </w:r>
    </w:p>
    <w:p w14:paraId="6A65703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ret,camer_frame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cap.read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# 讀取攝影機  </w:t>
      </w:r>
    </w:p>
    <w:p w14:paraId="508FCDB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37D2F0F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cv2.imwrite('fps.jpg',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camer_frame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# 寫入圖片  </w:t>
      </w:r>
    </w:p>
    <w:p w14:paraId="327322A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cap.release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#釋放攝影機  </w:t>
      </w:r>
    </w:p>
    <w:p w14:paraId="0604276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686739C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path_0 = r'fps.jpg'  </w:t>
      </w:r>
    </w:p>
    <w:p w14:paraId="5B20986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test_new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#執行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def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test_new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 </w:t>
      </w:r>
    </w:p>
    <w:p w14:paraId="0C84879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label_test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[] # 清空車種類別label 避免重覆執行 資料累加  </w:t>
      </w:r>
    </w:p>
    <w:p w14:paraId="53522DE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12B6E6E9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imagePath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'rgb_card.png'  </w:t>
      </w:r>
    </w:p>
    <w:p w14:paraId="0DC527C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img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cv2.imread(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imagePath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5F93BA6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detect(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img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4164168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card_segmentation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"img_test.jpg"  </w:t>
      </w:r>
    </w:p>
    <w:p w14:paraId="37C22472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segmentation(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card_segmentation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2DFD019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Image_card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"thre_res.png"  </w:t>
      </w:r>
    </w:p>
    <w:p w14:paraId="5E33692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code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OCR_test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Image_card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7554FE5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("車牌號碼:",code)                  </w:t>
      </w:r>
    </w:p>
    <w:p w14:paraId="58AD2F6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Safenumber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07009BC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# print(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3D65B3F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</w:t>
      </w:r>
    </w:p>
    <w:p w14:paraId="01B679F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# print(type(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))  </w:t>
      </w:r>
    </w:p>
    <w:p w14:paraId="507244D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== code:  </w:t>
      </w:r>
    </w:p>
    <w:p w14:paraId="4AC7977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("安全車牌 開啟閘門")  </w:t>
      </w:r>
    </w:p>
    <w:p w14:paraId="660B8DC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ser.write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b"Servo_ON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\n")  </w:t>
      </w:r>
    </w:p>
    <w:p w14:paraId="644AA5F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1ECDE80C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5C4BDCB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# pass  </w:t>
      </w:r>
    </w:p>
    <w:p w14:paraId="65602A5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# print("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Flase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")  </w:t>
      </w:r>
    </w:p>
    <w:p w14:paraId="3544D96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ser.write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b"Servo_OFF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\n")  </w:t>
      </w:r>
    </w:p>
    <w:p w14:paraId="2D54BB5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lastRenderedPageBreak/>
        <w:t>                cv2.destroyAllWindows()  </w:t>
      </w:r>
    </w:p>
    <w:p w14:paraId="26A4465C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cv2.waitKey(0)  </w:t>
      </w:r>
    </w:p>
    <w:p w14:paraId="072C090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3F62D73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</w:t>
      </w:r>
    </w:p>
    <w:p w14:paraId="4DE8118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5AF4739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6F03D0C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except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KeyboardInterrupt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006E6454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ser.close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   # 清除序列通訊物件  </w:t>
      </w:r>
    </w:p>
    <w:p w14:paraId="260B96C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cv2.destroyAllWindows()  </w:t>
      </w:r>
    </w:p>
    <w:p w14:paraId="25A4F75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('再見！')  </w:t>
      </w:r>
    </w:p>
    <w:p w14:paraId="02CFAD85" w14:textId="77777777" w:rsidR="006D1BA7" w:rsidRPr="0014479A" w:rsidRDefault="006D1BA7" w:rsidP="00EE259E">
      <w:pPr>
        <w:rPr>
          <w:rFonts w:asciiTheme="minorEastAsia" w:hAnsiTheme="minorEastAsia"/>
          <w:bCs/>
          <w:color w:val="auto"/>
          <w:spacing w:val="-1"/>
          <w:sz w:val="24"/>
          <w:szCs w:val="32"/>
          <w:shd w:val="clear" w:color="auto" w:fill="FFFFFF"/>
          <w:lang w:eastAsia="zh-TW"/>
        </w:rPr>
      </w:pPr>
    </w:p>
    <w:p w14:paraId="1D7B8287" w14:textId="1ECEFC7E" w:rsidR="00575986" w:rsidRPr="002F00EF" w:rsidRDefault="0035272B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23" w:name="_Toc28268330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結論</w:t>
      </w:r>
      <w:bookmarkEnd w:id="23"/>
    </w:p>
    <w:p w14:paraId="300A6BBC" w14:textId="77777777" w:rsidR="00EE259E" w:rsidRPr="002F00EF" w:rsidRDefault="00EE259E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797D803D" w14:textId="3B8FDB08" w:rsidR="00575986" w:rsidRPr="002F00EF" w:rsidRDefault="00575986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24" w:name="_Toc28268331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建議</w:t>
      </w:r>
      <w:bookmarkEnd w:id="24"/>
    </w:p>
    <w:p w14:paraId="61ED1AD5" w14:textId="77777777" w:rsidR="002703C6" w:rsidRPr="002F00EF" w:rsidRDefault="002703C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br w:type="page"/>
      </w:r>
    </w:p>
    <w:p w14:paraId="4820B990" w14:textId="77777777" w:rsidR="002703C6" w:rsidRPr="002F00EF" w:rsidRDefault="002703C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78E5185B" w14:textId="38D718CD" w:rsidR="00714486" w:rsidRPr="002F00EF" w:rsidRDefault="00714486" w:rsidP="00575986">
      <w:pPr>
        <w:outlineLvl w:val="0"/>
        <w:rPr>
          <w:rFonts w:asciiTheme="minorEastAsia" w:hAnsiTheme="minorEastAsia"/>
          <w:b/>
          <w:color w:val="auto"/>
          <w:spacing w:val="-1"/>
          <w:sz w:val="44"/>
          <w:szCs w:val="24"/>
          <w:shd w:val="clear" w:color="auto" w:fill="FFFFFF"/>
          <w:lang w:eastAsia="zh-TW"/>
        </w:rPr>
      </w:pPr>
      <w:bookmarkStart w:id="25" w:name="_Toc28268332"/>
      <w:r w:rsidRPr="002F00EF">
        <w:rPr>
          <w:rFonts w:asciiTheme="minorEastAsia" w:hAnsiTheme="minorEastAsia" w:hint="eastAsia"/>
          <w:b/>
          <w:color w:val="auto"/>
          <w:spacing w:val="-1"/>
          <w:sz w:val="44"/>
          <w:szCs w:val="24"/>
          <w:shd w:val="clear" w:color="auto" w:fill="FFFFFF"/>
          <w:lang w:eastAsia="zh-TW"/>
        </w:rPr>
        <w:t>參考資料</w:t>
      </w:r>
      <w:bookmarkEnd w:id="25"/>
    </w:p>
    <w:p w14:paraId="07E44BD4" w14:textId="77777777" w:rsidR="00714486" w:rsidRPr="002F00EF" w:rsidRDefault="00714486" w:rsidP="0071448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程式前言</w:t>
      </w:r>
    </w:p>
    <w:p w14:paraId="5C3DC5BA" w14:textId="77777777" w:rsidR="00714486" w:rsidRPr="002F00EF" w:rsidRDefault="007F127F" w:rsidP="00B273A5">
      <w:pPr>
        <w:rPr>
          <w:color w:val="auto"/>
          <w:lang w:eastAsia="zh-TW"/>
        </w:rPr>
      </w:pPr>
      <w:hyperlink r:id="rId34" w:history="1">
        <w:r w:rsidR="00714486" w:rsidRPr="002F00EF">
          <w:rPr>
            <w:rStyle w:val="aff8"/>
            <w:color w:val="auto"/>
          </w:rPr>
          <w:t>https://codertw.com/%E7%A8%8B%E5%BC%8F%E8%AA%9E%E8%A8%80/541606/</w:t>
        </w:r>
      </w:hyperlink>
      <w:r w:rsidR="00714486" w:rsidRPr="002F00EF">
        <w:rPr>
          <w:rFonts w:hint="eastAsia"/>
          <w:color w:val="auto"/>
          <w:lang w:eastAsia="zh-TW"/>
        </w:rPr>
        <w:t xml:space="preserve"> </w:t>
      </w:r>
    </w:p>
    <w:p w14:paraId="48D755E0" w14:textId="77777777" w:rsidR="00714486" w:rsidRPr="002F00EF" w:rsidRDefault="0071448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hint="eastAsia"/>
          <w:color w:val="auto"/>
          <w:sz w:val="28"/>
          <w:lang w:eastAsia="zh-TW"/>
        </w:rPr>
        <w:t>阿</w:t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州的程式教學</w:t>
      </w:r>
    </w:p>
    <w:p w14:paraId="08063C09" w14:textId="77777777" w:rsidR="00714486" w:rsidRPr="002F00EF" w:rsidRDefault="007F127F" w:rsidP="00B273A5">
      <w:pPr>
        <w:rPr>
          <w:color w:val="auto"/>
        </w:rPr>
      </w:pPr>
      <w:hyperlink r:id="rId35" w:history="1">
        <w:r w:rsidR="00714486" w:rsidRPr="002F00EF">
          <w:rPr>
            <w:rStyle w:val="aff8"/>
            <w:color w:val="auto"/>
          </w:rPr>
          <w:t>http://monkeycoding.com/?p=514</w:t>
        </w:r>
      </w:hyperlink>
    </w:p>
    <w:p w14:paraId="7239C795" w14:textId="77777777" w:rsidR="00714486" w:rsidRPr="002F00EF" w:rsidRDefault="0071448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proofErr w:type="gramStart"/>
      <w:r w:rsidRPr="002F00EF">
        <w:rPr>
          <w:rFonts w:hint="eastAsia"/>
          <w:color w:val="auto"/>
          <w:sz w:val="28"/>
          <w:lang w:eastAsia="zh-TW"/>
        </w:rPr>
        <w:t>宅</w:t>
      </w:r>
      <w:proofErr w:type="gramEnd"/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學習</w:t>
      </w:r>
    </w:p>
    <w:p w14:paraId="2DAAA6AD" w14:textId="77777777" w:rsidR="00714486" w:rsidRPr="002F00EF" w:rsidRDefault="007F127F" w:rsidP="00B273A5">
      <w:pPr>
        <w:rPr>
          <w:color w:val="auto"/>
        </w:rPr>
      </w:pPr>
      <w:hyperlink r:id="rId36" w:history="1">
        <w:r w:rsidR="00714486" w:rsidRPr="002F00EF">
          <w:rPr>
            <w:rStyle w:val="aff8"/>
            <w:color w:val="auto"/>
          </w:rPr>
          <w:t>https://sls.weco.net/CollectiveNote20/Python/Intro</w:t>
        </w:r>
      </w:hyperlink>
    </w:p>
    <w:p w14:paraId="06C904F5" w14:textId="77777777" w:rsidR="00714486" w:rsidRPr="002F00EF" w:rsidRDefault="00714486" w:rsidP="00B273A5">
      <w:pPr>
        <w:rPr>
          <w:color w:val="auto"/>
          <w:sz w:val="28"/>
        </w:rPr>
      </w:pPr>
      <w:proofErr w:type="spellStart"/>
      <w:r w:rsidRPr="002F00EF">
        <w:rPr>
          <w:color w:val="auto"/>
          <w:sz w:val="28"/>
        </w:rPr>
        <w:t>Pchome</w:t>
      </w:r>
      <w:proofErr w:type="spellEnd"/>
    </w:p>
    <w:p w14:paraId="68CFD0C4" w14:textId="77777777" w:rsidR="00714486" w:rsidRPr="002F00EF" w:rsidRDefault="007F127F" w:rsidP="00B273A5">
      <w:pPr>
        <w:rPr>
          <w:color w:val="auto"/>
        </w:rPr>
      </w:pPr>
      <w:hyperlink r:id="rId37" w:history="1">
        <w:r w:rsidR="00714486" w:rsidRPr="002F00EF">
          <w:rPr>
            <w:rStyle w:val="aff8"/>
            <w:color w:val="auto"/>
          </w:rPr>
          <w:t>https://shopping.pchome.com.tw/</w:t>
        </w:r>
      </w:hyperlink>
    </w:p>
    <w:p w14:paraId="0788DE07" w14:textId="77777777" w:rsidR="00714486" w:rsidRPr="002F00EF" w:rsidRDefault="00714486" w:rsidP="00B273A5">
      <w:pPr>
        <w:rPr>
          <w:color w:val="auto"/>
          <w:sz w:val="28"/>
          <w:lang w:eastAsia="zh-TW"/>
        </w:rPr>
      </w:pPr>
      <w:proofErr w:type="spellStart"/>
      <w:proofErr w:type="gramStart"/>
      <w:r w:rsidRPr="002F00EF">
        <w:rPr>
          <w:rFonts w:hint="eastAsia"/>
          <w:color w:val="auto"/>
          <w:sz w:val="28"/>
          <w:lang w:eastAsia="zh-TW"/>
        </w:rPr>
        <w:t>git</w:t>
      </w:r>
      <w:proofErr w:type="spellEnd"/>
      <w:proofErr w:type="gramEnd"/>
    </w:p>
    <w:p w14:paraId="28BA5875" w14:textId="77777777" w:rsidR="00714486" w:rsidRPr="002F00EF" w:rsidRDefault="007F127F" w:rsidP="00B273A5">
      <w:pPr>
        <w:rPr>
          <w:color w:val="auto"/>
        </w:rPr>
      </w:pPr>
      <w:hyperlink r:id="rId38" w:history="1">
        <w:r w:rsidR="00714486" w:rsidRPr="002F00EF">
          <w:rPr>
            <w:rStyle w:val="aff8"/>
            <w:color w:val="auto"/>
          </w:rPr>
          <w:t>https://github.com/</w:t>
        </w:r>
      </w:hyperlink>
    </w:p>
    <w:p w14:paraId="0FE056E6" w14:textId="77777777" w:rsidR="00714486" w:rsidRPr="002F00EF" w:rsidRDefault="007F127F" w:rsidP="00B273A5">
      <w:pPr>
        <w:rPr>
          <w:color w:val="auto"/>
        </w:rPr>
      </w:pPr>
      <w:hyperlink r:id="rId39" w:history="1">
        <w:r w:rsidR="00714486" w:rsidRPr="002F00EF">
          <w:rPr>
            <w:rStyle w:val="aff8"/>
            <w:color w:val="auto"/>
          </w:rPr>
          <w:t>https://backlog.com/git-tutorial/tw/</w:t>
        </w:r>
      </w:hyperlink>
    </w:p>
    <w:p w14:paraId="2C727997" w14:textId="77777777" w:rsidR="00714486" w:rsidRPr="002F00EF" w:rsidRDefault="00714486" w:rsidP="00B273A5">
      <w:pPr>
        <w:rPr>
          <w:color w:val="auto"/>
          <w:sz w:val="28"/>
        </w:rPr>
      </w:pPr>
      <w:proofErr w:type="gramStart"/>
      <w:r w:rsidRPr="002F00EF">
        <w:rPr>
          <w:color w:val="auto"/>
          <w:sz w:val="28"/>
        </w:rPr>
        <w:t>yolo</w:t>
      </w:r>
      <w:proofErr w:type="gramEnd"/>
    </w:p>
    <w:p w14:paraId="3EAF6CFF" w14:textId="77777777" w:rsidR="00714486" w:rsidRPr="002F00EF" w:rsidRDefault="007F127F" w:rsidP="00B273A5">
      <w:pPr>
        <w:rPr>
          <w:color w:val="auto"/>
        </w:rPr>
      </w:pPr>
      <w:hyperlink r:id="rId40" w:history="1">
        <w:r w:rsidR="00714486" w:rsidRPr="002F00EF">
          <w:rPr>
            <w:rStyle w:val="aff8"/>
            <w:color w:val="auto"/>
          </w:rPr>
          <w:t>https://mc.ai/%E6%A9%9F%E5%99%A8%E5%AD%B8%E7%BF%92-ml-noteyolo%E5%88%A9%E7%94%A8%E5%BD%B1%E5%83%8F%E8%BE%A8%E8%AD%98%E5%81%9A%E7%89%A9%E4%BB%B6%E5%81%B5%E6%B8%ACobject-detection%E7%9A%84%E6%8A%80%E8%A1%93/</w:t>
        </w:r>
      </w:hyperlink>
    </w:p>
    <w:p w14:paraId="6AF555FD" w14:textId="77777777" w:rsidR="00714486" w:rsidRPr="002F00EF" w:rsidRDefault="007F127F" w:rsidP="00B273A5">
      <w:pPr>
        <w:rPr>
          <w:color w:val="auto"/>
        </w:rPr>
      </w:pPr>
      <w:hyperlink r:id="rId41" w:history="1">
        <w:r w:rsidR="00714486" w:rsidRPr="002F00EF">
          <w:rPr>
            <w:rStyle w:val="aff8"/>
            <w:color w:val="auto"/>
          </w:rPr>
          <w:t>https://medium.com/@chenchoulo/yolo-%E4%BB%8B%E7%B4%B9-4307e79524fe</w:t>
        </w:r>
      </w:hyperlink>
    </w:p>
    <w:p w14:paraId="60F0C591" w14:textId="77777777" w:rsidR="00714486" w:rsidRPr="002F00EF" w:rsidRDefault="007F127F" w:rsidP="00B273A5">
      <w:pPr>
        <w:rPr>
          <w:color w:val="auto"/>
        </w:rPr>
      </w:pPr>
      <w:hyperlink r:id="rId42" w:history="1">
        <w:r w:rsidR="00714486" w:rsidRPr="002F00EF">
          <w:rPr>
            <w:rStyle w:val="aff8"/>
            <w:color w:val="auto"/>
          </w:rPr>
          <w:t>https://www.itread01.com/content/1544112970.html</w:t>
        </w:r>
      </w:hyperlink>
    </w:p>
    <w:p w14:paraId="0FD832DB" w14:textId="77777777" w:rsidR="00714486" w:rsidRPr="002F00EF" w:rsidRDefault="00714486" w:rsidP="00B273A5">
      <w:pPr>
        <w:rPr>
          <w:color w:val="auto"/>
          <w:sz w:val="28"/>
          <w:lang w:eastAsia="zh-TW"/>
        </w:rPr>
      </w:pPr>
      <w:proofErr w:type="gramStart"/>
      <w:r w:rsidRPr="002F00EF">
        <w:rPr>
          <w:rFonts w:hint="eastAsia"/>
          <w:color w:val="auto"/>
          <w:sz w:val="28"/>
          <w:lang w:eastAsia="zh-TW"/>
        </w:rPr>
        <w:t>python</w:t>
      </w:r>
      <w:proofErr w:type="gramEnd"/>
    </w:p>
    <w:p w14:paraId="60635137" w14:textId="1D237D50" w:rsidR="00575986" w:rsidRPr="002F00EF" w:rsidRDefault="007F127F" w:rsidP="00B273A5">
      <w:pPr>
        <w:rPr>
          <w:rStyle w:val="aff8"/>
          <w:rFonts w:eastAsia="STXinwei"/>
          <w:color w:val="auto"/>
        </w:rPr>
      </w:pPr>
      <w:hyperlink r:id="rId43" w:history="1">
        <w:r w:rsidR="00714486" w:rsidRPr="002F00EF">
          <w:rPr>
            <w:rStyle w:val="aff8"/>
            <w:color w:val="auto"/>
          </w:rPr>
          <w:t>https://www.python.org/downloads/</w:t>
        </w:r>
      </w:hyperlink>
    </w:p>
    <w:p w14:paraId="166DC48F" w14:textId="77777777" w:rsidR="003A54C3" w:rsidRPr="002F00EF" w:rsidRDefault="003A54C3" w:rsidP="003A54C3">
      <w:pPr>
        <w:rPr>
          <w:color w:val="auto"/>
          <w:szCs w:val="40"/>
          <w:lang w:eastAsia="zh-TW"/>
        </w:rPr>
      </w:pPr>
      <w:r w:rsidRPr="002F00EF">
        <w:rPr>
          <w:rFonts w:hint="eastAsia"/>
          <w:color w:val="auto"/>
          <w:szCs w:val="40"/>
          <w:lang w:eastAsia="zh-TW"/>
        </w:rPr>
        <w:t>OCR</w:t>
      </w:r>
      <w:r w:rsidRPr="002F00EF">
        <w:rPr>
          <w:rFonts w:hint="eastAsia"/>
          <w:color w:val="auto"/>
          <w:szCs w:val="40"/>
          <w:lang w:eastAsia="zh-TW"/>
        </w:rPr>
        <w:t>光學辨識</w:t>
      </w:r>
    </w:p>
    <w:p w14:paraId="4CDC34D2" w14:textId="7884B702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http://www.g4.com.tw/index.php</w:t>
      </w:r>
    </w:p>
    <w:p w14:paraId="36E34497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https://kknews.cc /tech/395rm33.html</w:t>
      </w:r>
    </w:p>
    <w:p w14:paraId="47CB3656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http://www.jsocr.com/syjc/cjwt/156.html</w:t>
      </w:r>
    </w:p>
    <w:p w14:paraId="59F06725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https://kknews.cc/zh-tw/tech/6knlrqm.html</w:t>
      </w:r>
    </w:p>
    <w:p w14:paraId="76B1D17A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lastRenderedPageBreak/>
        <w:t>https://www.itread01.com/content/1544289877.html</w:t>
      </w:r>
    </w:p>
    <w:p w14:paraId="1327C3EF" w14:textId="77777777" w:rsidR="003A54C3" w:rsidRPr="002F00EF" w:rsidRDefault="003A54C3" w:rsidP="00B273A5">
      <w:pPr>
        <w:rPr>
          <w:rStyle w:val="aff8"/>
          <w:color w:val="auto"/>
          <w:lang w:eastAsia="zh-TW"/>
        </w:rPr>
      </w:pPr>
    </w:p>
    <w:p w14:paraId="02C24112" w14:textId="7146F261" w:rsidR="00575986" w:rsidRPr="002F00EF" w:rsidRDefault="00575986" w:rsidP="00B273A5">
      <w:pPr>
        <w:rPr>
          <w:rStyle w:val="aff8"/>
          <w:rFonts w:eastAsia="STXinwei"/>
          <w:color w:val="auto"/>
        </w:rPr>
      </w:pPr>
    </w:p>
    <w:p w14:paraId="49CD5ED6" w14:textId="66BC225D" w:rsidR="00575986" w:rsidRPr="002F00EF" w:rsidRDefault="00575986" w:rsidP="00B273A5">
      <w:pPr>
        <w:rPr>
          <w:rStyle w:val="aff8"/>
          <w:rFonts w:eastAsia="STXinwei"/>
          <w:color w:val="auto"/>
        </w:rPr>
      </w:pPr>
    </w:p>
    <w:p w14:paraId="5A7F35D5" w14:textId="77777777" w:rsidR="00575986" w:rsidRPr="002F00EF" w:rsidRDefault="00575986" w:rsidP="00B273A5">
      <w:pPr>
        <w:rPr>
          <w:rFonts w:eastAsia="STXinwei"/>
          <w:color w:val="auto"/>
          <w:lang w:eastAsia="zh-TW"/>
        </w:rPr>
      </w:pPr>
    </w:p>
    <w:p w14:paraId="18AE160E" w14:textId="613A82E8" w:rsidR="00714486" w:rsidRPr="002F00EF" w:rsidRDefault="00575986" w:rsidP="00575986">
      <w:pPr>
        <w:outlineLvl w:val="0"/>
        <w:rPr>
          <w:rFonts w:asciiTheme="minorEastAsia" w:eastAsia="STXinwei" w:hAnsiTheme="minorEastAsia"/>
          <w:b/>
          <w:color w:val="auto"/>
          <w:spacing w:val="-1"/>
          <w:sz w:val="52"/>
          <w:szCs w:val="48"/>
          <w:shd w:val="clear" w:color="auto" w:fill="FFFFFF"/>
          <w:lang w:eastAsia="zh-TW"/>
        </w:rPr>
      </w:pPr>
      <w:bookmarkStart w:id="26" w:name="_Toc28268333"/>
      <w:r w:rsidRPr="002F00EF">
        <w:rPr>
          <w:rFonts w:asciiTheme="minorEastAsia" w:hAnsiTheme="minorEastAsia" w:hint="eastAsia"/>
          <w:b/>
          <w:color w:val="auto"/>
          <w:spacing w:val="-1"/>
          <w:sz w:val="52"/>
          <w:szCs w:val="48"/>
          <w:shd w:val="clear" w:color="auto" w:fill="FFFFFF"/>
          <w:lang w:eastAsia="zh-TW"/>
        </w:rPr>
        <w:t>操作手冊</w:t>
      </w:r>
      <w:bookmarkEnd w:id="26"/>
    </w:p>
    <w:sectPr w:rsidR="00714486" w:rsidRPr="002F00EF" w:rsidSect="00965D73">
      <w:footerReference w:type="default" r:id="rId44"/>
      <w:pgSz w:w="11906" w:h="16838" w:code="9"/>
      <w:pgMar w:top="1440" w:right="1639" w:bottom="1440" w:left="163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3CD8E0" w14:textId="77777777" w:rsidR="00782678" w:rsidRDefault="00782678">
      <w:pPr>
        <w:spacing w:before="0" w:after="0" w:line="240" w:lineRule="auto"/>
      </w:pPr>
      <w:r>
        <w:separator/>
      </w:r>
    </w:p>
  </w:endnote>
  <w:endnote w:type="continuationSeparator" w:id="0">
    <w:p w14:paraId="2D880F64" w14:textId="77777777" w:rsidR="00782678" w:rsidRDefault="0078267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nwei">
    <w:altName w:val="Microsoft YaHei"/>
    <w:charset w:val="86"/>
    <w:family w:val="auto"/>
    <w:pitch w:val="variable"/>
    <w:sig w:usb0="00000001" w:usb1="080F0000" w:usb2="00000010" w:usb3="00000000" w:csb0="00040000" w:csb1="00000000"/>
  </w:font>
  <w:font w:name="Libre Baskerville">
    <w:altName w:val="Times New Roman"/>
    <w:panose1 w:val="00000000000000000000"/>
    <w:charset w:val="00"/>
    <w:family w:val="roman"/>
    <w:notTrueType/>
    <w:pitch w:val="default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C7185C" w14:textId="23F227CC" w:rsidR="007F127F" w:rsidRPr="00DB6A16" w:rsidRDefault="007F127F">
    <w:pPr>
      <w:pStyle w:val="ae"/>
      <w:rPr>
        <w:rFonts w:ascii="微軟正黑體" w:eastAsia="微軟正黑體" w:hAnsi="微軟正黑體"/>
      </w:rPr>
    </w:pPr>
    <w:r w:rsidRPr="00DB6A16">
      <w:rPr>
        <w:rFonts w:ascii="微軟正黑體" w:eastAsia="微軟正黑體" w:hAnsi="微軟正黑體"/>
        <w:lang w:val="zh-TW" w:eastAsia="zh-TW" w:bidi="zh-TW"/>
      </w:rPr>
      <w:t xml:space="preserve">頁 </w:t>
    </w:r>
    <w:r w:rsidRPr="00DB6A16">
      <w:rPr>
        <w:rFonts w:ascii="微軟正黑體" w:eastAsia="微軟正黑體" w:hAnsi="微軟正黑體"/>
        <w:lang w:val="zh-TW" w:eastAsia="zh-TW" w:bidi="zh-TW"/>
      </w:rPr>
      <w:fldChar w:fldCharType="begin"/>
    </w:r>
    <w:r w:rsidRPr="00DB6A16">
      <w:rPr>
        <w:rFonts w:ascii="微軟正黑體" w:eastAsia="微軟正黑體" w:hAnsi="微軟正黑體"/>
        <w:lang w:val="zh-TW" w:eastAsia="zh-TW" w:bidi="zh-TW"/>
      </w:rPr>
      <w:instrText xml:space="preserve"> PAGE  \* Arabic  \* MERGEFORMAT </w:instrText>
    </w:r>
    <w:r w:rsidRPr="00DB6A16">
      <w:rPr>
        <w:rFonts w:ascii="微軟正黑體" w:eastAsia="微軟正黑體" w:hAnsi="微軟正黑體"/>
        <w:lang w:val="zh-TW" w:eastAsia="zh-TW" w:bidi="zh-TW"/>
      </w:rPr>
      <w:fldChar w:fldCharType="separate"/>
    </w:r>
    <w:r w:rsidR="00630C1C">
      <w:rPr>
        <w:rFonts w:ascii="微軟正黑體" w:eastAsia="微軟正黑體" w:hAnsi="微軟正黑體"/>
        <w:noProof/>
        <w:lang w:val="zh-TW" w:eastAsia="zh-TW" w:bidi="zh-TW"/>
      </w:rPr>
      <w:t>20</w:t>
    </w:r>
    <w:r w:rsidRPr="00DB6A16">
      <w:rPr>
        <w:rFonts w:ascii="微軟正黑體" w:eastAsia="微軟正黑體" w:hAnsi="微軟正黑體"/>
        <w:lang w:val="zh-TW" w:eastAsia="zh-TW" w:bidi="zh-T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7FD800" w14:textId="77777777" w:rsidR="00782678" w:rsidRDefault="00782678">
      <w:pPr>
        <w:spacing w:before="0" w:after="0" w:line="240" w:lineRule="auto"/>
      </w:pPr>
      <w:r>
        <w:separator/>
      </w:r>
    </w:p>
  </w:footnote>
  <w:footnote w:type="continuationSeparator" w:id="0">
    <w:p w14:paraId="0A23821B" w14:textId="77777777" w:rsidR="00782678" w:rsidRDefault="0078267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E9B11DE"/>
    <w:multiLevelType w:val="multilevel"/>
    <w:tmpl w:val="493CF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DB025D"/>
    <w:multiLevelType w:val="multilevel"/>
    <w:tmpl w:val="CBDEB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3433AF"/>
    <w:multiLevelType w:val="multilevel"/>
    <w:tmpl w:val="DCD2F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6185A7A"/>
    <w:multiLevelType w:val="hybridMultilevel"/>
    <w:tmpl w:val="82D237BC"/>
    <w:lvl w:ilvl="0" w:tplc="0409000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080" w:hanging="480"/>
      </w:pPr>
      <w:rPr>
        <w:rFonts w:ascii="Wingdings" w:hAnsi="Wingdings" w:hint="default"/>
      </w:rPr>
    </w:lvl>
  </w:abstractNum>
  <w:abstractNum w:abstractNumId="15" w15:restartNumberingAfterBreak="0">
    <w:nsid w:val="18C45974"/>
    <w:multiLevelType w:val="hybridMultilevel"/>
    <w:tmpl w:val="A61626EE"/>
    <w:lvl w:ilvl="0" w:tplc="D02CA80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1B967B5A"/>
    <w:multiLevelType w:val="multilevel"/>
    <w:tmpl w:val="E4BC8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F8F5B63"/>
    <w:multiLevelType w:val="multilevel"/>
    <w:tmpl w:val="1CD6B866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01C197C"/>
    <w:multiLevelType w:val="multilevel"/>
    <w:tmpl w:val="D1043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BB2E29"/>
    <w:multiLevelType w:val="hybridMultilevel"/>
    <w:tmpl w:val="BA2A8012"/>
    <w:lvl w:ilvl="0" w:tplc="320C47FA">
      <w:start w:val="1"/>
      <w:numFmt w:val="taiwaneseCountingThousand"/>
      <w:lvlText w:val="(%1)"/>
      <w:lvlJc w:val="left"/>
      <w:pPr>
        <w:ind w:left="765" w:hanging="76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A3440CC"/>
    <w:multiLevelType w:val="multilevel"/>
    <w:tmpl w:val="B5CE5722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9000340"/>
    <w:multiLevelType w:val="multilevel"/>
    <w:tmpl w:val="AE4E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BC07F25"/>
    <w:multiLevelType w:val="multilevel"/>
    <w:tmpl w:val="E1E6C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035C49"/>
    <w:multiLevelType w:val="multilevel"/>
    <w:tmpl w:val="2B8CE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7D1F46"/>
    <w:multiLevelType w:val="hybridMultilevel"/>
    <w:tmpl w:val="EFBC7EA4"/>
    <w:lvl w:ilvl="0" w:tplc="FBA0ED68">
      <w:start w:val="1"/>
      <w:numFmt w:val="bullet"/>
      <w:lvlText w:val="•"/>
      <w:lvlJc w:val="left"/>
      <w:pPr>
        <w:tabs>
          <w:tab w:val="num" w:pos="501"/>
        </w:tabs>
        <w:ind w:left="501" w:hanging="360"/>
      </w:pPr>
      <w:rPr>
        <w:rFonts w:ascii="Arial" w:hAnsi="Arial" w:hint="default"/>
      </w:rPr>
    </w:lvl>
    <w:lvl w:ilvl="1" w:tplc="4B764D8E" w:tentative="1">
      <w:start w:val="1"/>
      <w:numFmt w:val="bullet"/>
      <w:lvlText w:val="•"/>
      <w:lvlJc w:val="left"/>
      <w:pPr>
        <w:tabs>
          <w:tab w:val="num" w:pos="1504"/>
        </w:tabs>
        <w:ind w:left="1504" w:hanging="360"/>
      </w:pPr>
      <w:rPr>
        <w:rFonts w:ascii="Arial" w:hAnsi="Arial" w:hint="default"/>
      </w:rPr>
    </w:lvl>
    <w:lvl w:ilvl="2" w:tplc="B89607BC" w:tentative="1">
      <w:start w:val="1"/>
      <w:numFmt w:val="bullet"/>
      <w:lvlText w:val="•"/>
      <w:lvlJc w:val="left"/>
      <w:pPr>
        <w:tabs>
          <w:tab w:val="num" w:pos="2224"/>
        </w:tabs>
        <w:ind w:left="2224" w:hanging="360"/>
      </w:pPr>
      <w:rPr>
        <w:rFonts w:ascii="Arial" w:hAnsi="Arial" w:hint="default"/>
      </w:rPr>
    </w:lvl>
    <w:lvl w:ilvl="3" w:tplc="1BFCEC7A" w:tentative="1">
      <w:start w:val="1"/>
      <w:numFmt w:val="bullet"/>
      <w:lvlText w:val="•"/>
      <w:lvlJc w:val="left"/>
      <w:pPr>
        <w:tabs>
          <w:tab w:val="num" w:pos="2944"/>
        </w:tabs>
        <w:ind w:left="2944" w:hanging="360"/>
      </w:pPr>
      <w:rPr>
        <w:rFonts w:ascii="Arial" w:hAnsi="Arial" w:hint="default"/>
      </w:rPr>
    </w:lvl>
    <w:lvl w:ilvl="4" w:tplc="8CA4E6C8" w:tentative="1">
      <w:start w:val="1"/>
      <w:numFmt w:val="bullet"/>
      <w:lvlText w:val="•"/>
      <w:lvlJc w:val="left"/>
      <w:pPr>
        <w:tabs>
          <w:tab w:val="num" w:pos="3664"/>
        </w:tabs>
        <w:ind w:left="3664" w:hanging="360"/>
      </w:pPr>
      <w:rPr>
        <w:rFonts w:ascii="Arial" w:hAnsi="Arial" w:hint="default"/>
      </w:rPr>
    </w:lvl>
    <w:lvl w:ilvl="5" w:tplc="4E741D86" w:tentative="1">
      <w:start w:val="1"/>
      <w:numFmt w:val="bullet"/>
      <w:lvlText w:val="•"/>
      <w:lvlJc w:val="left"/>
      <w:pPr>
        <w:tabs>
          <w:tab w:val="num" w:pos="4384"/>
        </w:tabs>
        <w:ind w:left="4384" w:hanging="360"/>
      </w:pPr>
      <w:rPr>
        <w:rFonts w:ascii="Arial" w:hAnsi="Arial" w:hint="default"/>
      </w:rPr>
    </w:lvl>
    <w:lvl w:ilvl="6" w:tplc="27426C4E" w:tentative="1">
      <w:start w:val="1"/>
      <w:numFmt w:val="bullet"/>
      <w:lvlText w:val="•"/>
      <w:lvlJc w:val="left"/>
      <w:pPr>
        <w:tabs>
          <w:tab w:val="num" w:pos="5104"/>
        </w:tabs>
        <w:ind w:left="5104" w:hanging="360"/>
      </w:pPr>
      <w:rPr>
        <w:rFonts w:ascii="Arial" w:hAnsi="Arial" w:hint="default"/>
      </w:rPr>
    </w:lvl>
    <w:lvl w:ilvl="7" w:tplc="501EF400" w:tentative="1">
      <w:start w:val="1"/>
      <w:numFmt w:val="bullet"/>
      <w:lvlText w:val="•"/>
      <w:lvlJc w:val="left"/>
      <w:pPr>
        <w:tabs>
          <w:tab w:val="num" w:pos="5824"/>
        </w:tabs>
        <w:ind w:left="5824" w:hanging="360"/>
      </w:pPr>
      <w:rPr>
        <w:rFonts w:ascii="Arial" w:hAnsi="Arial" w:hint="default"/>
      </w:rPr>
    </w:lvl>
    <w:lvl w:ilvl="8" w:tplc="4FEEB048" w:tentative="1">
      <w:start w:val="1"/>
      <w:numFmt w:val="bullet"/>
      <w:lvlText w:val="•"/>
      <w:lvlJc w:val="left"/>
      <w:pPr>
        <w:tabs>
          <w:tab w:val="num" w:pos="6544"/>
        </w:tabs>
        <w:ind w:left="6544" w:hanging="360"/>
      </w:pPr>
      <w:rPr>
        <w:rFonts w:ascii="Arial" w:hAnsi="Arial" w:hint="default"/>
      </w:rPr>
    </w:lvl>
  </w:abstractNum>
  <w:abstractNum w:abstractNumId="26" w15:restartNumberingAfterBreak="0">
    <w:nsid w:val="42980EF0"/>
    <w:multiLevelType w:val="multilevel"/>
    <w:tmpl w:val="A07EA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6405BA"/>
    <w:multiLevelType w:val="multilevel"/>
    <w:tmpl w:val="AB4C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0B1EC0"/>
    <w:multiLevelType w:val="multilevel"/>
    <w:tmpl w:val="E1529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AA852AD"/>
    <w:multiLevelType w:val="multilevel"/>
    <w:tmpl w:val="7F0ED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AA6C54"/>
    <w:multiLevelType w:val="multilevel"/>
    <w:tmpl w:val="1E76F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DCA064D"/>
    <w:multiLevelType w:val="multilevel"/>
    <w:tmpl w:val="DE96B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BE706E"/>
    <w:multiLevelType w:val="multilevel"/>
    <w:tmpl w:val="0DE2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67D5394"/>
    <w:multiLevelType w:val="multilevel"/>
    <w:tmpl w:val="7F0ED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955168"/>
    <w:multiLevelType w:val="multilevel"/>
    <w:tmpl w:val="8E18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5BC2713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B1A01E3"/>
    <w:multiLevelType w:val="hybridMultilevel"/>
    <w:tmpl w:val="26B08482"/>
    <w:lvl w:ilvl="0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37" w15:restartNumberingAfterBreak="0">
    <w:nsid w:val="6BE0360C"/>
    <w:multiLevelType w:val="multilevel"/>
    <w:tmpl w:val="2E969558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8" w15:restartNumberingAfterBreak="0">
    <w:nsid w:val="6D8B3690"/>
    <w:multiLevelType w:val="multilevel"/>
    <w:tmpl w:val="7F0ED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FBA7515"/>
    <w:multiLevelType w:val="multilevel"/>
    <w:tmpl w:val="0C907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361E3A"/>
    <w:multiLevelType w:val="multilevel"/>
    <w:tmpl w:val="A4BC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3416752"/>
    <w:multiLevelType w:val="multilevel"/>
    <w:tmpl w:val="D14A8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新細明體" w:hAnsi="Segoe UI" w:cs="Segoe U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7"/>
  </w:num>
  <w:num w:numId="8">
    <w:abstractNumId w:val="10"/>
  </w:num>
  <w:num w:numId="9">
    <w:abstractNumId w:val="21"/>
  </w:num>
  <w:num w:numId="10">
    <w:abstractNumId w:val="18"/>
  </w:num>
  <w:num w:numId="11">
    <w:abstractNumId w:val="37"/>
  </w:num>
  <w:num w:numId="12">
    <w:abstractNumId w:val="35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6"/>
  </w:num>
  <w:num w:numId="22">
    <w:abstractNumId w:val="28"/>
  </w:num>
  <w:num w:numId="23">
    <w:abstractNumId w:val="25"/>
  </w:num>
  <w:num w:numId="24">
    <w:abstractNumId w:val="36"/>
  </w:num>
  <w:num w:numId="25">
    <w:abstractNumId w:val="14"/>
  </w:num>
  <w:num w:numId="26">
    <w:abstractNumId w:val="20"/>
  </w:num>
  <w:num w:numId="27">
    <w:abstractNumId w:val="39"/>
  </w:num>
  <w:num w:numId="28">
    <w:abstractNumId w:val="12"/>
  </w:num>
  <w:num w:numId="29">
    <w:abstractNumId w:val="30"/>
  </w:num>
  <w:num w:numId="30">
    <w:abstractNumId w:val="24"/>
  </w:num>
  <w:num w:numId="31">
    <w:abstractNumId w:val="31"/>
  </w:num>
  <w:num w:numId="32">
    <w:abstractNumId w:val="11"/>
  </w:num>
  <w:num w:numId="33">
    <w:abstractNumId w:val="26"/>
  </w:num>
  <w:num w:numId="34">
    <w:abstractNumId w:val="19"/>
  </w:num>
  <w:num w:numId="35">
    <w:abstractNumId w:val="13"/>
  </w:num>
  <w:num w:numId="36">
    <w:abstractNumId w:val="41"/>
  </w:num>
  <w:num w:numId="37">
    <w:abstractNumId w:val="15"/>
  </w:num>
  <w:num w:numId="38">
    <w:abstractNumId w:val="34"/>
  </w:num>
  <w:num w:numId="39">
    <w:abstractNumId w:val="32"/>
  </w:num>
  <w:num w:numId="40">
    <w:abstractNumId w:val="22"/>
  </w:num>
  <w:num w:numId="41">
    <w:abstractNumId w:val="40"/>
  </w:num>
  <w:num w:numId="42">
    <w:abstractNumId w:val="27"/>
  </w:num>
  <w:num w:numId="43">
    <w:abstractNumId w:val="23"/>
  </w:num>
  <w:num w:numId="44">
    <w:abstractNumId w:val="29"/>
  </w:num>
  <w:num w:numId="45">
    <w:abstractNumId w:val="38"/>
  </w:num>
  <w:num w:numId="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11"/>
    <w:rsid w:val="000045DB"/>
    <w:rsid w:val="00006BA9"/>
    <w:rsid w:val="00012AA2"/>
    <w:rsid w:val="000509AC"/>
    <w:rsid w:val="000748AA"/>
    <w:rsid w:val="0008709A"/>
    <w:rsid w:val="000A62F6"/>
    <w:rsid w:val="000B094C"/>
    <w:rsid w:val="0014479A"/>
    <w:rsid w:val="00153AC9"/>
    <w:rsid w:val="001638F6"/>
    <w:rsid w:val="001A2000"/>
    <w:rsid w:val="001A5963"/>
    <w:rsid w:val="001C1373"/>
    <w:rsid w:val="001D4AE9"/>
    <w:rsid w:val="001F0D45"/>
    <w:rsid w:val="00217C0A"/>
    <w:rsid w:val="002703C6"/>
    <w:rsid w:val="002D0F24"/>
    <w:rsid w:val="002D1FCD"/>
    <w:rsid w:val="002F00EF"/>
    <w:rsid w:val="003209D6"/>
    <w:rsid w:val="00334A73"/>
    <w:rsid w:val="00335D99"/>
    <w:rsid w:val="003422FF"/>
    <w:rsid w:val="00344160"/>
    <w:rsid w:val="0035272B"/>
    <w:rsid w:val="00394CE6"/>
    <w:rsid w:val="003A54C3"/>
    <w:rsid w:val="003B177C"/>
    <w:rsid w:val="003B5D78"/>
    <w:rsid w:val="003B7908"/>
    <w:rsid w:val="003C0311"/>
    <w:rsid w:val="003C3802"/>
    <w:rsid w:val="003D0BB0"/>
    <w:rsid w:val="003D28CD"/>
    <w:rsid w:val="003F7436"/>
    <w:rsid w:val="0040741B"/>
    <w:rsid w:val="004254C3"/>
    <w:rsid w:val="00447036"/>
    <w:rsid w:val="00491628"/>
    <w:rsid w:val="004952C4"/>
    <w:rsid w:val="004F4C71"/>
    <w:rsid w:val="004F5AD4"/>
    <w:rsid w:val="00516542"/>
    <w:rsid w:val="00575986"/>
    <w:rsid w:val="00587C7B"/>
    <w:rsid w:val="005959FD"/>
    <w:rsid w:val="00595E30"/>
    <w:rsid w:val="005A1C5A"/>
    <w:rsid w:val="005E4BFB"/>
    <w:rsid w:val="005F5591"/>
    <w:rsid w:val="005F6C0B"/>
    <w:rsid w:val="00602B05"/>
    <w:rsid w:val="00614FCE"/>
    <w:rsid w:val="00630C1C"/>
    <w:rsid w:val="006361B6"/>
    <w:rsid w:val="00670E84"/>
    <w:rsid w:val="00671BBB"/>
    <w:rsid w:val="00674991"/>
    <w:rsid w:val="00680E72"/>
    <w:rsid w:val="006838E1"/>
    <w:rsid w:val="00690EFD"/>
    <w:rsid w:val="006A0A57"/>
    <w:rsid w:val="006A2A30"/>
    <w:rsid w:val="006A50A8"/>
    <w:rsid w:val="006C1505"/>
    <w:rsid w:val="006D1BA7"/>
    <w:rsid w:val="006E65BF"/>
    <w:rsid w:val="007021DE"/>
    <w:rsid w:val="00707FDF"/>
    <w:rsid w:val="00714486"/>
    <w:rsid w:val="00724850"/>
    <w:rsid w:val="00732607"/>
    <w:rsid w:val="0074191D"/>
    <w:rsid w:val="00753142"/>
    <w:rsid w:val="00782678"/>
    <w:rsid w:val="00794266"/>
    <w:rsid w:val="007A0792"/>
    <w:rsid w:val="007A53B4"/>
    <w:rsid w:val="007B09AF"/>
    <w:rsid w:val="007F127F"/>
    <w:rsid w:val="007F1B8F"/>
    <w:rsid w:val="007F2A39"/>
    <w:rsid w:val="007F5B4A"/>
    <w:rsid w:val="008078FD"/>
    <w:rsid w:val="008267BC"/>
    <w:rsid w:val="00836D51"/>
    <w:rsid w:val="00844483"/>
    <w:rsid w:val="00874357"/>
    <w:rsid w:val="008B2006"/>
    <w:rsid w:val="008C4381"/>
    <w:rsid w:val="008E7965"/>
    <w:rsid w:val="009047CA"/>
    <w:rsid w:val="00934ED8"/>
    <w:rsid w:val="00934F1C"/>
    <w:rsid w:val="00950CD5"/>
    <w:rsid w:val="00965D73"/>
    <w:rsid w:val="00980434"/>
    <w:rsid w:val="009A1CD0"/>
    <w:rsid w:val="009D2231"/>
    <w:rsid w:val="009D7AD6"/>
    <w:rsid w:val="009E2178"/>
    <w:rsid w:val="009E4EA5"/>
    <w:rsid w:val="00A122DB"/>
    <w:rsid w:val="00A16CD3"/>
    <w:rsid w:val="00A556EE"/>
    <w:rsid w:val="00A73A92"/>
    <w:rsid w:val="00AA02A9"/>
    <w:rsid w:val="00AD165F"/>
    <w:rsid w:val="00B15EC4"/>
    <w:rsid w:val="00B23820"/>
    <w:rsid w:val="00B273A5"/>
    <w:rsid w:val="00B35C98"/>
    <w:rsid w:val="00B47B7A"/>
    <w:rsid w:val="00B646B8"/>
    <w:rsid w:val="00B713CD"/>
    <w:rsid w:val="00B817F6"/>
    <w:rsid w:val="00BC6651"/>
    <w:rsid w:val="00BF7E8A"/>
    <w:rsid w:val="00C07AF9"/>
    <w:rsid w:val="00C46DAE"/>
    <w:rsid w:val="00C57419"/>
    <w:rsid w:val="00C6159E"/>
    <w:rsid w:val="00C61727"/>
    <w:rsid w:val="00C77856"/>
    <w:rsid w:val="00C80BD4"/>
    <w:rsid w:val="00CE6826"/>
    <w:rsid w:val="00CF3A42"/>
    <w:rsid w:val="00CF72D6"/>
    <w:rsid w:val="00D03148"/>
    <w:rsid w:val="00D47797"/>
    <w:rsid w:val="00D52D74"/>
    <w:rsid w:val="00D5413C"/>
    <w:rsid w:val="00D9422C"/>
    <w:rsid w:val="00DB6A16"/>
    <w:rsid w:val="00DB72F9"/>
    <w:rsid w:val="00DC07A3"/>
    <w:rsid w:val="00DC5B26"/>
    <w:rsid w:val="00DE1DC1"/>
    <w:rsid w:val="00DE65CC"/>
    <w:rsid w:val="00E10813"/>
    <w:rsid w:val="00E11B8A"/>
    <w:rsid w:val="00E34CFB"/>
    <w:rsid w:val="00E41B2E"/>
    <w:rsid w:val="00E53D75"/>
    <w:rsid w:val="00E679E8"/>
    <w:rsid w:val="00E709C3"/>
    <w:rsid w:val="00E71EF7"/>
    <w:rsid w:val="00E74812"/>
    <w:rsid w:val="00E767CB"/>
    <w:rsid w:val="00E8209F"/>
    <w:rsid w:val="00E83FDD"/>
    <w:rsid w:val="00EA7D89"/>
    <w:rsid w:val="00EE259E"/>
    <w:rsid w:val="00F0640F"/>
    <w:rsid w:val="00F07755"/>
    <w:rsid w:val="00F35638"/>
    <w:rsid w:val="00F4259F"/>
    <w:rsid w:val="00F677F9"/>
    <w:rsid w:val="00FA138B"/>
    <w:rsid w:val="00FC10ED"/>
    <w:rsid w:val="00FC2553"/>
    <w:rsid w:val="00FD1050"/>
    <w:rsid w:val="00FD1504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76401F"/>
  <w15:chartTrackingRefBased/>
  <w15:docId w15:val="{E0AEC5B0-08C8-4FB2-8480-7AC296E7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D1504"/>
  </w:style>
  <w:style w:type="paragraph" w:styleId="1">
    <w:name w:val="heading 1"/>
    <w:basedOn w:val="a1"/>
    <w:next w:val="a1"/>
    <w:link w:val="10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2">
    <w:name w:val="heading 2"/>
    <w:basedOn w:val="a1"/>
    <w:next w:val="a1"/>
    <w:link w:val="20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3">
    <w:name w:val="heading 3"/>
    <w:basedOn w:val="a1"/>
    <w:next w:val="a1"/>
    <w:link w:val="30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5">
    <w:name w:val="heading 5"/>
    <w:basedOn w:val="a1"/>
    <w:next w:val="a1"/>
    <w:link w:val="50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6">
    <w:name w:val="heading 6"/>
    <w:basedOn w:val="a1"/>
    <w:next w:val="a1"/>
    <w:link w:val="60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8">
    <w:name w:val="heading 8"/>
    <w:basedOn w:val="a1"/>
    <w:next w:val="a1"/>
    <w:link w:val="80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Light Shading"/>
    <w:basedOn w:val="a3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連絡資訊"/>
    <w:basedOn w:val="a1"/>
    <w:uiPriority w:val="4"/>
    <w:qFormat/>
    <w:pPr>
      <w:spacing w:before="360" w:after="0"/>
      <w:contextualSpacing/>
      <w:jc w:val="center"/>
    </w:pPr>
  </w:style>
  <w:style w:type="character" w:customStyle="1" w:styleId="10">
    <w:name w:val="標題 1 字元"/>
    <w:basedOn w:val="a2"/>
    <w:link w:val="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20">
    <w:name w:val="標題 2 字元"/>
    <w:basedOn w:val="a2"/>
    <w:link w:val="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30">
    <w:name w:val="標題 3 字元"/>
    <w:basedOn w:val="a2"/>
    <w:link w:val="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50">
    <w:name w:val="標題 5 字元"/>
    <w:basedOn w:val="a2"/>
    <w:link w:val="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60">
    <w:name w:val="標題 6 字元"/>
    <w:basedOn w:val="a2"/>
    <w:link w:val="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a0">
    <w:name w:val="List Bullet"/>
    <w:basedOn w:val="a1"/>
    <w:uiPriority w:val="7"/>
    <w:unhideWhenUsed/>
    <w:qFormat/>
    <w:pPr>
      <w:numPr>
        <w:numId w:val="5"/>
      </w:numPr>
    </w:pPr>
  </w:style>
  <w:style w:type="paragraph" w:styleId="a">
    <w:name w:val="List Number"/>
    <w:basedOn w:val="a1"/>
    <w:uiPriority w:val="5"/>
    <w:unhideWhenUsed/>
    <w:qFormat/>
    <w:pPr>
      <w:numPr>
        <w:numId w:val="6"/>
      </w:numPr>
      <w:contextualSpacing/>
    </w:pPr>
  </w:style>
  <w:style w:type="paragraph" w:styleId="a7">
    <w:name w:val="Title"/>
    <w:basedOn w:val="a1"/>
    <w:link w:val="a8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a8">
    <w:name w:val="標題 字元"/>
    <w:basedOn w:val="a2"/>
    <w:link w:val="a7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a9">
    <w:name w:val="Subtitle"/>
    <w:basedOn w:val="a1"/>
    <w:link w:val="aa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aa">
    <w:name w:val="副標題 字元"/>
    <w:basedOn w:val="a2"/>
    <w:link w:val="a9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ab">
    <w:name w:val="相片"/>
    <w:basedOn w:val="a1"/>
    <w:uiPriority w:val="1"/>
    <w:qFormat/>
    <w:rsid w:val="00D5413C"/>
    <w:pPr>
      <w:spacing w:before="2400" w:after="400"/>
      <w:jc w:val="center"/>
    </w:pPr>
  </w:style>
  <w:style w:type="paragraph" w:styleId="ac">
    <w:name w:val="caption"/>
    <w:basedOn w:val="a1"/>
    <w:next w:val="a1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90">
    <w:name w:val="標題 9 字元"/>
    <w:basedOn w:val="a2"/>
    <w:link w:val="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80">
    <w:name w:val="標題 8 字元"/>
    <w:basedOn w:val="a2"/>
    <w:link w:val="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ad">
    <w:name w:val="TOC Heading"/>
    <w:basedOn w:val="1"/>
    <w:next w:val="a1"/>
    <w:uiPriority w:val="39"/>
    <w:semiHidden/>
    <w:unhideWhenUsed/>
    <w:qFormat/>
    <w:pPr>
      <w:spacing w:before="0"/>
      <w:outlineLvl w:val="9"/>
    </w:pPr>
  </w:style>
  <w:style w:type="paragraph" w:styleId="ae">
    <w:name w:val="footer"/>
    <w:basedOn w:val="a1"/>
    <w:link w:val="af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af">
    <w:name w:val="頁尾 字元"/>
    <w:basedOn w:val="a2"/>
    <w:link w:val="ae"/>
    <w:uiPriority w:val="99"/>
    <w:rsid w:val="003422FF"/>
    <w:rPr>
      <w:sz w:val="22"/>
      <w:szCs w:val="16"/>
    </w:rPr>
  </w:style>
  <w:style w:type="paragraph" w:styleId="31">
    <w:name w:val="toc 3"/>
    <w:basedOn w:val="a1"/>
    <w:next w:val="a1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11">
    <w:name w:val="toc 1"/>
    <w:basedOn w:val="a1"/>
    <w:next w:val="a1"/>
    <w:autoRedefine/>
    <w:uiPriority w:val="39"/>
    <w:unhideWhenUsed/>
    <w:rsid w:val="00980434"/>
    <w:pPr>
      <w:tabs>
        <w:tab w:val="right" w:leader="dot" w:pos="8618"/>
      </w:tabs>
      <w:spacing w:after="100"/>
    </w:pPr>
    <w:rPr>
      <w:rFonts w:ascii="標楷體" w:eastAsia="標楷體" w:hAnsi="標楷體"/>
      <w:b/>
      <w:bCs/>
      <w:noProof/>
      <w:sz w:val="40"/>
      <w:szCs w:val="40"/>
      <w:lang w:eastAsia="zh-TW"/>
    </w:rPr>
  </w:style>
  <w:style w:type="paragraph" w:styleId="21">
    <w:name w:val="toc 2"/>
    <w:basedOn w:val="a1"/>
    <w:next w:val="a1"/>
    <w:autoRedefine/>
    <w:uiPriority w:val="39"/>
    <w:unhideWhenUsed/>
    <w:pPr>
      <w:spacing w:after="100"/>
      <w:ind w:left="200"/>
    </w:pPr>
  </w:style>
  <w:style w:type="paragraph" w:styleId="af0">
    <w:name w:val="Balloon Text"/>
    <w:basedOn w:val="a1"/>
    <w:link w:val="af1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af1">
    <w:name w:val="註解方塊文字 字元"/>
    <w:basedOn w:val="a2"/>
    <w:link w:val="af0"/>
    <w:uiPriority w:val="99"/>
    <w:semiHidden/>
    <w:rsid w:val="00A122DB"/>
    <w:rPr>
      <w:rFonts w:ascii="Tahoma" w:hAnsi="Tahoma" w:cs="Tahoma"/>
      <w:szCs w:val="16"/>
    </w:rPr>
  </w:style>
  <w:style w:type="paragraph" w:styleId="af2">
    <w:name w:val="Bibliography"/>
    <w:basedOn w:val="a1"/>
    <w:next w:val="a1"/>
    <w:uiPriority w:val="39"/>
    <w:semiHidden/>
    <w:unhideWhenUsed/>
  </w:style>
  <w:style w:type="paragraph" w:styleId="32">
    <w:name w:val="Body Text 3"/>
    <w:basedOn w:val="a1"/>
    <w:link w:val="33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af3">
    <w:name w:val="報告表"/>
    <w:basedOn w:val="a3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4">
    <w:name w:val="Table Grid"/>
    <w:basedOn w:val="a3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1"/>
    <w:link w:val="af6"/>
    <w:uiPriority w:val="99"/>
    <w:unhideWhenUsed/>
    <w:rsid w:val="001A2000"/>
    <w:pPr>
      <w:spacing w:before="0" w:after="0" w:line="240" w:lineRule="auto"/>
    </w:pPr>
  </w:style>
  <w:style w:type="character" w:customStyle="1" w:styleId="af6">
    <w:name w:val="頁首 字元"/>
    <w:basedOn w:val="a2"/>
    <w:link w:val="af5"/>
    <w:uiPriority w:val="99"/>
    <w:rsid w:val="001A2000"/>
  </w:style>
  <w:style w:type="character" w:customStyle="1" w:styleId="33">
    <w:name w:val="本文 3 字元"/>
    <w:basedOn w:val="a2"/>
    <w:link w:val="32"/>
    <w:uiPriority w:val="99"/>
    <w:semiHidden/>
    <w:rsid w:val="00A122DB"/>
    <w:rPr>
      <w:szCs w:val="16"/>
    </w:rPr>
  </w:style>
  <w:style w:type="character" w:styleId="af7">
    <w:name w:val="annotation reference"/>
    <w:basedOn w:val="a2"/>
    <w:uiPriority w:val="99"/>
    <w:semiHidden/>
    <w:unhideWhenUsed/>
    <w:rsid w:val="00A122DB"/>
    <w:rPr>
      <w:sz w:val="22"/>
      <w:szCs w:val="16"/>
    </w:rPr>
  </w:style>
  <w:style w:type="paragraph" w:styleId="34">
    <w:name w:val="Body Text Indent 3"/>
    <w:basedOn w:val="a1"/>
    <w:link w:val="35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35">
    <w:name w:val="本文縮排 3 字元"/>
    <w:basedOn w:val="a2"/>
    <w:link w:val="34"/>
    <w:uiPriority w:val="99"/>
    <w:semiHidden/>
    <w:rsid w:val="00A122DB"/>
    <w:rPr>
      <w:szCs w:val="16"/>
    </w:rPr>
  </w:style>
  <w:style w:type="paragraph" w:styleId="af8">
    <w:name w:val="annotation text"/>
    <w:basedOn w:val="a1"/>
    <w:link w:val="af9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af9">
    <w:name w:val="註解文字 字元"/>
    <w:basedOn w:val="a2"/>
    <w:link w:val="af8"/>
    <w:uiPriority w:val="99"/>
    <w:semiHidden/>
    <w:rsid w:val="00A122DB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22DB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22DB"/>
    <w:rPr>
      <w:b/>
      <w:bCs/>
      <w:szCs w:val="20"/>
    </w:rPr>
  </w:style>
  <w:style w:type="paragraph" w:styleId="afc">
    <w:name w:val="Document Map"/>
    <w:basedOn w:val="a1"/>
    <w:link w:val="afd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d">
    <w:name w:val="文件引導模式 字元"/>
    <w:basedOn w:val="a2"/>
    <w:link w:val="afc"/>
    <w:uiPriority w:val="99"/>
    <w:semiHidden/>
    <w:rsid w:val="00A122DB"/>
    <w:rPr>
      <w:rFonts w:ascii="Segoe UI" w:hAnsi="Segoe UI" w:cs="Segoe UI"/>
      <w:szCs w:val="16"/>
    </w:rPr>
  </w:style>
  <w:style w:type="paragraph" w:styleId="afe">
    <w:name w:val="endnote text"/>
    <w:basedOn w:val="a1"/>
    <w:link w:val="aff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f">
    <w:name w:val="章節附註文字 字元"/>
    <w:basedOn w:val="a2"/>
    <w:link w:val="afe"/>
    <w:uiPriority w:val="99"/>
    <w:semiHidden/>
    <w:rsid w:val="00A122DB"/>
    <w:rPr>
      <w:szCs w:val="20"/>
    </w:rPr>
  </w:style>
  <w:style w:type="paragraph" w:styleId="aff0">
    <w:name w:val="envelope return"/>
    <w:basedOn w:val="a1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f1">
    <w:name w:val="footnote text"/>
    <w:basedOn w:val="a1"/>
    <w:link w:val="aff2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f2">
    <w:name w:val="註腳文字 字元"/>
    <w:basedOn w:val="a2"/>
    <w:link w:val="aff1"/>
    <w:uiPriority w:val="99"/>
    <w:semiHidden/>
    <w:rsid w:val="00A122DB"/>
    <w:rPr>
      <w:szCs w:val="20"/>
    </w:rPr>
  </w:style>
  <w:style w:type="character" w:styleId="HTML">
    <w:name w:val="HTML Code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1">
    <w:name w:val="HTML 預設格式 字元"/>
    <w:basedOn w:val="a2"/>
    <w:link w:val="HTML0"/>
    <w:uiPriority w:val="99"/>
    <w:semiHidden/>
    <w:rsid w:val="00A122DB"/>
    <w:rPr>
      <w:rFonts w:ascii="Consolas" w:hAnsi="Consolas"/>
      <w:szCs w:val="20"/>
    </w:rPr>
  </w:style>
  <w:style w:type="character" w:styleId="HTML2">
    <w:name w:val="HTML Keyboard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3">
    <w:name w:val="HTML Typewriter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aff3">
    <w:name w:val="macro"/>
    <w:link w:val="aff4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4">
    <w:name w:val="巨集文字 字元"/>
    <w:basedOn w:val="a2"/>
    <w:link w:val="aff3"/>
    <w:uiPriority w:val="99"/>
    <w:semiHidden/>
    <w:rsid w:val="00A122DB"/>
    <w:rPr>
      <w:rFonts w:ascii="Consolas" w:hAnsi="Consolas"/>
      <w:szCs w:val="20"/>
    </w:rPr>
  </w:style>
  <w:style w:type="paragraph" w:styleId="aff5">
    <w:name w:val="Plain Text"/>
    <w:basedOn w:val="a1"/>
    <w:link w:val="aff6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6">
    <w:name w:val="純文字 字元"/>
    <w:basedOn w:val="a2"/>
    <w:link w:val="aff5"/>
    <w:uiPriority w:val="99"/>
    <w:semiHidden/>
    <w:rsid w:val="00A122DB"/>
    <w:rPr>
      <w:rFonts w:ascii="Consolas" w:hAnsi="Consolas"/>
      <w:szCs w:val="21"/>
    </w:rPr>
  </w:style>
  <w:style w:type="character" w:styleId="aff7">
    <w:name w:val="Placeholder Text"/>
    <w:basedOn w:val="a2"/>
    <w:uiPriority w:val="99"/>
    <w:semiHidden/>
    <w:rsid w:val="00A122DB"/>
    <w:rPr>
      <w:color w:val="595959" w:themeColor="text1" w:themeTint="A6"/>
    </w:rPr>
  </w:style>
  <w:style w:type="paragraph" w:styleId="Web">
    <w:name w:val="Normal (Web)"/>
    <w:basedOn w:val="a1"/>
    <w:uiPriority w:val="99"/>
    <w:unhideWhenUsed/>
    <w:rsid w:val="00F0640F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sz w:val="24"/>
      <w:szCs w:val="24"/>
      <w:lang w:eastAsia="zh-TW"/>
    </w:rPr>
  </w:style>
  <w:style w:type="character" w:styleId="aff8">
    <w:name w:val="Hyperlink"/>
    <w:basedOn w:val="a2"/>
    <w:uiPriority w:val="99"/>
    <w:unhideWhenUsed/>
    <w:rsid w:val="00F0640F"/>
    <w:rPr>
      <w:color w:val="0000FF"/>
      <w:u w:val="single"/>
    </w:rPr>
  </w:style>
  <w:style w:type="character" w:styleId="aff9">
    <w:name w:val="Strong"/>
    <w:basedOn w:val="a2"/>
    <w:uiPriority w:val="22"/>
    <w:qFormat/>
    <w:rsid w:val="00F0640F"/>
    <w:rPr>
      <w:b/>
      <w:bCs/>
    </w:rPr>
  </w:style>
  <w:style w:type="paragraph" w:styleId="affa">
    <w:name w:val="List Paragraph"/>
    <w:basedOn w:val="a1"/>
    <w:uiPriority w:val="34"/>
    <w:semiHidden/>
    <w:qFormat/>
    <w:rsid w:val="00714486"/>
    <w:pPr>
      <w:ind w:leftChars="200" w:left="480"/>
    </w:pPr>
  </w:style>
  <w:style w:type="character" w:customStyle="1" w:styleId="keyword">
    <w:name w:val="keyword"/>
    <w:basedOn w:val="a2"/>
    <w:rsid w:val="00E83FDD"/>
  </w:style>
  <w:style w:type="character" w:customStyle="1" w:styleId="comment">
    <w:name w:val="comment"/>
    <w:basedOn w:val="a2"/>
    <w:rsid w:val="00E83FDD"/>
  </w:style>
  <w:style w:type="character" w:customStyle="1" w:styleId="string">
    <w:name w:val="string"/>
    <w:basedOn w:val="a2"/>
    <w:rsid w:val="00E83FDD"/>
  </w:style>
  <w:style w:type="character" w:customStyle="1" w:styleId="number">
    <w:name w:val="number"/>
    <w:basedOn w:val="a2"/>
    <w:rsid w:val="00E83FDD"/>
  </w:style>
  <w:style w:type="character" w:styleId="affb">
    <w:name w:val="Emphasis"/>
    <w:basedOn w:val="a2"/>
    <w:uiPriority w:val="20"/>
    <w:qFormat/>
    <w:rsid w:val="003C3802"/>
    <w:rPr>
      <w:i/>
      <w:iCs/>
    </w:rPr>
  </w:style>
  <w:style w:type="character" w:customStyle="1" w:styleId="special">
    <w:name w:val="special"/>
    <w:basedOn w:val="a2"/>
    <w:rsid w:val="006D1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ensorflow.org/api_docs/python/tf/contrib" TargetMode="External"/><Relationship Id="rId18" Type="http://schemas.openxmlformats.org/officeDocument/2006/relationships/hyperlink" Target="https://en.wikipedia.org/wiki/Email_filtering" TargetMode="External"/><Relationship Id="rId26" Type="http://schemas.openxmlformats.org/officeDocument/2006/relationships/image" Target="media/image10.JPG"/><Relationship Id="rId39" Type="http://schemas.openxmlformats.org/officeDocument/2006/relationships/hyperlink" Target="https://backlog.com/git-tutorial/tw/" TargetMode="External"/><Relationship Id="rId21" Type="http://schemas.openxmlformats.org/officeDocument/2006/relationships/hyperlink" Target="https://www.tensorflow.org/api_docs/python/tf/contrib" TargetMode="External"/><Relationship Id="rId34" Type="http://schemas.openxmlformats.org/officeDocument/2006/relationships/hyperlink" Target="https://codertw.com/%E7%A8%8B%E5%BC%8F%E8%AA%9E%E8%A8%80/541606/" TargetMode="External"/><Relationship Id="rId42" Type="http://schemas.openxmlformats.org/officeDocument/2006/relationships/hyperlink" Target="https://www.itread01.com/content/1544112970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Machine_learning" TargetMode="External"/><Relationship Id="rId29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8.jpg"/><Relationship Id="rId32" Type="http://schemas.openxmlformats.org/officeDocument/2006/relationships/image" Target="media/image16.jpeg"/><Relationship Id="rId37" Type="http://schemas.openxmlformats.org/officeDocument/2006/relationships/hyperlink" Target="https://shopping.pchome.com.tw/" TargetMode="External"/><Relationship Id="rId40" Type="http://schemas.openxmlformats.org/officeDocument/2006/relationships/hyperlink" Target="https://mc.ai/%E6%A9%9F%E5%99%A8%E5%AD%B8%E7%BF%92-ml-noteyolo%E5%88%A9%E7%94%A8%E5%BD%B1%E5%83%8F%E8%BE%A8%E8%AD%98%E5%81%9A%E7%89%A9%E4%BB%B6%E5%81%B5%E6%B8%ACobject-detection%E7%9A%84%E6%8A%80%E8%A1%93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Computer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sls.weco.net/CollectiveNote20/Python/Intr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icrosoft/cntk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jpg"/><Relationship Id="rId30" Type="http://schemas.openxmlformats.org/officeDocument/2006/relationships/image" Target="media/image14.png"/><Relationship Id="rId35" Type="http://schemas.openxmlformats.org/officeDocument/2006/relationships/hyperlink" Target="http://monkeycoding.com/?p=514" TargetMode="External"/><Relationship Id="rId43" Type="http://schemas.openxmlformats.org/officeDocument/2006/relationships/hyperlink" Target="https://www.python.org/download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tensorflow.org/" TargetMode="External"/><Relationship Id="rId17" Type="http://schemas.openxmlformats.org/officeDocument/2006/relationships/hyperlink" Target="https://deepmind.com/blog/alphago-zero-learning-scratch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github.com/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keras.io/" TargetMode="External"/><Relationship Id="rId41" Type="http://schemas.openxmlformats.org/officeDocument/2006/relationships/hyperlink" Target="https://medium.com/@chenchoulo/yolo-%E4%BB%8B%E7%B4%B9-4307e79524f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ky14\AppData\Roaming\Microsoft\Templates\&#21547;&#23553;&#38754;&#30340;&#23416;&#29983;&#22577;&#21578;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E58AF-336D-4460-A7DF-FE535C834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含封面的學生報告.dotx</Template>
  <TotalTime>31309</TotalTime>
  <Pages>31</Pages>
  <Words>3554</Words>
  <Characters>20261</Characters>
  <Application>Microsoft Office Word</Application>
  <DocSecurity>0</DocSecurity>
  <Lines>168</Lines>
  <Paragraphs>47</Paragraphs>
  <ScaleCrop>false</ScaleCrop>
  <Company/>
  <LinksUpToDate>false</LinksUpToDate>
  <CharactersWithSpaces>23768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楊岡穎</dc:creator>
  <cp:keywords/>
  <cp:lastModifiedBy>admin</cp:lastModifiedBy>
  <cp:revision>50</cp:revision>
  <dcterms:created xsi:type="dcterms:W3CDTF">2019-06-17T21:24:00Z</dcterms:created>
  <dcterms:modified xsi:type="dcterms:W3CDTF">2019-12-26T08:01:00Z</dcterms:modified>
  <cp:version/>
</cp:coreProperties>
</file>